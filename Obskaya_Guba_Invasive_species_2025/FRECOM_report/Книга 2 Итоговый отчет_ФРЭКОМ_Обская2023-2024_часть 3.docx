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02" w:type="dxa"/>
        <w:jc w:val="center"/>
        <w:tblLook w:val="04A0" w:firstRow="1" w:lastRow="0" w:firstColumn="1" w:lastColumn="0" w:noHBand="0" w:noVBand="1"/>
      </w:tblPr>
      <w:tblGrid>
        <w:gridCol w:w="10802"/>
      </w:tblGrid>
      <w:tr w:rsidR="005975A0" w:rsidRPr="005975A0" w14:paraId="6CC6A51B" w14:textId="77777777" w:rsidTr="008210E5">
        <w:trPr>
          <w:jc w:val="center"/>
        </w:trPr>
        <w:tc>
          <w:tcPr>
            <w:tcW w:w="10802" w:type="dxa"/>
            <w:shd w:val="clear" w:color="auto" w:fill="auto"/>
            <w:vAlign w:val="center"/>
          </w:tcPr>
          <w:tbl>
            <w:tblPr>
              <w:tblpPr w:leftFromText="180" w:rightFromText="180" w:horzAnchor="margin" w:tblpXSpec="center" w:tblpY="-270"/>
              <w:tblOverlap w:val="never"/>
              <w:tblW w:w="9212" w:type="dxa"/>
              <w:tblLook w:val="04A0" w:firstRow="1" w:lastRow="0" w:firstColumn="1" w:lastColumn="0" w:noHBand="0" w:noVBand="1"/>
            </w:tblPr>
            <w:tblGrid>
              <w:gridCol w:w="5316"/>
              <w:gridCol w:w="3896"/>
            </w:tblGrid>
            <w:tr w:rsidR="005975A0" w:rsidRPr="005975A0" w14:paraId="1770BE91" w14:textId="77777777" w:rsidTr="008210E5">
              <w:tc>
                <w:tcPr>
                  <w:tcW w:w="5316" w:type="dxa"/>
                  <w:shd w:val="clear" w:color="auto" w:fill="auto"/>
                  <w:vAlign w:val="center"/>
                </w:tcPr>
                <w:p w14:paraId="0856F7F9" w14:textId="77777777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  <w:bookmarkStart w:id="0" w:name="_Hlk144392426"/>
                  <w:bookmarkEnd w:id="0"/>
                  <w:r w:rsidRPr="005975A0">
                    <w:rPr>
                      <w:szCs w:val="20"/>
                    </w:rPr>
                    <w:br w:type="page"/>
                  </w:r>
                  <w:r w:rsidRPr="005975A0">
                    <w:rPr>
                      <w:b/>
                      <w:szCs w:val="20"/>
                    </w:rPr>
                    <w:t>СОГЛАСОВАНО:</w:t>
                  </w:r>
                </w:p>
                <w:p w14:paraId="0B73C4EE" w14:textId="77777777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5CFE00C7" w14:textId="77777777" w:rsidR="005975A0" w:rsidRPr="005975A0" w:rsidRDefault="005975A0" w:rsidP="005975A0">
                  <w:pPr>
                    <w:jc w:val="right"/>
                    <w:rPr>
                      <w:b/>
                      <w:iCs/>
                      <w:szCs w:val="20"/>
                    </w:rPr>
                  </w:pPr>
                </w:p>
              </w:tc>
            </w:tr>
            <w:tr w:rsidR="005975A0" w:rsidRPr="005975A0" w14:paraId="027A5349" w14:textId="77777777" w:rsidTr="008210E5">
              <w:tc>
                <w:tcPr>
                  <w:tcW w:w="5316" w:type="dxa"/>
                  <w:shd w:val="clear" w:color="auto" w:fill="auto"/>
                  <w:vAlign w:val="center"/>
                </w:tcPr>
                <w:p w14:paraId="5B4B8635" w14:textId="77777777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  <w:r w:rsidRPr="005975A0">
                    <w:rPr>
                      <w:b/>
                      <w:szCs w:val="20"/>
                    </w:rPr>
                    <w:t xml:space="preserve">Генеральный директор </w:t>
                  </w:r>
                </w:p>
                <w:p w14:paraId="7B688EAB" w14:textId="77777777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  <w:r w:rsidRPr="005975A0">
                    <w:rPr>
                      <w:b/>
                      <w:szCs w:val="20"/>
                    </w:rPr>
                    <w:t>ООО «ФРЭКОМ»</w:t>
                  </w: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3C617961" w14:textId="29BC2135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</w:p>
              </w:tc>
            </w:tr>
            <w:tr w:rsidR="005975A0" w:rsidRPr="005975A0" w14:paraId="17C671F2" w14:textId="77777777" w:rsidTr="008210E5">
              <w:tc>
                <w:tcPr>
                  <w:tcW w:w="5316" w:type="dxa"/>
                  <w:shd w:val="clear" w:color="auto" w:fill="auto"/>
                  <w:vAlign w:val="center"/>
                </w:tcPr>
                <w:p w14:paraId="29D9D137" w14:textId="77777777" w:rsidR="005975A0" w:rsidRPr="005975A0" w:rsidRDefault="005975A0" w:rsidP="005975A0">
                  <w:pPr>
                    <w:spacing w:line="360" w:lineRule="auto"/>
                    <w:rPr>
                      <w:b/>
                      <w:szCs w:val="24"/>
                    </w:rPr>
                  </w:pPr>
                </w:p>
                <w:p w14:paraId="243BFF94" w14:textId="56631B25" w:rsidR="005975A0" w:rsidRPr="005975A0" w:rsidRDefault="005975A0" w:rsidP="005975A0">
                  <w:pPr>
                    <w:spacing w:line="360" w:lineRule="auto"/>
                    <w:rPr>
                      <w:b/>
                      <w:iCs/>
                      <w:szCs w:val="24"/>
                    </w:rPr>
                  </w:pPr>
                  <w:r w:rsidRPr="005975A0">
                    <w:rPr>
                      <w:szCs w:val="24"/>
                    </w:rPr>
                    <w:t>______________</w:t>
                  </w:r>
                  <w:r w:rsidRPr="005975A0">
                    <w:rPr>
                      <w:b/>
                      <w:szCs w:val="24"/>
                    </w:rPr>
                    <w:t xml:space="preserve"> В.В. Минасян</w:t>
                  </w: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2762E3B6" w14:textId="3152C7CB" w:rsidR="005975A0" w:rsidRPr="005975A0" w:rsidRDefault="005975A0" w:rsidP="005975A0">
                  <w:pPr>
                    <w:spacing w:line="360" w:lineRule="auto"/>
                    <w:rPr>
                      <w:b/>
                      <w:iCs/>
                      <w:szCs w:val="24"/>
                    </w:rPr>
                  </w:pPr>
                </w:p>
              </w:tc>
            </w:tr>
            <w:tr w:rsidR="005975A0" w:rsidRPr="005975A0" w14:paraId="6359C440" w14:textId="77777777" w:rsidTr="008210E5">
              <w:tc>
                <w:tcPr>
                  <w:tcW w:w="5316" w:type="dxa"/>
                  <w:shd w:val="clear" w:color="auto" w:fill="auto"/>
                  <w:vAlign w:val="center"/>
                </w:tcPr>
                <w:p w14:paraId="330E0690" w14:textId="77777777" w:rsidR="005975A0" w:rsidRPr="005975A0" w:rsidRDefault="005975A0" w:rsidP="005975A0">
                  <w:pPr>
                    <w:rPr>
                      <w:sz w:val="16"/>
                      <w:szCs w:val="16"/>
                      <w:lang w:val="en-US"/>
                    </w:rPr>
                  </w:pPr>
                </w:p>
                <w:p w14:paraId="3C1E9E40" w14:textId="3E931BAC" w:rsidR="005975A0" w:rsidRPr="005975A0" w:rsidRDefault="005975A0" w:rsidP="005975A0">
                  <w:pPr>
                    <w:rPr>
                      <w:b/>
                      <w:szCs w:val="20"/>
                    </w:rPr>
                  </w:pPr>
                  <w:r w:rsidRPr="005975A0">
                    <w:rPr>
                      <w:szCs w:val="20"/>
                    </w:rPr>
                    <w:t>«____» ______________</w:t>
                  </w:r>
                  <w:r w:rsidRPr="005975A0">
                    <w:rPr>
                      <w:b/>
                      <w:szCs w:val="20"/>
                    </w:rPr>
                    <w:t xml:space="preserve"> 20</w:t>
                  </w:r>
                  <w:r>
                    <w:rPr>
                      <w:b/>
                      <w:szCs w:val="20"/>
                    </w:rPr>
                    <w:t>2</w:t>
                  </w:r>
                  <w:r w:rsidR="00C31290">
                    <w:rPr>
                      <w:b/>
                      <w:szCs w:val="20"/>
                    </w:rPr>
                    <w:t>4</w:t>
                  </w:r>
                  <w:r w:rsidRPr="005975A0">
                    <w:rPr>
                      <w:b/>
                      <w:szCs w:val="20"/>
                    </w:rPr>
                    <w:t xml:space="preserve"> г.</w:t>
                  </w:r>
                </w:p>
                <w:p w14:paraId="7DA9D237" w14:textId="77777777" w:rsidR="005975A0" w:rsidRPr="005975A0" w:rsidRDefault="005975A0" w:rsidP="005975A0">
                  <w:pPr>
                    <w:rPr>
                      <w:b/>
                      <w:iCs/>
                      <w:szCs w:val="20"/>
                    </w:rPr>
                  </w:pP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001FE9D2" w14:textId="77777777" w:rsidR="005975A0" w:rsidRPr="005975A0" w:rsidRDefault="005975A0" w:rsidP="005975A0">
                  <w:pPr>
                    <w:jc w:val="right"/>
                    <w:rPr>
                      <w:b/>
                      <w:iCs/>
                      <w:szCs w:val="20"/>
                    </w:rPr>
                  </w:pPr>
                </w:p>
              </w:tc>
            </w:tr>
            <w:tr w:rsidR="005975A0" w:rsidRPr="005975A0" w14:paraId="0EF304BD" w14:textId="77777777" w:rsidTr="008210E5">
              <w:trPr>
                <w:trHeight w:val="367"/>
              </w:trPr>
              <w:tc>
                <w:tcPr>
                  <w:tcW w:w="5316" w:type="dxa"/>
                  <w:shd w:val="clear" w:color="auto" w:fill="auto"/>
                  <w:vAlign w:val="center"/>
                </w:tcPr>
                <w:p w14:paraId="05CAB67A" w14:textId="77777777" w:rsidR="005975A0" w:rsidRPr="005975A0" w:rsidRDefault="005975A0" w:rsidP="005975A0">
                  <w:pPr>
                    <w:rPr>
                      <w:b/>
                      <w:iCs/>
                      <w:sz w:val="16"/>
                      <w:szCs w:val="16"/>
                    </w:rPr>
                  </w:pPr>
                  <w:r w:rsidRPr="005975A0">
                    <w:rPr>
                      <w:b/>
                      <w:sz w:val="16"/>
                      <w:szCs w:val="16"/>
                    </w:rPr>
                    <w:t>М.П.</w:t>
                  </w: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4CC72569" w14:textId="4FC792E8" w:rsidR="005975A0" w:rsidRPr="005975A0" w:rsidRDefault="005975A0" w:rsidP="005975A0">
                  <w:pPr>
                    <w:jc w:val="right"/>
                    <w:rPr>
                      <w:b/>
                      <w:sz w:val="16"/>
                      <w:szCs w:val="16"/>
                    </w:rPr>
                  </w:pPr>
                </w:p>
              </w:tc>
            </w:tr>
            <w:tr w:rsidR="005975A0" w:rsidRPr="005975A0" w14:paraId="2D23D871" w14:textId="77777777" w:rsidTr="008210E5">
              <w:trPr>
                <w:trHeight w:val="367"/>
              </w:trPr>
              <w:tc>
                <w:tcPr>
                  <w:tcW w:w="5316" w:type="dxa"/>
                  <w:shd w:val="clear" w:color="auto" w:fill="auto"/>
                  <w:vAlign w:val="center"/>
                </w:tcPr>
                <w:p w14:paraId="1C09871A" w14:textId="77777777" w:rsidR="005975A0" w:rsidRPr="005975A0" w:rsidRDefault="005975A0" w:rsidP="005975A0">
                  <w:pPr>
                    <w:rPr>
                      <w:b/>
                      <w:sz w:val="16"/>
                      <w:szCs w:val="16"/>
                    </w:rPr>
                  </w:pPr>
                </w:p>
              </w:tc>
              <w:tc>
                <w:tcPr>
                  <w:tcW w:w="3896" w:type="dxa"/>
                  <w:shd w:val="clear" w:color="auto" w:fill="auto"/>
                  <w:vAlign w:val="center"/>
                </w:tcPr>
                <w:p w14:paraId="3490AC04" w14:textId="77777777" w:rsidR="005975A0" w:rsidRPr="005975A0" w:rsidRDefault="005975A0" w:rsidP="005975A0">
                  <w:pPr>
                    <w:jc w:val="right"/>
                    <w:rPr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333295D" w14:textId="77777777" w:rsidR="005975A0" w:rsidRPr="005975A0" w:rsidRDefault="005975A0" w:rsidP="005975A0">
            <w:pPr>
              <w:rPr>
                <w:b/>
                <w:szCs w:val="20"/>
              </w:rPr>
            </w:pPr>
          </w:p>
        </w:tc>
      </w:tr>
    </w:tbl>
    <w:p w14:paraId="1BB8F239" w14:textId="77777777" w:rsidR="005975A0" w:rsidRPr="005975A0" w:rsidRDefault="005975A0" w:rsidP="005975A0">
      <w:pPr>
        <w:jc w:val="right"/>
        <w:rPr>
          <w:b/>
          <w:szCs w:val="20"/>
        </w:rPr>
      </w:pPr>
    </w:p>
    <w:p w14:paraId="21314076" w14:textId="77777777" w:rsidR="005975A0" w:rsidRPr="005975A0" w:rsidRDefault="005975A0" w:rsidP="005975A0">
      <w:pPr>
        <w:jc w:val="right"/>
        <w:rPr>
          <w:b/>
          <w:szCs w:val="20"/>
        </w:rPr>
      </w:pPr>
    </w:p>
    <w:p w14:paraId="7982BAD7" w14:textId="77777777" w:rsidR="005975A0" w:rsidRPr="005975A0" w:rsidRDefault="005975A0" w:rsidP="005975A0">
      <w:pPr>
        <w:jc w:val="right"/>
        <w:rPr>
          <w:b/>
          <w:szCs w:val="20"/>
        </w:rPr>
      </w:pPr>
    </w:p>
    <w:p w14:paraId="2746D15A" w14:textId="77777777" w:rsidR="005975A0" w:rsidRPr="005975A0" w:rsidRDefault="005975A0" w:rsidP="005975A0">
      <w:pPr>
        <w:jc w:val="right"/>
        <w:rPr>
          <w:b/>
          <w:szCs w:val="20"/>
        </w:rPr>
      </w:pPr>
    </w:p>
    <w:p w14:paraId="62DA3E4A" w14:textId="77777777" w:rsidR="005975A0" w:rsidRPr="005975A0" w:rsidRDefault="005975A0" w:rsidP="005975A0">
      <w:pPr>
        <w:ind w:left="2552"/>
        <w:jc w:val="right"/>
        <w:rPr>
          <w:b/>
          <w:szCs w:val="20"/>
        </w:rPr>
      </w:pPr>
    </w:p>
    <w:p w14:paraId="6994797E" w14:textId="77777777" w:rsidR="005975A0" w:rsidRPr="005975A0" w:rsidRDefault="005975A0" w:rsidP="005975A0">
      <w:pPr>
        <w:ind w:left="2552"/>
        <w:rPr>
          <w:iCs/>
          <w:sz w:val="28"/>
          <w:szCs w:val="20"/>
        </w:rPr>
      </w:pPr>
    </w:p>
    <w:p w14:paraId="0005C419" w14:textId="0A52EC84" w:rsidR="005975A0" w:rsidRPr="005975A0" w:rsidRDefault="005975A0" w:rsidP="005975A0">
      <w:pPr>
        <w:suppressAutoHyphens/>
        <w:autoSpaceDN w:val="0"/>
        <w:spacing w:before="240" w:after="240"/>
        <w:jc w:val="center"/>
        <w:textAlignment w:val="baseline"/>
        <w:rPr>
          <w:b/>
          <w:caps/>
          <w:sz w:val="32"/>
          <w:szCs w:val="32"/>
        </w:rPr>
      </w:pPr>
      <w:bookmarkStart w:id="1" w:name="_Hlk144376959"/>
      <w:r w:rsidRPr="005975A0">
        <w:rPr>
          <w:b/>
          <w:sz w:val="32"/>
          <w:szCs w:val="32"/>
        </w:rPr>
        <w:t>Реализаци</w:t>
      </w:r>
      <w:r>
        <w:rPr>
          <w:b/>
          <w:sz w:val="32"/>
          <w:szCs w:val="32"/>
        </w:rPr>
        <w:t>я</w:t>
      </w:r>
      <w:r w:rsidRPr="005975A0">
        <w:rPr>
          <w:b/>
          <w:sz w:val="32"/>
          <w:szCs w:val="32"/>
        </w:rPr>
        <w:t xml:space="preserve"> комплексной программы мониторинга экологического состояния </w:t>
      </w:r>
      <w:r>
        <w:rPr>
          <w:b/>
          <w:sz w:val="32"/>
          <w:szCs w:val="32"/>
        </w:rPr>
        <w:t>О</w:t>
      </w:r>
      <w:r w:rsidRPr="005975A0">
        <w:rPr>
          <w:b/>
          <w:sz w:val="32"/>
          <w:szCs w:val="32"/>
        </w:rPr>
        <w:t>бской губы в зоне влияния проекта «</w:t>
      </w:r>
      <w:r>
        <w:rPr>
          <w:b/>
          <w:sz w:val="32"/>
          <w:szCs w:val="32"/>
        </w:rPr>
        <w:t>Я</w:t>
      </w:r>
      <w:r w:rsidRPr="005975A0">
        <w:rPr>
          <w:b/>
          <w:sz w:val="32"/>
          <w:szCs w:val="32"/>
        </w:rPr>
        <w:t xml:space="preserve">мал </w:t>
      </w:r>
      <w:r>
        <w:rPr>
          <w:b/>
          <w:sz w:val="32"/>
          <w:szCs w:val="32"/>
        </w:rPr>
        <w:t>СПГ</w:t>
      </w:r>
      <w:r w:rsidRPr="005975A0">
        <w:rPr>
          <w:b/>
          <w:sz w:val="32"/>
          <w:szCs w:val="32"/>
        </w:rPr>
        <w:t>» в 2023-2024 годах</w:t>
      </w:r>
      <w:bookmarkEnd w:id="1"/>
    </w:p>
    <w:p w14:paraId="7840A714" w14:textId="77777777" w:rsidR="005975A0" w:rsidRPr="005975A0" w:rsidRDefault="005975A0" w:rsidP="005975A0">
      <w:pPr>
        <w:jc w:val="center"/>
        <w:rPr>
          <w:szCs w:val="20"/>
        </w:rPr>
      </w:pPr>
    </w:p>
    <w:p w14:paraId="6356ACB7" w14:textId="3CF56F3D" w:rsidR="005975A0" w:rsidRPr="005975A0" w:rsidRDefault="005975A0" w:rsidP="005975A0">
      <w:pPr>
        <w:jc w:val="center"/>
        <w:rPr>
          <w:b/>
          <w:bCs/>
          <w:sz w:val="32"/>
          <w:szCs w:val="32"/>
        </w:rPr>
      </w:pPr>
      <w:bookmarkStart w:id="2" w:name="_Hlk23347181"/>
      <w:r w:rsidRPr="005975A0">
        <w:rPr>
          <w:b/>
          <w:bCs/>
          <w:sz w:val="32"/>
          <w:szCs w:val="32"/>
        </w:rPr>
        <w:t xml:space="preserve">ОТЧЕТ ПО ЭТАПУ </w:t>
      </w:r>
      <w:r w:rsidR="00B415D7">
        <w:rPr>
          <w:b/>
          <w:bCs/>
          <w:sz w:val="32"/>
          <w:szCs w:val="32"/>
        </w:rPr>
        <w:t>4</w:t>
      </w:r>
      <w:r w:rsidRPr="005975A0">
        <w:rPr>
          <w:b/>
          <w:bCs/>
          <w:sz w:val="32"/>
          <w:szCs w:val="32"/>
        </w:rPr>
        <w:t xml:space="preserve"> </w:t>
      </w:r>
    </w:p>
    <w:bookmarkEnd w:id="2"/>
    <w:p w14:paraId="5BBCD73B" w14:textId="77777777" w:rsidR="00B415D7" w:rsidRPr="00B415D7" w:rsidRDefault="00B415D7" w:rsidP="00B415D7">
      <w:pPr>
        <w:jc w:val="center"/>
        <w:rPr>
          <w:b/>
          <w:bCs/>
          <w:sz w:val="32"/>
          <w:szCs w:val="32"/>
        </w:rPr>
      </w:pPr>
      <w:r w:rsidRPr="00B415D7">
        <w:rPr>
          <w:b/>
          <w:bCs/>
          <w:sz w:val="32"/>
          <w:szCs w:val="32"/>
        </w:rPr>
        <w:t>«Сбор автоматических донных станций»</w:t>
      </w:r>
    </w:p>
    <w:p w14:paraId="7699C800" w14:textId="77777777" w:rsidR="00B415D7" w:rsidRPr="00B415D7" w:rsidRDefault="00B415D7" w:rsidP="00B415D7">
      <w:pPr>
        <w:ind w:left="2552"/>
        <w:rPr>
          <w:bCs/>
          <w:i/>
          <w:sz w:val="28"/>
          <w:szCs w:val="20"/>
        </w:rPr>
      </w:pPr>
    </w:p>
    <w:p w14:paraId="049A927A" w14:textId="77777777" w:rsidR="00B415D7" w:rsidRPr="00B415D7" w:rsidRDefault="00B415D7" w:rsidP="00B415D7">
      <w:pPr>
        <w:ind w:left="2552"/>
        <w:rPr>
          <w:i/>
          <w:sz w:val="28"/>
          <w:szCs w:val="20"/>
        </w:rPr>
      </w:pPr>
      <w:r w:rsidRPr="00B415D7">
        <w:rPr>
          <w:bCs/>
          <w:i/>
          <w:sz w:val="28"/>
          <w:szCs w:val="20"/>
        </w:rPr>
        <w:t>Итоговый отчет по данным 2023-2024 гг.</w:t>
      </w:r>
    </w:p>
    <w:p w14:paraId="1B0ECEBC" w14:textId="77777777" w:rsidR="009C7C7C" w:rsidRDefault="009C7C7C" w:rsidP="005975A0">
      <w:pPr>
        <w:ind w:left="2552"/>
        <w:rPr>
          <w:i/>
          <w:sz w:val="28"/>
          <w:szCs w:val="20"/>
        </w:rPr>
      </w:pPr>
    </w:p>
    <w:p w14:paraId="30C83BCD" w14:textId="2C53D6F4" w:rsidR="005975A0" w:rsidRPr="009C7C7C" w:rsidRDefault="00552784" w:rsidP="005975A0">
      <w:pPr>
        <w:ind w:left="2552"/>
        <w:rPr>
          <w:iCs/>
          <w:sz w:val="28"/>
          <w:szCs w:val="20"/>
        </w:rPr>
      </w:pPr>
      <w:r w:rsidRPr="009C7C7C">
        <w:rPr>
          <w:iCs/>
          <w:sz w:val="28"/>
          <w:szCs w:val="20"/>
        </w:rPr>
        <w:t>Книга 2. Текстовые приложения</w:t>
      </w:r>
      <w:r w:rsidR="00531274">
        <w:rPr>
          <w:iCs/>
          <w:sz w:val="28"/>
          <w:szCs w:val="20"/>
        </w:rPr>
        <w:t>. Часть 3.</w:t>
      </w:r>
    </w:p>
    <w:p w14:paraId="158F608F" w14:textId="77777777" w:rsidR="005975A0" w:rsidRPr="005975A0" w:rsidRDefault="005975A0" w:rsidP="005975A0">
      <w:pPr>
        <w:ind w:left="2552"/>
        <w:rPr>
          <w:iCs/>
          <w:sz w:val="28"/>
          <w:szCs w:val="20"/>
        </w:rPr>
      </w:pPr>
    </w:p>
    <w:p w14:paraId="38780C4A" w14:textId="77777777" w:rsidR="005975A0" w:rsidRPr="005975A0" w:rsidRDefault="005975A0" w:rsidP="005975A0">
      <w:pPr>
        <w:ind w:left="2552"/>
        <w:rPr>
          <w:b/>
          <w:i/>
          <w:sz w:val="28"/>
          <w:szCs w:val="20"/>
        </w:rPr>
      </w:pPr>
      <w:bookmarkStart w:id="3" w:name="_Toc317525478"/>
      <w:bookmarkStart w:id="4" w:name="_Toc354477894"/>
      <w:bookmarkStart w:id="5" w:name="_Toc356227335"/>
      <w:r w:rsidRPr="005975A0">
        <w:rPr>
          <w:b/>
          <w:i/>
          <w:sz w:val="28"/>
          <w:szCs w:val="20"/>
        </w:rPr>
        <w:t>ЗАКАЗЧИК: ОАО «Ямал СПГ»</w:t>
      </w:r>
      <w:bookmarkEnd w:id="3"/>
      <w:bookmarkEnd w:id="4"/>
      <w:bookmarkEnd w:id="5"/>
    </w:p>
    <w:p w14:paraId="707C5184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6C501E9A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58B2D847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60201001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4912EC00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75F49C94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4427DF23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48A827D8" w14:textId="77777777" w:rsidR="005975A0" w:rsidRPr="005975A0" w:rsidRDefault="005975A0" w:rsidP="005975A0">
      <w:pPr>
        <w:tabs>
          <w:tab w:val="left" w:pos="567"/>
        </w:tabs>
        <w:ind w:firstLine="709"/>
        <w:rPr>
          <w:bCs/>
        </w:rPr>
      </w:pPr>
    </w:p>
    <w:p w14:paraId="760D530C" w14:textId="46820915" w:rsidR="005975A0" w:rsidRPr="005975A0" w:rsidRDefault="005975A0" w:rsidP="005975A0">
      <w:pPr>
        <w:jc w:val="center"/>
        <w:rPr>
          <w:sz w:val="22"/>
          <w:szCs w:val="20"/>
        </w:rPr>
      </w:pPr>
      <w:r w:rsidRPr="005975A0">
        <w:rPr>
          <w:sz w:val="26"/>
          <w:szCs w:val="26"/>
        </w:rPr>
        <w:t>г. Москва, 20</w:t>
      </w:r>
      <w:r>
        <w:rPr>
          <w:sz w:val="26"/>
          <w:szCs w:val="26"/>
        </w:rPr>
        <w:t>2</w:t>
      </w:r>
      <w:r w:rsidR="00113013">
        <w:rPr>
          <w:sz w:val="26"/>
          <w:szCs w:val="26"/>
        </w:rPr>
        <w:t>4</w:t>
      </w:r>
    </w:p>
    <w:p w14:paraId="7837DB6F" w14:textId="77777777" w:rsidR="005975A0" w:rsidRPr="005975A0" w:rsidRDefault="005975A0" w:rsidP="005975A0">
      <w:pPr>
        <w:ind w:firstLine="709"/>
        <w:jc w:val="both"/>
        <w:rPr>
          <w:szCs w:val="20"/>
        </w:rPr>
      </w:pPr>
    </w:p>
    <w:p w14:paraId="11EA16B5" w14:textId="77777777" w:rsidR="005975A0" w:rsidRPr="005975A0" w:rsidRDefault="005975A0" w:rsidP="005975A0">
      <w:pPr>
        <w:ind w:firstLine="709"/>
        <w:jc w:val="both"/>
        <w:rPr>
          <w:szCs w:val="20"/>
        </w:rPr>
      </w:pPr>
    </w:p>
    <w:p w14:paraId="5C75C816" w14:textId="77777777" w:rsidR="005975A0" w:rsidRPr="005975A0" w:rsidRDefault="005975A0" w:rsidP="005975A0">
      <w:pPr>
        <w:ind w:firstLine="709"/>
        <w:jc w:val="both"/>
        <w:rPr>
          <w:szCs w:val="20"/>
        </w:rPr>
      </w:pPr>
    </w:p>
    <w:p w14:paraId="2D89E5E2" w14:textId="77777777" w:rsidR="005975A0" w:rsidRPr="005975A0" w:rsidRDefault="005975A0" w:rsidP="005975A0">
      <w:pPr>
        <w:ind w:firstLine="709"/>
        <w:jc w:val="both"/>
        <w:rPr>
          <w:szCs w:val="20"/>
        </w:rPr>
      </w:pPr>
    </w:p>
    <w:p w14:paraId="1E44EC8A" w14:textId="77777777" w:rsidR="005975A0" w:rsidRPr="005975A0" w:rsidRDefault="005975A0" w:rsidP="005975A0">
      <w:pPr>
        <w:ind w:firstLine="709"/>
        <w:jc w:val="both"/>
        <w:rPr>
          <w:szCs w:val="20"/>
        </w:rPr>
      </w:pPr>
      <w:r w:rsidRPr="005975A0">
        <w:rPr>
          <w:szCs w:val="20"/>
        </w:rPr>
        <w:t xml:space="preserve"> </w:t>
      </w:r>
    </w:p>
    <w:p w14:paraId="0529E3B5" w14:textId="5DD4090B" w:rsidR="005975A0" w:rsidRDefault="005975A0">
      <w:pPr>
        <w:rPr>
          <w:rFonts w:ascii="Arial" w:hAnsi="Arial"/>
          <w:b/>
          <w:caps/>
          <w:kern w:val="28"/>
          <w:sz w:val="28"/>
        </w:rPr>
      </w:pPr>
      <w:r>
        <w:br w:type="page"/>
      </w:r>
    </w:p>
    <w:p w14:paraId="2DB65B56" w14:textId="77777777" w:rsidR="00890CAA" w:rsidRPr="00890CAA" w:rsidRDefault="00890CAA" w:rsidP="00890CAA">
      <w:pPr>
        <w:pStyle w:val="10"/>
        <w:numPr>
          <w:ilvl w:val="0"/>
          <w:numId w:val="0"/>
        </w:numPr>
        <w:ind w:left="709"/>
        <w:rPr>
          <w:bCs/>
        </w:rPr>
      </w:pPr>
      <w:bookmarkStart w:id="6" w:name="_Toc178160659"/>
      <w:bookmarkStart w:id="7" w:name="_Toc533069547"/>
      <w:bookmarkStart w:id="8" w:name="_Toc23349001"/>
      <w:bookmarkStart w:id="9" w:name="_Toc23422450"/>
      <w:r w:rsidRPr="00890CAA">
        <w:rPr>
          <w:bCs/>
        </w:rPr>
        <w:lastRenderedPageBreak/>
        <w:t>СОСТАВ ОТЧЕТНОЙ ДОКУМЕНТАЦИИ</w:t>
      </w:r>
      <w:bookmarkEnd w:id="6"/>
    </w:p>
    <w:tbl>
      <w:tblPr>
        <w:tblStyle w:val="Table11"/>
        <w:tblW w:w="0" w:type="auto"/>
        <w:shd w:val="clear" w:color="auto" w:fill="FFFFFF" w:themeFill="background1"/>
        <w:tblLook w:val="04A0" w:firstRow="1" w:lastRow="0" w:firstColumn="1" w:lastColumn="0" w:noHBand="0" w:noVBand="1"/>
      </w:tblPr>
      <w:tblGrid>
        <w:gridCol w:w="1271"/>
        <w:gridCol w:w="5245"/>
        <w:gridCol w:w="1417"/>
        <w:gridCol w:w="1694"/>
      </w:tblGrid>
      <w:tr w:rsidR="00B415D7" w:rsidRPr="00B415D7" w14:paraId="1DA4E82F" w14:textId="77777777" w:rsidTr="00842145">
        <w:tc>
          <w:tcPr>
            <w:tcW w:w="1271" w:type="dxa"/>
            <w:shd w:val="clear" w:color="auto" w:fill="FFFFFF" w:themeFill="background1"/>
          </w:tcPr>
          <w:p w14:paraId="030143AA" w14:textId="77777777" w:rsidR="00B415D7" w:rsidRPr="00B415D7" w:rsidRDefault="00B415D7" w:rsidP="00B415D7">
            <w:pPr>
              <w:rPr>
                <w:rFonts w:ascii="Times New Roman" w:hAnsi="Times New Roman"/>
                <w:b/>
                <w:bCs/>
              </w:rPr>
            </w:pPr>
            <w:bookmarkStart w:id="10" w:name="_Hlk161841532"/>
            <w:r w:rsidRPr="00B415D7">
              <w:rPr>
                <w:rFonts w:ascii="Times New Roman" w:hAnsi="Times New Roman"/>
                <w:b/>
                <w:bCs/>
              </w:rPr>
              <w:t>№ Книги</w:t>
            </w:r>
          </w:p>
        </w:tc>
        <w:tc>
          <w:tcPr>
            <w:tcW w:w="6662" w:type="dxa"/>
            <w:gridSpan w:val="2"/>
            <w:shd w:val="clear" w:color="auto" w:fill="FFFFFF" w:themeFill="background1"/>
          </w:tcPr>
          <w:p w14:paraId="628D911F" w14:textId="77777777" w:rsidR="00B415D7" w:rsidRPr="00B415D7" w:rsidRDefault="00B415D7" w:rsidP="00B415D7">
            <w:pPr>
              <w:rPr>
                <w:rFonts w:ascii="Times New Roman" w:hAnsi="Times New Roman"/>
                <w:b/>
                <w:bCs/>
              </w:rPr>
            </w:pPr>
            <w:r w:rsidRPr="00B415D7">
              <w:rPr>
                <w:rFonts w:ascii="Times New Roman" w:hAnsi="Times New Roman"/>
                <w:b/>
                <w:bCs/>
              </w:rPr>
              <w:t>Наименование</w:t>
            </w:r>
          </w:p>
        </w:tc>
        <w:tc>
          <w:tcPr>
            <w:tcW w:w="1694" w:type="dxa"/>
            <w:shd w:val="clear" w:color="auto" w:fill="FFFFFF" w:themeFill="background1"/>
          </w:tcPr>
          <w:p w14:paraId="6C052D3A" w14:textId="77777777" w:rsidR="00B415D7" w:rsidRPr="00B415D7" w:rsidRDefault="00B415D7" w:rsidP="00B415D7">
            <w:pPr>
              <w:rPr>
                <w:rFonts w:ascii="Times New Roman" w:hAnsi="Times New Roman"/>
                <w:b/>
                <w:bCs/>
              </w:rPr>
            </w:pPr>
            <w:r w:rsidRPr="00B415D7">
              <w:rPr>
                <w:rFonts w:ascii="Times New Roman" w:hAnsi="Times New Roman"/>
                <w:b/>
                <w:bCs/>
              </w:rPr>
              <w:t>Примечание</w:t>
            </w:r>
          </w:p>
        </w:tc>
      </w:tr>
      <w:tr w:rsidR="00B415D7" w:rsidRPr="00B415D7" w14:paraId="740CCCB1" w14:textId="77777777" w:rsidTr="00842145">
        <w:tc>
          <w:tcPr>
            <w:tcW w:w="1271" w:type="dxa"/>
            <w:shd w:val="clear" w:color="auto" w:fill="FFFFFF" w:themeFill="background1"/>
          </w:tcPr>
          <w:p w14:paraId="5A6C0BF2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1</w:t>
            </w:r>
          </w:p>
        </w:tc>
        <w:tc>
          <w:tcPr>
            <w:tcW w:w="6662" w:type="dxa"/>
            <w:gridSpan w:val="2"/>
            <w:shd w:val="clear" w:color="auto" w:fill="FFFFFF" w:themeFill="background1"/>
          </w:tcPr>
          <w:p w14:paraId="7E131794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 xml:space="preserve">Отчет по этапу 4 «Сбор автоматических донных станций» </w:t>
            </w:r>
          </w:p>
          <w:p w14:paraId="3D7C92B6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Итоговый отчет по данным 2023-2024 гг.</w:t>
            </w:r>
          </w:p>
          <w:p w14:paraId="6F151307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Книга 1. Текст отчета</w:t>
            </w:r>
          </w:p>
        </w:tc>
        <w:tc>
          <w:tcPr>
            <w:tcW w:w="1694" w:type="dxa"/>
            <w:shd w:val="clear" w:color="auto" w:fill="FFFFFF" w:themeFill="background1"/>
          </w:tcPr>
          <w:p w14:paraId="1687D541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</w:tr>
      <w:tr w:rsidR="00B415D7" w:rsidRPr="00B415D7" w14:paraId="70FFAF67" w14:textId="77777777" w:rsidTr="00842145">
        <w:trPr>
          <w:trHeight w:val="377"/>
        </w:trPr>
        <w:tc>
          <w:tcPr>
            <w:tcW w:w="1271" w:type="dxa"/>
            <w:vMerge w:val="restart"/>
            <w:shd w:val="clear" w:color="auto" w:fill="D9D9D9" w:themeFill="background1" w:themeFillShade="D9"/>
          </w:tcPr>
          <w:p w14:paraId="2A159757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2</w:t>
            </w:r>
          </w:p>
        </w:tc>
        <w:tc>
          <w:tcPr>
            <w:tcW w:w="5245" w:type="dxa"/>
            <w:vMerge w:val="restart"/>
            <w:shd w:val="clear" w:color="auto" w:fill="D9D9D9" w:themeFill="background1" w:themeFillShade="D9"/>
          </w:tcPr>
          <w:p w14:paraId="195BB3F5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 xml:space="preserve">Отчет по этапу 4 «Сбор автоматических донных станций» </w:t>
            </w:r>
          </w:p>
          <w:p w14:paraId="6E137F30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 xml:space="preserve">Итоговый отчет по данным 2023-2024 гг. </w:t>
            </w:r>
          </w:p>
          <w:p w14:paraId="7D0355AF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Книга 2. Текстовые приложения</w:t>
            </w:r>
          </w:p>
        </w:tc>
        <w:tc>
          <w:tcPr>
            <w:tcW w:w="1417" w:type="dxa"/>
            <w:shd w:val="clear" w:color="auto" w:fill="FFFFFF" w:themeFill="background1"/>
          </w:tcPr>
          <w:p w14:paraId="03FB2785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Часть 1.</w:t>
            </w:r>
          </w:p>
        </w:tc>
        <w:tc>
          <w:tcPr>
            <w:tcW w:w="1694" w:type="dxa"/>
            <w:vMerge w:val="restart"/>
            <w:shd w:val="clear" w:color="auto" w:fill="FFFFFF" w:themeFill="background1"/>
          </w:tcPr>
          <w:p w14:paraId="5527C00E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</w:tr>
      <w:tr w:rsidR="00B415D7" w:rsidRPr="00B415D7" w14:paraId="4416AE04" w14:textId="77777777" w:rsidTr="00842145">
        <w:trPr>
          <w:trHeight w:val="377"/>
        </w:trPr>
        <w:tc>
          <w:tcPr>
            <w:tcW w:w="1271" w:type="dxa"/>
            <w:vMerge/>
            <w:shd w:val="clear" w:color="auto" w:fill="D9D9D9" w:themeFill="background1" w:themeFillShade="D9"/>
          </w:tcPr>
          <w:p w14:paraId="1BF8E5DA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  <w:tc>
          <w:tcPr>
            <w:tcW w:w="5245" w:type="dxa"/>
            <w:vMerge/>
            <w:shd w:val="clear" w:color="auto" w:fill="D9D9D9" w:themeFill="background1" w:themeFillShade="D9"/>
          </w:tcPr>
          <w:p w14:paraId="3696912C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FFFFFF" w:themeFill="background1"/>
          </w:tcPr>
          <w:p w14:paraId="494C0892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Часть 2.</w:t>
            </w:r>
          </w:p>
        </w:tc>
        <w:tc>
          <w:tcPr>
            <w:tcW w:w="1694" w:type="dxa"/>
            <w:vMerge/>
            <w:shd w:val="clear" w:color="auto" w:fill="FFFFFF" w:themeFill="background1"/>
          </w:tcPr>
          <w:p w14:paraId="04F19CBD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</w:tr>
      <w:tr w:rsidR="00B415D7" w:rsidRPr="00B415D7" w14:paraId="7A05136C" w14:textId="77777777" w:rsidTr="00842145">
        <w:trPr>
          <w:trHeight w:val="377"/>
        </w:trPr>
        <w:tc>
          <w:tcPr>
            <w:tcW w:w="1271" w:type="dxa"/>
            <w:vMerge/>
            <w:shd w:val="clear" w:color="auto" w:fill="D9D9D9" w:themeFill="background1" w:themeFillShade="D9"/>
          </w:tcPr>
          <w:p w14:paraId="351EA180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  <w:tc>
          <w:tcPr>
            <w:tcW w:w="5245" w:type="dxa"/>
            <w:vMerge/>
            <w:shd w:val="clear" w:color="auto" w:fill="D9D9D9" w:themeFill="background1" w:themeFillShade="D9"/>
          </w:tcPr>
          <w:p w14:paraId="7326815D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  <w:tc>
          <w:tcPr>
            <w:tcW w:w="1417" w:type="dxa"/>
            <w:shd w:val="clear" w:color="auto" w:fill="D9D9D9" w:themeFill="background1" w:themeFillShade="D9"/>
          </w:tcPr>
          <w:p w14:paraId="273DD322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Часть 3.</w:t>
            </w:r>
          </w:p>
        </w:tc>
        <w:tc>
          <w:tcPr>
            <w:tcW w:w="1694" w:type="dxa"/>
            <w:vMerge/>
            <w:shd w:val="clear" w:color="auto" w:fill="FFFFFF" w:themeFill="background1"/>
          </w:tcPr>
          <w:p w14:paraId="09D98D0E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</w:tr>
      <w:tr w:rsidR="00B415D7" w:rsidRPr="00B415D7" w14:paraId="496D2E6C" w14:textId="77777777" w:rsidTr="00842145">
        <w:tc>
          <w:tcPr>
            <w:tcW w:w="1271" w:type="dxa"/>
            <w:shd w:val="clear" w:color="auto" w:fill="FFFFFF" w:themeFill="background1"/>
          </w:tcPr>
          <w:p w14:paraId="2FC6FF0F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3</w:t>
            </w:r>
          </w:p>
        </w:tc>
        <w:tc>
          <w:tcPr>
            <w:tcW w:w="6662" w:type="dxa"/>
            <w:gridSpan w:val="2"/>
            <w:shd w:val="clear" w:color="auto" w:fill="FFFFFF" w:themeFill="background1"/>
          </w:tcPr>
          <w:p w14:paraId="0033C0CA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 xml:space="preserve">Отчет по этапу 4 «Сбор автоматических донных станций» </w:t>
            </w:r>
          </w:p>
          <w:p w14:paraId="5C77ACCB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Итоговый отчет по данным 2023-2024 гг.</w:t>
            </w:r>
          </w:p>
          <w:p w14:paraId="762CD66A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  <w:r w:rsidRPr="00B415D7">
              <w:rPr>
                <w:rFonts w:ascii="Times New Roman" w:hAnsi="Times New Roman"/>
              </w:rPr>
              <w:t>Книга 3. Графические приложения</w:t>
            </w:r>
          </w:p>
        </w:tc>
        <w:tc>
          <w:tcPr>
            <w:tcW w:w="1694" w:type="dxa"/>
            <w:shd w:val="clear" w:color="auto" w:fill="FFFFFF" w:themeFill="background1"/>
          </w:tcPr>
          <w:p w14:paraId="312A9399" w14:textId="77777777" w:rsidR="00B415D7" w:rsidRPr="00B415D7" w:rsidRDefault="00B415D7" w:rsidP="00B415D7">
            <w:pPr>
              <w:rPr>
                <w:rFonts w:ascii="Times New Roman" w:hAnsi="Times New Roman"/>
              </w:rPr>
            </w:pPr>
          </w:p>
        </w:tc>
      </w:tr>
      <w:bookmarkEnd w:id="10"/>
    </w:tbl>
    <w:p w14:paraId="52ADDFD4" w14:textId="10970382" w:rsidR="00890CAA" w:rsidRDefault="00890CAA">
      <w:pPr>
        <w:rPr>
          <w:rFonts w:ascii="Arial" w:hAnsi="Arial"/>
          <w:b/>
          <w:caps/>
          <w:kern w:val="28"/>
          <w:sz w:val="28"/>
        </w:rPr>
      </w:pPr>
      <w:r>
        <w:br w:type="page"/>
      </w:r>
    </w:p>
    <w:p w14:paraId="6DA0CD5E" w14:textId="6F9C205E" w:rsidR="00AA1A9D" w:rsidRDefault="00AA1A9D" w:rsidP="00AA1A9D">
      <w:pPr>
        <w:pStyle w:val="10"/>
        <w:numPr>
          <w:ilvl w:val="0"/>
          <w:numId w:val="0"/>
        </w:numPr>
        <w:ind w:left="709"/>
      </w:pPr>
      <w:bookmarkStart w:id="11" w:name="_Toc178160660"/>
      <w:r>
        <w:lastRenderedPageBreak/>
        <w:t>СПИСОК ИСПОЛНИТЕЛЕЙ</w:t>
      </w:r>
      <w:bookmarkEnd w:id="7"/>
      <w:bookmarkEnd w:id="8"/>
      <w:bookmarkEnd w:id="9"/>
      <w:bookmarkEnd w:id="11"/>
    </w:p>
    <w:tbl>
      <w:tblPr>
        <w:tblW w:w="948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2" w:space="0" w:color="000000"/>
          <w:insideV w:val="single" w:sz="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251"/>
        <w:gridCol w:w="2693"/>
        <w:gridCol w:w="3544"/>
      </w:tblGrid>
      <w:tr w:rsidR="00842145" w:rsidRPr="00842145" w14:paraId="19AA8FD9" w14:textId="77777777" w:rsidTr="00997139">
        <w:trPr>
          <w:trHeight w:val="20"/>
          <w:tblHeader/>
        </w:trPr>
        <w:tc>
          <w:tcPr>
            <w:tcW w:w="3251" w:type="dxa"/>
            <w:shd w:val="clear" w:color="auto" w:fill="D0CECE"/>
            <w:vAlign w:val="center"/>
          </w:tcPr>
          <w:p w14:paraId="6B41480F" w14:textId="77777777" w:rsidR="00842145" w:rsidRPr="00842145" w:rsidRDefault="00842145" w:rsidP="00842145">
            <w:pPr>
              <w:jc w:val="center"/>
              <w:rPr>
                <w:b/>
              </w:rPr>
            </w:pPr>
            <w:bookmarkStart w:id="12" w:name="_Hlk161841492"/>
            <w:r w:rsidRPr="00842145">
              <w:rPr>
                <w:b/>
              </w:rPr>
              <w:t>ФИО</w:t>
            </w:r>
          </w:p>
        </w:tc>
        <w:tc>
          <w:tcPr>
            <w:tcW w:w="2693" w:type="dxa"/>
            <w:shd w:val="clear" w:color="auto" w:fill="D0CECE"/>
            <w:vAlign w:val="center"/>
          </w:tcPr>
          <w:p w14:paraId="42766794" w14:textId="77777777" w:rsidR="00842145" w:rsidRPr="00842145" w:rsidRDefault="00842145" w:rsidP="00842145">
            <w:pPr>
              <w:jc w:val="center"/>
              <w:rPr>
                <w:b/>
              </w:rPr>
            </w:pPr>
            <w:r w:rsidRPr="00842145">
              <w:rPr>
                <w:b/>
              </w:rPr>
              <w:t>Организация</w:t>
            </w:r>
          </w:p>
        </w:tc>
        <w:tc>
          <w:tcPr>
            <w:tcW w:w="3544" w:type="dxa"/>
            <w:shd w:val="clear" w:color="auto" w:fill="D0CECE"/>
            <w:vAlign w:val="center"/>
          </w:tcPr>
          <w:p w14:paraId="5370639E" w14:textId="77777777" w:rsidR="00842145" w:rsidRPr="00842145" w:rsidRDefault="00842145" w:rsidP="00842145">
            <w:pPr>
              <w:jc w:val="center"/>
              <w:rPr>
                <w:b/>
              </w:rPr>
            </w:pPr>
            <w:r w:rsidRPr="00842145">
              <w:rPr>
                <w:b/>
              </w:rPr>
              <w:t>Роль в проекте</w:t>
            </w:r>
          </w:p>
        </w:tc>
      </w:tr>
      <w:tr w:rsidR="00842145" w:rsidRPr="00842145" w14:paraId="61159D49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3F5D3D71" w14:textId="77777777" w:rsidR="00842145" w:rsidRPr="00842145" w:rsidRDefault="00842145" w:rsidP="00842145">
            <w:r w:rsidRPr="00842145">
              <w:rPr>
                <w:szCs w:val="24"/>
              </w:rPr>
              <w:t>Шахин Дмитрий Александрович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770AE812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7875FA70" w14:textId="77777777" w:rsidR="00842145" w:rsidRPr="00842145" w:rsidRDefault="00842145" w:rsidP="00842145">
            <w:r w:rsidRPr="00842145">
              <w:t>Начальник отдела ИЭИ и ОССОС</w:t>
            </w:r>
          </w:p>
        </w:tc>
      </w:tr>
      <w:tr w:rsidR="00842145" w:rsidRPr="00842145" w14:paraId="1A30BADA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153FEA70" w14:textId="77777777" w:rsidR="00842145" w:rsidRPr="00842145" w:rsidRDefault="00842145" w:rsidP="00842145">
            <w:r w:rsidRPr="00842145">
              <w:rPr>
                <w:szCs w:val="24"/>
              </w:rPr>
              <w:t>Низамутдинова Индира Маратовна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50119A43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4E57D26F" w14:textId="77777777" w:rsidR="00842145" w:rsidRPr="00842145" w:rsidRDefault="00842145" w:rsidP="00842145">
            <w:r w:rsidRPr="00842145">
              <w:t>Заместитель начальника отдела ИЭИ и ОССОС</w:t>
            </w:r>
          </w:p>
        </w:tc>
      </w:tr>
      <w:tr w:rsidR="00842145" w:rsidRPr="00842145" w14:paraId="0341F446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5A7CFE75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Амаров Георгий Леонидович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083AB05D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4E8C9BCD" w14:textId="77777777" w:rsidR="00842145" w:rsidRPr="00842145" w:rsidRDefault="00842145" w:rsidP="00842145">
            <w:r w:rsidRPr="00842145">
              <w:t>Главный специалист</w:t>
            </w:r>
          </w:p>
        </w:tc>
      </w:tr>
      <w:tr w:rsidR="00842145" w:rsidRPr="00842145" w14:paraId="2D2BC1AA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1444CB05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Валуева Анна Сергеевна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2E2D2B07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15D87C78" w14:textId="77777777" w:rsidR="00842145" w:rsidRPr="00842145" w:rsidRDefault="00842145" w:rsidP="00842145">
            <w:r w:rsidRPr="00842145">
              <w:rPr>
                <w:szCs w:val="24"/>
              </w:rPr>
              <w:t>Специалист по ГИС</w:t>
            </w:r>
          </w:p>
        </w:tc>
      </w:tr>
      <w:tr w:rsidR="00842145" w:rsidRPr="00842145" w14:paraId="7BD665F0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02B167D6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Ликутова Ольга Андреевна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6AE91E62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0C3F84CD" w14:textId="77777777" w:rsidR="00842145" w:rsidRPr="00842145" w:rsidRDefault="00842145" w:rsidP="00842145">
            <w:r w:rsidRPr="00842145">
              <w:t>Главный специалист</w:t>
            </w:r>
          </w:p>
        </w:tc>
      </w:tr>
      <w:tr w:rsidR="00842145" w:rsidRPr="00842145" w14:paraId="29A66A42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6B11B49A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Рыбкина Галина Ивановна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214A6112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3D7AC362" w14:textId="77777777" w:rsidR="00842145" w:rsidRPr="00842145" w:rsidRDefault="00842145" w:rsidP="00842145">
            <w:r w:rsidRPr="00842145">
              <w:t>Технический редактор</w:t>
            </w:r>
          </w:p>
        </w:tc>
      </w:tr>
      <w:tr w:rsidR="00842145" w:rsidRPr="00842145" w14:paraId="54E4B75D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70472FC7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Сохранных Виталий Александрович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7600E245" w14:textId="77777777" w:rsidR="00842145" w:rsidRPr="00842145" w:rsidRDefault="00842145" w:rsidP="00842145">
            <w:pPr>
              <w:jc w:val="center"/>
            </w:pPr>
            <w:r w:rsidRPr="00842145">
              <w:t>ООО «ФРЭКОМ»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1AF5705F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Специалист по ГИС</w:t>
            </w:r>
          </w:p>
        </w:tc>
      </w:tr>
      <w:tr w:rsidR="00842145" w:rsidRPr="00842145" w14:paraId="35803260" w14:textId="77777777" w:rsidTr="00997139">
        <w:trPr>
          <w:trHeight w:val="20"/>
        </w:trPr>
        <w:tc>
          <w:tcPr>
            <w:tcW w:w="3251" w:type="dxa"/>
            <w:shd w:val="clear" w:color="auto" w:fill="FFFFFF"/>
            <w:vAlign w:val="center"/>
          </w:tcPr>
          <w:p w14:paraId="655B563B" w14:textId="77777777" w:rsidR="00842145" w:rsidRPr="00842145" w:rsidRDefault="00842145" w:rsidP="00842145">
            <w:r w:rsidRPr="00842145">
              <w:t>Шабалин Николай Вячеславович</w:t>
            </w:r>
          </w:p>
        </w:tc>
        <w:tc>
          <w:tcPr>
            <w:tcW w:w="2693" w:type="dxa"/>
            <w:shd w:val="clear" w:color="auto" w:fill="FFFFFF"/>
            <w:vAlign w:val="center"/>
          </w:tcPr>
          <w:p w14:paraId="7C080167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shd w:val="clear" w:color="auto" w:fill="FFFFFF"/>
            <w:vAlign w:val="center"/>
          </w:tcPr>
          <w:p w14:paraId="5A2AC2CE" w14:textId="77777777" w:rsidR="00842145" w:rsidRPr="00842145" w:rsidRDefault="00842145" w:rsidP="00842145">
            <w:r w:rsidRPr="00842145">
              <w:t>Генеральный директор</w:t>
            </w:r>
          </w:p>
        </w:tc>
      </w:tr>
      <w:bookmarkEnd w:id="12"/>
      <w:tr w:rsidR="00842145" w:rsidRPr="00842145" w14:paraId="2BFDEB76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219690A" w14:textId="77777777" w:rsidR="00842145" w:rsidRPr="00842145" w:rsidRDefault="00842145" w:rsidP="00842145">
            <w:r w:rsidRPr="00842145">
              <w:t>Дорошенко Сергей Викторович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73DF6824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5CAB202B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t>Исполнительный директор</w:t>
            </w:r>
          </w:p>
        </w:tc>
      </w:tr>
      <w:tr w:rsidR="00842145" w:rsidRPr="00842145" w14:paraId="6E1E0408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73EDF8A" w14:textId="77777777" w:rsidR="00842145" w:rsidRPr="00842145" w:rsidRDefault="00842145" w:rsidP="00842145">
            <w:r w:rsidRPr="00842145">
              <w:t>Ковригина Екатерина Евгеньевна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52128A86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2C5904E8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начальник отдела экологии</w:t>
            </w:r>
          </w:p>
        </w:tc>
      </w:tr>
      <w:tr w:rsidR="00842145" w:rsidRPr="00842145" w14:paraId="59FA3D6A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08D9940" w14:textId="77777777" w:rsidR="00842145" w:rsidRPr="00842145" w:rsidRDefault="00842145" w:rsidP="00842145">
            <w:r w:rsidRPr="00842145">
              <w:t>Адищева Ольга Сергеевна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33CE6EC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7273A7D3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ведущий специалист отдела экологии</w:t>
            </w:r>
          </w:p>
        </w:tc>
      </w:tr>
      <w:tr w:rsidR="00842145" w:rsidRPr="00842145" w14:paraId="31426071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12FDC5" w14:textId="77777777" w:rsidR="00842145" w:rsidRPr="00842145" w:rsidRDefault="00842145" w:rsidP="00842145">
            <w:r w:rsidRPr="00842145">
              <w:t>Владимирова Анна Александровна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9E6ED8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0F2D1D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специалист отдела экологии</w:t>
            </w:r>
          </w:p>
        </w:tc>
      </w:tr>
      <w:tr w:rsidR="00842145" w:rsidRPr="00842145" w14:paraId="63B9A9A3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7A9DA6" w14:textId="77777777" w:rsidR="00842145" w:rsidRPr="00842145" w:rsidRDefault="00842145" w:rsidP="00842145">
            <w:r w:rsidRPr="00842145">
              <w:t>Скавинская Надежда Юрьевна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ED7E6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AD704A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специалист отдела экологии</w:t>
            </w:r>
          </w:p>
        </w:tc>
      </w:tr>
      <w:tr w:rsidR="00842145" w:rsidRPr="00842145" w14:paraId="1AEF11B9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DBB7D" w14:textId="77777777" w:rsidR="00842145" w:rsidRPr="00842145" w:rsidRDefault="00842145" w:rsidP="00842145">
            <w:r w:rsidRPr="00842145">
              <w:t>Разгон Ольга Владимировна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FE8C1D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522F57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главный гидрохимик отдела экологии</w:t>
            </w:r>
          </w:p>
        </w:tc>
      </w:tr>
      <w:tr w:rsidR="00842145" w:rsidRPr="00842145" w14:paraId="69D1EA48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0879616" w14:textId="77777777" w:rsidR="00842145" w:rsidRPr="00842145" w:rsidRDefault="00842145" w:rsidP="00842145">
            <w:r w:rsidRPr="00842145">
              <w:t>Наконечная Алина Сергеевна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C95A674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241F8F87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инженер-эколог отдела экологии</w:t>
            </w:r>
          </w:p>
        </w:tc>
      </w:tr>
      <w:tr w:rsidR="00842145" w:rsidRPr="00842145" w14:paraId="690C5D73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515CDDC" w14:textId="77777777" w:rsidR="00842145" w:rsidRPr="00842145" w:rsidRDefault="00842145" w:rsidP="00842145">
            <w:r w:rsidRPr="00842145">
              <w:t>Павлова Алевтина Александровна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0873482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7DF632EB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инженер-эколог отдела экологии</w:t>
            </w:r>
          </w:p>
        </w:tc>
      </w:tr>
      <w:tr w:rsidR="00842145" w:rsidRPr="00842145" w14:paraId="3603D77E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1A69FD31" w14:textId="77777777" w:rsidR="00842145" w:rsidRPr="00842145" w:rsidRDefault="00842145" w:rsidP="00842145">
            <w:r w:rsidRPr="00842145">
              <w:t>Евдокимов Александр Александрович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F22F04E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2A69C052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начальник отдела гидрометеорологии</w:t>
            </w:r>
          </w:p>
        </w:tc>
      </w:tr>
      <w:tr w:rsidR="00842145" w:rsidRPr="00842145" w14:paraId="74EEA25C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C6EBE1C" w14:textId="77777777" w:rsidR="00842145" w:rsidRPr="00842145" w:rsidRDefault="00842145" w:rsidP="00842145">
            <w:r w:rsidRPr="00842145">
              <w:t>Чурбаев Артём Раилевич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F8020FF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017EB4E7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гидрометеоролог отдела гидрометеорологии</w:t>
            </w:r>
          </w:p>
        </w:tc>
      </w:tr>
      <w:tr w:rsidR="00842145" w:rsidRPr="00842145" w14:paraId="3C182398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1D79638" w14:textId="77777777" w:rsidR="00842145" w:rsidRPr="00842145" w:rsidRDefault="00842145" w:rsidP="00842145">
            <w:r w:rsidRPr="00842145">
              <w:t>Ермилова Юлия Владимировна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46AA857C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16CFC729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ГИТ: начальник отдела картографии</w:t>
            </w:r>
          </w:p>
        </w:tc>
      </w:tr>
      <w:tr w:rsidR="00842145" w:rsidRPr="00842145" w14:paraId="7D86EE5C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051A64CD" w14:textId="77777777" w:rsidR="00842145" w:rsidRPr="00842145" w:rsidRDefault="00842145" w:rsidP="00842145">
            <w:r w:rsidRPr="00842145">
              <w:t>Дребезова Александра Федоровна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6099B322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037A1511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ГИТ: ведущий специалист отдела картографии</w:t>
            </w:r>
          </w:p>
        </w:tc>
      </w:tr>
      <w:tr w:rsidR="00842145" w:rsidRPr="00842145" w14:paraId="1B754675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3C7340AC" w14:textId="77777777" w:rsidR="00842145" w:rsidRPr="00842145" w:rsidRDefault="00842145" w:rsidP="00842145">
            <w:r w:rsidRPr="00842145">
              <w:t>Кокорин Александр Игоревич</w:t>
            </w:r>
          </w:p>
        </w:tc>
        <w:tc>
          <w:tcPr>
            <w:tcW w:w="26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/>
            <w:vAlign w:val="center"/>
          </w:tcPr>
          <w:p w14:paraId="2C84ED10" w14:textId="77777777" w:rsidR="00842145" w:rsidRPr="00842145" w:rsidRDefault="00842145" w:rsidP="00842145">
            <w:pPr>
              <w:jc w:val="center"/>
            </w:pPr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/>
            <w:vAlign w:val="center"/>
          </w:tcPr>
          <w:p w14:paraId="02874BD8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НИР: заместитель руководителя лаборатории гидробиологии</w:t>
            </w:r>
          </w:p>
        </w:tc>
      </w:tr>
      <w:tr w:rsidR="00842145" w:rsidRPr="00842145" w14:paraId="2467F70B" w14:textId="77777777" w:rsidTr="00997139">
        <w:trPr>
          <w:trHeight w:val="20"/>
        </w:trPr>
        <w:tc>
          <w:tcPr>
            <w:tcW w:w="325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D1CB7B1" w14:textId="77777777" w:rsidR="00842145" w:rsidRPr="00842145" w:rsidRDefault="00842145" w:rsidP="00842145">
            <w:r w:rsidRPr="00842145">
              <w:t>Швед Вера Андреевна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1BFF331" w14:textId="77777777" w:rsidR="00842145" w:rsidRPr="00842145" w:rsidRDefault="00842145" w:rsidP="00842145">
            <w:r w:rsidRPr="00842145">
              <w:t>ООО «ЦМИ МГУ»</w:t>
            </w:r>
          </w:p>
        </w:tc>
        <w:tc>
          <w:tcPr>
            <w:tcW w:w="3544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8" w:space="0" w:color="auto"/>
            </w:tcBorders>
            <w:shd w:val="clear" w:color="auto" w:fill="FFFFFF"/>
          </w:tcPr>
          <w:p w14:paraId="4BE17C3C" w14:textId="77777777" w:rsidR="00842145" w:rsidRPr="00842145" w:rsidRDefault="00842145" w:rsidP="00842145">
            <w:pPr>
              <w:rPr>
                <w:szCs w:val="24"/>
              </w:rPr>
            </w:pPr>
            <w:r w:rsidRPr="00842145">
              <w:rPr>
                <w:szCs w:val="24"/>
              </w:rPr>
              <w:t>Управление ПИР: инженер-эколог отдела экологии</w:t>
            </w:r>
          </w:p>
        </w:tc>
      </w:tr>
    </w:tbl>
    <w:p w14:paraId="6F172F40" w14:textId="77777777" w:rsidR="0094440B" w:rsidRDefault="0094440B"/>
    <w:p w14:paraId="33115672" w14:textId="3376C959" w:rsidR="0069567E" w:rsidRDefault="0069567E">
      <w:r>
        <w:br w:type="page"/>
      </w:r>
    </w:p>
    <w:p w14:paraId="741F69D2" w14:textId="3826BA4B" w:rsidR="001216A4" w:rsidRDefault="0069567E" w:rsidP="0069567E">
      <w:pPr>
        <w:pStyle w:val="10"/>
        <w:numPr>
          <w:ilvl w:val="0"/>
          <w:numId w:val="0"/>
        </w:numPr>
        <w:ind w:left="709"/>
      </w:pPr>
      <w:bookmarkStart w:id="13" w:name="_Toc178160661"/>
      <w:r>
        <w:lastRenderedPageBreak/>
        <w:t>Содержание</w:t>
      </w:r>
      <w:bookmarkEnd w:id="13"/>
    </w:p>
    <w:p w14:paraId="73E9CCA9" w14:textId="4C260055" w:rsidR="00842145" w:rsidRDefault="00A61347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fldChar w:fldCharType="begin"/>
      </w:r>
      <w:r>
        <w:instrText xml:space="preserve"> TOC \o "1-3" \u </w:instrText>
      </w:r>
      <w:r>
        <w:fldChar w:fldCharType="separate"/>
      </w:r>
      <w:r w:rsidR="00842145" w:rsidRPr="000547B8">
        <w:rPr>
          <w:bCs/>
          <w:noProof/>
        </w:rPr>
        <w:t>СОСТАВ ОТЧЕТНОЙ ДОКУМЕНТАЦИИ</w:t>
      </w:r>
      <w:r w:rsidR="00842145">
        <w:rPr>
          <w:noProof/>
        </w:rPr>
        <w:tab/>
      </w:r>
      <w:r w:rsidR="00842145">
        <w:rPr>
          <w:noProof/>
        </w:rPr>
        <w:fldChar w:fldCharType="begin"/>
      </w:r>
      <w:r w:rsidR="00842145">
        <w:rPr>
          <w:noProof/>
        </w:rPr>
        <w:instrText xml:space="preserve"> PAGEREF _Toc178160659 \h </w:instrText>
      </w:r>
      <w:r w:rsidR="00842145">
        <w:rPr>
          <w:noProof/>
        </w:rPr>
      </w:r>
      <w:r w:rsidR="00842145">
        <w:rPr>
          <w:noProof/>
        </w:rPr>
        <w:fldChar w:fldCharType="separate"/>
      </w:r>
      <w:r w:rsidR="00842145">
        <w:rPr>
          <w:noProof/>
        </w:rPr>
        <w:t>2</w:t>
      </w:r>
      <w:r w:rsidR="00842145">
        <w:rPr>
          <w:noProof/>
        </w:rPr>
        <w:fldChar w:fldCharType="end"/>
      </w:r>
    </w:p>
    <w:p w14:paraId="6B5D66C1" w14:textId="3325B7D5" w:rsidR="00842145" w:rsidRDefault="0084214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СПИСОК ИСПОЛНИТЕЛЕЙ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793BE196" w14:textId="52425A35" w:rsidR="00842145" w:rsidRDefault="0084214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Содержание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094A31DB" w14:textId="4465E68E" w:rsidR="00842145" w:rsidRDefault="0084214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Приложение У. Копии протоколов количественного биологического анализа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E67437F" w14:textId="0AF4268D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У.2. Копии протоколов КБА проб хлорофилла «а»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954E07" w14:textId="7ADB11D6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У.3. Копии протоколов КБА проб первичной продукции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2CDF5C27" w14:textId="5A1482CE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У.4. Копии протоколов КБА проб зоопланктона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14:paraId="0FDF1671" w14:textId="64B34AFE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У.5. Копии протоколов КБА проб ихтиопланктона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123</w:t>
      </w:r>
      <w:r>
        <w:rPr>
          <w:noProof/>
        </w:rPr>
        <w:fldChar w:fldCharType="end"/>
      </w:r>
    </w:p>
    <w:p w14:paraId="7C6CB175" w14:textId="7CF2BC04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У.6. Копии протоколов КБА проб макрозообентоса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231</w:t>
      </w:r>
      <w:r>
        <w:rPr>
          <w:noProof/>
        </w:rPr>
        <w:fldChar w:fldCharType="end"/>
      </w:r>
    </w:p>
    <w:p w14:paraId="70E0CF7C" w14:textId="50BA1968" w:rsidR="00842145" w:rsidRDefault="0084214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Приложение Ф Характеристика гидрохимических условий и загрязненности воды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341</w:t>
      </w:r>
      <w:r>
        <w:rPr>
          <w:noProof/>
        </w:rPr>
        <w:fldChar w:fldCharType="end"/>
      </w:r>
    </w:p>
    <w:p w14:paraId="7B84BD28" w14:textId="49CD0E6D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Ф.1. Гидрохимические показатели состояния воды акватории Обской губы в августе 2023 г.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341</w:t>
      </w:r>
      <w:r>
        <w:rPr>
          <w:noProof/>
        </w:rPr>
        <w:fldChar w:fldCharType="end"/>
      </w:r>
    </w:p>
    <w:p w14:paraId="2E59A423" w14:textId="5880295C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Ф.2. Содержание биогенных элементов в воде акватории Обской губы в августе 2023 г.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347</w:t>
      </w:r>
      <w:r>
        <w:rPr>
          <w:noProof/>
        </w:rPr>
        <w:fldChar w:fldCharType="end"/>
      </w:r>
    </w:p>
    <w:p w14:paraId="3FFAAF40" w14:textId="5A4EE92C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Ф.3. Содержание тяжелых металлов и мышьяка в воде акватории Обской губы в августе 2023 г.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353</w:t>
      </w:r>
      <w:r>
        <w:rPr>
          <w:noProof/>
        </w:rPr>
        <w:fldChar w:fldCharType="end"/>
      </w:r>
    </w:p>
    <w:p w14:paraId="0F22109B" w14:textId="2A34E5EF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Ф.4. Содержание органических загрязняющих веществ в воде акватории Обской губы в августе 2023 г.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359</w:t>
      </w:r>
      <w:r>
        <w:rPr>
          <w:noProof/>
        </w:rPr>
        <w:fldChar w:fldCharType="end"/>
      </w:r>
    </w:p>
    <w:p w14:paraId="28E3C26E" w14:textId="7790AA41" w:rsidR="00842145" w:rsidRDefault="00842145">
      <w:pPr>
        <w:pStyle w:val="13"/>
        <w:rPr>
          <w:rFonts w:asciiTheme="minorHAnsi" w:eastAsiaTheme="minorEastAsia" w:hAnsiTheme="minorHAnsi" w:cstheme="minorBidi"/>
          <w:caps w:val="0"/>
          <w:noProof/>
          <w:sz w:val="22"/>
          <w:szCs w:val="22"/>
        </w:rPr>
      </w:pPr>
      <w:r>
        <w:rPr>
          <w:noProof/>
        </w:rPr>
        <w:t>Приложение Ц. Гидробиологическая характеристика акватории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365</w:t>
      </w:r>
      <w:r>
        <w:rPr>
          <w:noProof/>
        </w:rPr>
        <w:fldChar w:fldCharType="end"/>
      </w:r>
    </w:p>
    <w:p w14:paraId="44A6D1AC" w14:textId="56898631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 xml:space="preserve">Приложение Ц.1. Видовой состав фитопланктона Обской губы в августе 2023 г. </w:t>
      </w:r>
      <w:r w:rsidRPr="000547B8">
        <w:rPr>
          <w:bCs/>
          <w:noProof/>
        </w:rPr>
        <w:t>(станции 1-50).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365</w:t>
      </w:r>
      <w:r>
        <w:rPr>
          <w:noProof/>
        </w:rPr>
        <w:fldChar w:fldCharType="end"/>
      </w:r>
    </w:p>
    <w:p w14:paraId="4EC699E9" w14:textId="1E6E030F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Ц.2. Видовой состав фитопланктона Обской губы в августе 2023 г (станции 51-100).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380</w:t>
      </w:r>
      <w:r>
        <w:rPr>
          <w:noProof/>
        </w:rPr>
        <w:fldChar w:fldCharType="end"/>
      </w:r>
    </w:p>
    <w:p w14:paraId="340B6519" w14:textId="20C19804" w:rsidR="00842145" w:rsidRDefault="00842145">
      <w:pPr>
        <w:pStyle w:val="23"/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r>
        <w:rPr>
          <w:noProof/>
        </w:rPr>
        <w:t>Приложение Ц.3. Видовой состав фитопланктона Обской губы в августе 2023 г (станции продольного профиля).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_Toc178160676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394</w:t>
      </w:r>
      <w:r>
        <w:rPr>
          <w:noProof/>
        </w:rPr>
        <w:fldChar w:fldCharType="end"/>
      </w:r>
    </w:p>
    <w:p w14:paraId="40C5AABC" w14:textId="343247AD" w:rsidR="00A61347" w:rsidRPr="00A61347" w:rsidRDefault="00A61347" w:rsidP="00A61347">
      <w:pPr>
        <w:pStyle w:val="a7"/>
      </w:pPr>
      <w:r>
        <w:fldChar w:fldCharType="end"/>
      </w:r>
    </w:p>
    <w:p w14:paraId="3817CCCD" w14:textId="79063C93" w:rsidR="0069567E" w:rsidRDefault="0069567E">
      <w:r>
        <w:br w:type="page"/>
      </w:r>
    </w:p>
    <w:p w14:paraId="30FC3CB2" w14:textId="0990DAB5" w:rsidR="00531274" w:rsidRPr="00552784" w:rsidRDefault="00552784" w:rsidP="00531274">
      <w:pPr>
        <w:pStyle w:val="10"/>
        <w:numPr>
          <w:ilvl w:val="0"/>
          <w:numId w:val="0"/>
        </w:numPr>
        <w:ind w:left="710"/>
      </w:pPr>
      <w:bookmarkStart w:id="14" w:name="_Toc178160662"/>
      <w:bookmarkStart w:id="15" w:name="_Toc21425848"/>
      <w:r>
        <w:lastRenderedPageBreak/>
        <w:t>Приложение У. Копии протоколов количественного биологического анализ</w:t>
      </w:r>
      <w:r w:rsidR="003A0FA7">
        <w:t>а</w:t>
      </w:r>
      <w:bookmarkEnd w:id="14"/>
    </w:p>
    <w:p w14:paraId="612EC4DA" w14:textId="77777777" w:rsidR="00552784" w:rsidRDefault="00552784" w:rsidP="00552784">
      <w:pPr>
        <w:pStyle w:val="21"/>
        <w:numPr>
          <w:ilvl w:val="0"/>
          <w:numId w:val="0"/>
        </w:numPr>
        <w:ind w:left="709"/>
      </w:pPr>
      <w:bookmarkStart w:id="16" w:name="_Toc178160663"/>
      <w:r>
        <w:t>Приложение У.2. Копии протоколов КБА проб хлорофилла «а»</w:t>
      </w:r>
      <w:bookmarkEnd w:id="16"/>
    </w:p>
    <w:p w14:paraId="73D7A0DD" w14:textId="0E6C260D" w:rsidR="00867904" w:rsidRPr="00867904" w:rsidRDefault="00867904" w:rsidP="00867904">
      <w:pPr>
        <w:pStyle w:val="a7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5FC879A" wp14:editId="6797A166">
            <wp:simplePos x="0" y="0"/>
            <wp:positionH relativeFrom="margin">
              <wp:posOffset>204470</wp:posOffset>
            </wp:positionH>
            <wp:positionV relativeFrom="paragraph">
              <wp:posOffset>19685</wp:posOffset>
            </wp:positionV>
            <wp:extent cx="5454650" cy="7713980"/>
            <wp:effectExtent l="19050" t="19050" r="12700" b="20320"/>
            <wp:wrapTopAndBottom/>
            <wp:docPr id="459765095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65095" name="Рисунок 4597650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650" cy="7713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2C2C6" w14:textId="1DFFF620" w:rsidR="00552784" w:rsidRPr="00552784" w:rsidRDefault="00867904" w:rsidP="00552784">
      <w:r>
        <w:rPr>
          <w:noProof/>
        </w:rPr>
        <w:lastRenderedPageBreak/>
        <w:drawing>
          <wp:inline distT="0" distB="0" distL="0" distR="0" wp14:anchorId="044D9485" wp14:editId="7EEB8D64">
            <wp:extent cx="6119495" cy="8654415"/>
            <wp:effectExtent l="19050" t="19050" r="14605" b="13335"/>
            <wp:docPr id="1775435274" name="Рисунок 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435274" name="Рисунок 177543527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129A00" wp14:editId="0EAC314A">
            <wp:extent cx="6119495" cy="8654415"/>
            <wp:effectExtent l="19050" t="19050" r="14605" b="13335"/>
            <wp:docPr id="995773197" name="Рисунок 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73197" name="Рисунок 99577319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9C4F0D" wp14:editId="3B3F83B3">
            <wp:extent cx="6119495" cy="8654415"/>
            <wp:effectExtent l="19050" t="19050" r="14605" b="13335"/>
            <wp:docPr id="873899565" name="Рисунок 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99565" name="Рисунок 8738995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A0371B" wp14:editId="708BB8DA">
            <wp:extent cx="6119495" cy="8654415"/>
            <wp:effectExtent l="19050" t="19050" r="14605" b="13335"/>
            <wp:docPr id="114131314" name="Рисунок 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1314" name="Рисунок 1141313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BDC790" wp14:editId="2CF93C51">
            <wp:extent cx="6119495" cy="8654415"/>
            <wp:effectExtent l="19050" t="19050" r="14605" b="13335"/>
            <wp:docPr id="1424775671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75671" name="Рисунок 14247756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B0436" wp14:editId="37720A13">
            <wp:extent cx="6119495" cy="8654415"/>
            <wp:effectExtent l="19050" t="19050" r="14605" b="13335"/>
            <wp:docPr id="1639596661" name="Рисунок 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96661" name="Рисунок 163959666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4C3FBA" w14:textId="24792675" w:rsidR="00552784" w:rsidRDefault="00552784">
      <w:r>
        <w:br w:type="page"/>
      </w:r>
    </w:p>
    <w:p w14:paraId="55359B22" w14:textId="77777777" w:rsidR="00552784" w:rsidRDefault="00552784" w:rsidP="00552784">
      <w:pPr>
        <w:pStyle w:val="21"/>
        <w:numPr>
          <w:ilvl w:val="0"/>
          <w:numId w:val="0"/>
        </w:numPr>
        <w:ind w:left="709"/>
      </w:pPr>
      <w:bookmarkStart w:id="17" w:name="_Toc178160664"/>
      <w:r>
        <w:lastRenderedPageBreak/>
        <w:t>Приложение У.3. Копии протоколов КБА проб первичной продукции</w:t>
      </w:r>
      <w:bookmarkEnd w:id="17"/>
    </w:p>
    <w:p w14:paraId="4F92AAD1" w14:textId="77777777" w:rsidR="00867904" w:rsidRDefault="00867904" w:rsidP="00867904">
      <w:pPr>
        <w:pStyle w:val="a7"/>
      </w:pPr>
    </w:p>
    <w:p w14:paraId="55EF1453" w14:textId="3A0DC10A" w:rsidR="00867904" w:rsidRPr="00867904" w:rsidRDefault="00867904" w:rsidP="00867904">
      <w:pPr>
        <w:pStyle w:val="a7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CB37712" wp14:editId="11A9BADA">
            <wp:simplePos x="0" y="0"/>
            <wp:positionH relativeFrom="margin">
              <wp:align>center</wp:align>
            </wp:positionH>
            <wp:positionV relativeFrom="paragraph">
              <wp:posOffset>-2983</wp:posOffset>
            </wp:positionV>
            <wp:extent cx="5605621" cy="7927675"/>
            <wp:effectExtent l="19050" t="19050" r="14605" b="16510"/>
            <wp:wrapTopAndBottom/>
            <wp:docPr id="1359413179" name="Рисунок 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13179" name="Рисунок 135941317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21" cy="7927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E60B4" w14:textId="5C4C9597" w:rsidR="00867904" w:rsidRPr="00552784" w:rsidRDefault="00867904" w:rsidP="00867904">
      <w:r>
        <w:rPr>
          <w:noProof/>
        </w:rPr>
        <w:lastRenderedPageBreak/>
        <w:drawing>
          <wp:inline distT="0" distB="0" distL="0" distR="0" wp14:anchorId="6CBAFCE5" wp14:editId="6489B320">
            <wp:extent cx="6119495" cy="8654415"/>
            <wp:effectExtent l="19050" t="19050" r="14605" b="13335"/>
            <wp:docPr id="193237469" name="Рисунок 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7469" name="Рисунок 19323746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4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881E78" wp14:editId="755F4FEA">
            <wp:extent cx="6119495" cy="8653780"/>
            <wp:effectExtent l="19050" t="19050" r="14605" b="13970"/>
            <wp:docPr id="1987749017" name="Рисунок 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49017" name="Рисунок 19877490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653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E4FE35" w14:textId="21E708BF" w:rsidR="00552784" w:rsidRDefault="00552784">
      <w:r>
        <w:br w:type="page"/>
      </w:r>
    </w:p>
    <w:p w14:paraId="6DCD7947" w14:textId="038D16AC" w:rsidR="00552784" w:rsidRDefault="00552784">
      <w:r>
        <w:lastRenderedPageBreak/>
        <w:br w:type="page"/>
      </w:r>
    </w:p>
    <w:p w14:paraId="44750CCB" w14:textId="77777777" w:rsidR="00001374" w:rsidRDefault="00001374" w:rsidP="003A1F1C">
      <w:pPr>
        <w:pStyle w:val="10"/>
        <w:numPr>
          <w:ilvl w:val="0"/>
          <w:numId w:val="0"/>
        </w:numPr>
        <w:sectPr w:rsidR="00001374" w:rsidSect="0002691F">
          <w:headerReference w:type="first" r:id="rId18"/>
          <w:pgSz w:w="11906" w:h="16838" w:code="9"/>
          <w:pgMar w:top="1134" w:right="851" w:bottom="1134" w:left="1418" w:header="709" w:footer="799" w:gutter="0"/>
          <w:pgNumType w:chapStyle="1"/>
          <w:cols w:space="720"/>
          <w:titlePg/>
          <w:docGrid w:linePitch="326"/>
        </w:sectPr>
      </w:pPr>
      <w:bookmarkStart w:id="18" w:name="_Toc164270191"/>
      <w:bookmarkStart w:id="19" w:name="_Toc178160673"/>
    </w:p>
    <w:p w14:paraId="7C5B3460" w14:textId="0F9439AB" w:rsidR="003A1F1C" w:rsidRDefault="003A1F1C" w:rsidP="003A1F1C">
      <w:pPr>
        <w:pStyle w:val="10"/>
        <w:numPr>
          <w:ilvl w:val="0"/>
          <w:numId w:val="0"/>
        </w:numPr>
      </w:pPr>
      <w:r>
        <w:lastRenderedPageBreak/>
        <w:t xml:space="preserve">Приложение Ц. </w:t>
      </w:r>
      <w:r w:rsidRPr="00650CEB">
        <w:t>Гидробиологическая характеристика акватори</w:t>
      </w:r>
      <w:bookmarkStart w:id="20" w:name="_GoBack"/>
      <w:bookmarkEnd w:id="20"/>
      <w:r w:rsidRPr="00650CEB">
        <w:t>и</w:t>
      </w:r>
      <w:bookmarkEnd w:id="18"/>
      <w:bookmarkEnd w:id="19"/>
    </w:p>
    <w:p w14:paraId="51F53372" w14:textId="48018F3B" w:rsidR="003A1F1C" w:rsidRPr="00772BA1" w:rsidRDefault="003A1F1C" w:rsidP="003A1F1C">
      <w:pPr>
        <w:pStyle w:val="21"/>
        <w:numPr>
          <w:ilvl w:val="0"/>
          <w:numId w:val="0"/>
        </w:numPr>
        <w:ind w:left="709"/>
      </w:pPr>
      <w:bookmarkStart w:id="21" w:name="_Toc164270192"/>
      <w:bookmarkStart w:id="22" w:name="_Toc178160674"/>
      <w:r>
        <w:t xml:space="preserve">Приложение Ц.1. </w:t>
      </w:r>
      <w:r w:rsidRPr="00650CEB">
        <w:t>Видовой состав фитопланктона Обской губы в августе 2023 г.</w:t>
      </w:r>
      <w:r>
        <w:t xml:space="preserve"> </w:t>
      </w:r>
      <w:r w:rsidRPr="00D3597F">
        <w:rPr>
          <w:bCs/>
        </w:rPr>
        <w:t>(</w:t>
      </w:r>
      <w:r>
        <w:rPr>
          <w:bCs/>
        </w:rPr>
        <w:t>станции</w:t>
      </w:r>
      <w:r w:rsidRPr="00D3597F">
        <w:rPr>
          <w:bCs/>
        </w:rPr>
        <w:t xml:space="preserve"> 1-50)</w:t>
      </w:r>
      <w:r w:rsidRPr="008C62B2">
        <w:rPr>
          <w:bCs/>
        </w:rPr>
        <w:t>.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66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36"/>
      </w:tblGrid>
      <w:tr w:rsidR="00CA7774" w:rsidRPr="00CA7774" w14:paraId="6D3821CE" w14:textId="77777777" w:rsidTr="00CA7774">
        <w:trPr>
          <w:cantSplit/>
          <w:trHeight w:val="386"/>
          <w:tblHeader/>
        </w:trPr>
        <w:tc>
          <w:tcPr>
            <w:tcW w:w="193" w:type="pct"/>
            <w:shd w:val="clear" w:color="auto" w:fill="auto"/>
            <w:noWrap/>
            <w:hideMark/>
          </w:tcPr>
          <w:p w14:paraId="46C37DE5" w14:textId="77777777" w:rsidR="003A1F1C" w:rsidRPr="00CA7774" w:rsidRDefault="003A1F1C" w:rsidP="00CA7774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469" w:type="pct"/>
            <w:shd w:val="clear" w:color="auto" w:fill="auto"/>
            <w:noWrap/>
            <w:hideMark/>
          </w:tcPr>
          <w:p w14:paraId="54C1A018" w14:textId="77777777" w:rsidR="003A1F1C" w:rsidRPr="00CA7774" w:rsidRDefault="003A1F1C" w:rsidP="008210E5">
            <w:pPr>
              <w:jc w:val="center"/>
              <w:rPr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32793C2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405C478D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2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F31D067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3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514D3A4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4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B07F459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5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B35D5E4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6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B5B8AAF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7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1E422F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8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381ED4FF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9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11DDFE00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10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C6604C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11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40D29B77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12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AA2F527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13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8A3B99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14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C141A05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15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A36F9D2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16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A1ADC7C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17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38949CD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18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4E125A0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19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C6D3108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20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33FEEBCE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21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5A906E4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22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07A367D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23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B893532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24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9CAAC8F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25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4F4ACB48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26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3656120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27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34BC58A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28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CE632D2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29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6388D83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30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299B1B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31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D443649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32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6CE3892D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33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0126A85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34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D8D752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35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6D4A80C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36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73F9B65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37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4E392CA9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38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273275D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39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16B9D7B4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40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294E1B7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41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54A42BB4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42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392D8CE8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43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23836511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44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02C90D47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45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60F16EF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46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3BEFCD3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47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79A12B52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48</w:t>
            </w:r>
          </w:p>
        </w:tc>
        <w:tc>
          <w:tcPr>
            <w:tcW w:w="87" w:type="pct"/>
            <w:shd w:val="clear" w:color="auto" w:fill="auto"/>
            <w:noWrap/>
            <w:textDirection w:val="btLr"/>
            <w:hideMark/>
          </w:tcPr>
          <w:p w14:paraId="3707CF4B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49</w:t>
            </w:r>
          </w:p>
        </w:tc>
        <w:tc>
          <w:tcPr>
            <w:tcW w:w="81" w:type="pct"/>
            <w:shd w:val="clear" w:color="auto" w:fill="auto"/>
            <w:noWrap/>
            <w:textDirection w:val="btLr"/>
            <w:hideMark/>
          </w:tcPr>
          <w:p w14:paraId="41A8364E" w14:textId="77777777" w:rsidR="003A1F1C" w:rsidRPr="00CA7774" w:rsidRDefault="003A1F1C" w:rsidP="00CA7774">
            <w:pPr>
              <w:spacing w:line="160" w:lineRule="exact"/>
              <w:jc w:val="center"/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50</w:t>
            </w:r>
          </w:p>
        </w:tc>
      </w:tr>
      <w:tr w:rsidR="00CA7774" w:rsidRPr="00CA7774" w14:paraId="7717130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D75C304" w14:textId="77777777" w:rsidR="003A1F1C" w:rsidRPr="00CA7774" w:rsidRDefault="003A1F1C" w:rsidP="00CA7774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9C72893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Ochrophyta (Bacillariophyceae)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C6B1D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61D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84B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46E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EC7E6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B90E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5C04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2A3F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18F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B62F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5553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6953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B2DE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A6C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D3EB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A9CD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F13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13E46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2E92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AF34A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8358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F6BA9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1D6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5F7E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8CC8B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DAC1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0A9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41F2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984F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E970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A5A4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ACD5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99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483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963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18BE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722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D71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036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B31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F4B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282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66A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CC13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BD4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E5C5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CBBE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14C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DDA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BAF81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6E2C21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B42799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03E912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Achnanthes taeniata Grunow, 1880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5391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F2A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08FF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C7F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B4DCA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245E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01765" w14:textId="77777777" w:rsidR="003A1F1C" w:rsidRPr="00CA7774" w:rsidRDefault="003A1F1C" w:rsidP="008210E5">
            <w:pPr>
              <w:jc w:val="center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4E2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9312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3448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C9C6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549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0DF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3C2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0BAC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D89B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A17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3B6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685A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6450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72BA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7880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475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9B9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6F99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14C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0F7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454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1BD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B96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37DF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8DA5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2BB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0F7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3FD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0A0F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D2B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77E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3EE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E8E4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3DB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8AE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EDB1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B804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D3C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1D9F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844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4D7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AA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5FD70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7C12AF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43BCAF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4E60F7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Actinocyclus normanii (Gregory) Hustedt, 1957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EC28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3B2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4B67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5D8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FC3D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5FA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21C9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45A5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D945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55BD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5E4B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D7B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BBCA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4A4B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4F5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65F2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38F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9D47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675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5C22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774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6CC5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B8B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EA3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3B6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9D6F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9AC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273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E896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305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482E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2B21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A4EA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071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BE6D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1DC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14F5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187B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3609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C1F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C21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A32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032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DC9F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F03E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336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1BE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49E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765F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229C6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201007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9A40C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0B35C91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Actinoptychus octonarius (Ehrenberg) Kützing, 1844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31D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CB87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923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DDD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15C7B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9C8FA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ED1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F911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1472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543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E7E1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939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FC5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6D79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505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42D1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1AA9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91F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A96C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C3DC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FA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1EE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FC8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3452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821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1425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1E2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664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007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1EFC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7B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71DB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CCF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0C7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12F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919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E996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B6F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A97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DD79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22C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033A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F379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92AC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4AD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EBFE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EA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57CA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10C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77A83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083462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7C21D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2BD11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Amphora ocellata Donkin, 1861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0FC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96D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427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105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7F10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967E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3C0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6BF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7AD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5C66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C3E9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E09E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3C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638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7A62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22A8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AD50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F661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0335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1C2F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D02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3D9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783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DC6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CE0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C70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85B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A8A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0E7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0D7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362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4C86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7EA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7FA7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45F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F2B5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33DF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1877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A164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C6E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15BC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886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3E2C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F50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CB54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5CC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3AE8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A48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E30F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9D58C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3B8621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28316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BFCC67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Asterionella formosa Hassall, 1850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783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5B9F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0417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11BC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77BC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640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6D9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A8C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1A1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C7F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8470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ECBF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8948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3AC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38E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CBA1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F1C7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643B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188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3AF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E5B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889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EE2A7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F29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4C297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005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F1C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5954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B7E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EAF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1F7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D01A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9833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F2DA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20F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F85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CBB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1C8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8D67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837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348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2E9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7B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67E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91C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F6E0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2191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74A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5FF4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92822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4CCDE0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398448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389DB0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Aulacoseira ambigua (Grunow) Simonsen, 1979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A3F8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039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3889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EFD4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825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6EBB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0CDD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9405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A8E6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238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D4A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6FC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128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51DC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7DEA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14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DC3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98BD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081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620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52A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D064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9A6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574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4004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EEB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A745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299D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9776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07D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BD09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316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F488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143F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217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21C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8C2F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1324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643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200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1DF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C77B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04F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66F3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A36B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5321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4631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270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F338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0CEB3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360E70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26DBC1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D544C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Aulacoseira granulata (Ehrenberg) Simonsen, 1979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D37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11AC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00B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D30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0C48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8AFB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95B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9149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277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9F76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8CBA3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D062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3AA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47D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071A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E2C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1989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CAAA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C27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69A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C59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5AE6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3A29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52D9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60FE9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2B4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2CC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DED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95A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D943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EC7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9CE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B1ED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E139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5CAC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C1D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D5E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8134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D7F2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3EF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B666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8CAD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A93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72B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8B4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2939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65D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9054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0A52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0F934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6C9DE30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78CA6A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9E13E3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Aulacoseira islandica (O. Müll.) Simonsen, 1979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1C81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683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12F9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0894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3452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A039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78D7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709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5C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7BC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D27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71F0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F3D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B8D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AA1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E8F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14A16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810D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187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6CA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55C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63E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C65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F92F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AE81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CF0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C762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8C2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8B3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D9B3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C729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D1B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A42F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1F1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981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1A79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54E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1E1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3F5C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E41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E45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016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9E6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D72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6BB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C76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E8A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B3E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3A83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CC56A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6008030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01C61B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BDC491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Aulacoseira italica (O. Müll.) Simonsen, 1979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C10DB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4F7733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CD0F8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09943C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888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BCE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E1815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E9B4B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E878E4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72AB5A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484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F9E0B4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E4AC2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6C77F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036DD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5B36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108E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4E87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05D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2BA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559F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78AF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A3E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043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EA68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FAE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8757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539A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14E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6AC7D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1DB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C027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C3C0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6B1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9F47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8CD7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33D6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B76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7D08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BFA5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43E4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AA3E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B4E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99B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1EB2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A564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DFC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A07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3E5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5E512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BD7AB0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E67FB6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624878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Aulacoseira subarctica (Otto Müller) E.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Y.Haworth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1990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70B3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A14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D0E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E8A9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C913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EB86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835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B34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D12D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D11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331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EF4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E66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D1E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55C2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01FD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732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8F8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3A6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0559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D0A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C775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151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896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BB4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68CE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C98D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F1E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1EB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119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B718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42E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1CBA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0E0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7B3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4804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C7C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9AE8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845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1A9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E26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9B42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5F4E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48DC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2E44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0F45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A4A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1AFC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64B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67684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73F46F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C8844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686AB2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Chaetoceros debilis Cleve, 1894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609C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5766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1EE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A11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34F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78E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5453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1EC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E55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707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501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E5B3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F9B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A15D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B04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104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40B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FA9A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CC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B98B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2473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60CA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443A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549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68FB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9C0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BC21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7D2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53F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CEF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43D7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9FBA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BD6B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99F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310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A280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1950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FE7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D3DB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B3E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E80E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4E8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1EB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E34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E3C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CD8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C98D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7BF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A9E3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179C3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6C001D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1924F3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4F6CB6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Chaetoceros decipiens Cleve, 1873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4F1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41F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4F7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19F1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5D1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287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F37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0E2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C89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B0F4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9BDD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E4D0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1AC2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84B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698C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38E7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17E4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696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E761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B40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41BC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F51D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707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6EC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5DBF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7966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E25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AD20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452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7399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D48C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1581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2002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FDD8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56F3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BEB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4F2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8EC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576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95B3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2102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7C93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329A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70D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2F5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0F81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E02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D4FF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B15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15AE2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1966DD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F13CFC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15E47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Chaetoceros diadema (Ehrenberg) Gran, 1897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EBBD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63C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431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90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425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2AF7A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C37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A4E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7D0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F1B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1720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68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B99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D67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708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FD2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78A8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D781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F12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FCB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D53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0A97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71FF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55D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FB0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039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44E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711E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B9BC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7DBD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B71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296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B6F2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8C8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77F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24B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97E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412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0AB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F78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D72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4421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CF75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D202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3D1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5C8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A3A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799B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EB1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534B1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BE6CFD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3001BC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35AEB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Chaetoceros socialis H.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S.Lauder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1864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CF9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88EE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3F8A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27C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BF2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B093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D0E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41C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8FB3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099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5B7B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A78F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3DD8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EC5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0CAC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4475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3759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D2EB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649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9995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1049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F53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A031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5FA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B88F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214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7809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C42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5C28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8DBA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3FD4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CC93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4B46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D1A6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A02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C56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004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662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E943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563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79FA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8177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C71A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0B4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70B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7A32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F0B0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C2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C65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25E6F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6F7C25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0C154D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3E16B56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Chaetoceros sp. spores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FC6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5FA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D3A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2BE5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173F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6BB3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D273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542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175F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BD7E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9E95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7E9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345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A39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C00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DCE7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BC5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E3DC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034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CF4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695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BF9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6B10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4C7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48705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09DC8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EA9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3CC4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E06D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3F9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916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C3F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22EA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15D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F91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AEA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A7F0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B649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38C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CE72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0321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0BF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2796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F1E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196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801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BD77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8DA7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60FC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3D1E9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61DFED2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9E6901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D31B29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Chaetoceros wighamii Brightwell, 1856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9C4F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9263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E80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BED0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461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EA87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E45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732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6A40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F10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4E8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01E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DFF2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63B0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2A4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44B1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1FE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6DA7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CB56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02B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26CD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2C34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2B6DD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2197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0F9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693B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BAC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86F6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B090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96DFD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613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1FC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8F9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C20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71B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794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5F0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ED63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D46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3478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D4A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01C4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28C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44E1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7B57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CEA7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0F4C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268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5CE1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13679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39FFF08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699E03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83B58C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Cocconeis costata Gregory, 1855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A7A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A6C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9EEE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A54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C3E72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79B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129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50AF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DD9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CB5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4033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AD4B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29B5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1818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D27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5B3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35B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4C4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345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F9F9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C11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447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224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C611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8765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B13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13240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A96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5C251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08936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C27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498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CB1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4A1E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82E9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4B85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51A3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828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FC3C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E2A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390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6530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056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2BDF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264F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52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B6B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1A2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063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CF910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EE6253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BBC83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FD611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Cocconeis placentula Ehrenberg, 1838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196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D57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914A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E615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D01F4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DDC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3EF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A98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B30E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2E2D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A38F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7C0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61FD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F4D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54FA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23B2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489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472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EF86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785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78E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6DC6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69D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F39B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B1AF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97A1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C84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3632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F74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EE3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9B0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AE3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EF79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0B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CF5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F5B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87C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971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0428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378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441D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2E46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67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9EF0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7EFA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2E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8F7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B2F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A6E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689C8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B1BA8F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E2F92A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21A671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Cocconeis scutellum Ehrenberg, 1838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F297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D46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44C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938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CD3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B83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4EA1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150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8A8B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109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7E82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909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7E8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CBFC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B14B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9F19A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A8F1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53AF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F458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A31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849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E584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1F33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9CD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4FCC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2A2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C6A5D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D6573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DBE45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2D8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403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B75A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635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D36F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607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DC6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D53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D67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A46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1D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52FA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5BB8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B09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F49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B23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A73C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55B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4FDD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F521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C0D73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68DD73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F2DBB8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8804C4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Coscinodiscus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A89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9E5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8EC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066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D6EB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DB99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5E7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131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CE0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0FA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43A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F72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3EF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2070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73A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CB071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C26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B62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9921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6714E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924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21D7D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34E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BDD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019E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1E5C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4C6F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16D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9594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4FE4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4B85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5F39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F5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B1A6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5A1D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1B8B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495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74B6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894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75F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077D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573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4697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4065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D39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830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2B6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C1D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A740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96443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AC4009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A868B8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6A3DAD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Cyclostephanos dubius (Hused) Round, 1988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F3C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8939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A5F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CAA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4B55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0EB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ABB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E988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720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CB9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F68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794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9AAB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B65E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F9F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B46E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07903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430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3654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50D7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61D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890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3D3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029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B6D5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30B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0FF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674C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E944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036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CD0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A61D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E1E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496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528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2F6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84E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797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68B7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1CA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F043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AD1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098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5DAC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A0C6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DA1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8B75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2AF3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5F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30CBD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59D103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C573BE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9A1FCB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Cyclotella comta (Ehrenberg)Kützing, 1849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8AC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A527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C18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040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BA2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A35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15C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C693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A66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EC3B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B301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241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5A8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F59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3315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ABE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C2D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CAA2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305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073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39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C52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5AD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BB44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67D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6CA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77C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F94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5BC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D4F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BD48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91A1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E9A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96F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885F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B8C0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874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557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A60D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25E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2CF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DC8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D8A8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C241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C83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81C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7C4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5B71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2391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C9184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9660A5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583C19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A736E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Cyclotella meneghiniana Kützing, 1844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2A6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B0B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D00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BA80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D27C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197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FB6A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40D8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B293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C191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B51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45E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48F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92C7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EAA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04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EBC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3C9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298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A2E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92F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647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C7A2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83B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C260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A2D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755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625D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5D5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04A8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365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3803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DA02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C27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BF3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840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0A3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50E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480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394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A636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8D0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268F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5945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DA97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E6F8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DA63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7B2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D8BB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E9C9D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A928C9" w14:paraId="4109E86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AA7891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84411B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Cymbella cistula (Ehrenberg)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O.Kirchner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1878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9C2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540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257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8105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E77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C66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67DD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9E50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8845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EE43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9B83F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300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2A5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295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896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4A5E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D9E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7ED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3FE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05F3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B4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3E42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FF5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C950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1BFF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E98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E91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9D7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F35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A3C1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45CA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ADB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BF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1C7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02C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7C9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9811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2C2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1B7E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8F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4ADF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5B30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68AB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7AEC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D89B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D42C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ECB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6806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B5F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A3A7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3690B56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42606D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1E077B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Diatoma tenuis C.Agardh, 1812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5E52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230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796D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6BF7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FB8A0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EB4A5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8EF7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B87B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7067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6BD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B0D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384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5AD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0D7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C5E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402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AA9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B5BB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DED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7CF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DF29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B83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FE1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106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E7E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0A7D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8C0E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84E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7FF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4066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AE0D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3A47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E873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AB7C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CACE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709F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AF6F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56C2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6F5E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60D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B298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429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3213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1448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D1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540B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3BE8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5EC4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6C5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4C722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7D1502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8AF5D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60654B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Diploneis interrupta (Kützing) Cleve, 1894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D6E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A342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49BC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CBCA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AAE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489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B7B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9E0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58F8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459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482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E3E2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68B7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5D63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080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0D658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FD59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5382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2FA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0B97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C5C1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A2F1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128AD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58F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44FE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DC4A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17874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ACA4B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3749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1C26A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046D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AD8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4F61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28A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7FA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20D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4034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3723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5C1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0001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37BF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C74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CFB6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04E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58E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71EC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931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671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8145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16201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72348A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3FC14B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8B2E38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Entomoneis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CF9D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6D0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A05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AD6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524C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4FA2F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2C1D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4BD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557F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BD6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E1C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921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D1E8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0F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097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10B8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E1A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C78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74B3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23E9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23F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8F8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2277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181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C35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F60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2862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6619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67D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2E96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4125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E34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8C9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EE4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31A8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768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562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0EC6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F32C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F08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27F5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F595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6FD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BE7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6540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482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ACC9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B9B7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B982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2D602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EC00DD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FA7BC4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0EE1EA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Fragilaria construens </w:t>
            </w:r>
            <w:r w:rsidRPr="00CA7774">
              <w:rPr>
                <w:color w:val="000000"/>
                <w:sz w:val="16"/>
                <w:szCs w:val="16"/>
              </w:rPr>
              <w:lastRenderedPageBreak/>
              <w:t>(Ehrenberg) Grunow, 1862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1A84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F8C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0CD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749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0B2F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2978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443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91D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843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715C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ED7F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B14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51F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8AD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0B7D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DFCD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A48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431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DDA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AE3F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75E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B15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059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91B0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3FB7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F57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E1D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168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125E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CF6F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E51D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1F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9B2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6C9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A5A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07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F28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84CC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A8B3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8A4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EBA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EE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58BF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C0D0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15A2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08FF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33C9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922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3CC2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0F3A9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3B54C1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DF9DF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29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5BCC54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Fragilaria crotonensis Kitton, 1869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840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F9B2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3E7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496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0601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43F7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7CAC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FC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446E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EC0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DE77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4FC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EC6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6791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7EC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4E6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8B3E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931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518E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E714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0804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027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510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6D25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213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2E50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E369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50E9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F3C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6F1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8A25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D4D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EBB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DE7A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0C60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DBF6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BD8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A9E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94B5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FAD3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777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356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E9E5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28AF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512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0EAE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4DB8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9B47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CA0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D3EF7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6F0370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35C9E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38E9261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Fragilariopsis cylindrus (Grunow) Krieger, 1954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284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F8E1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E441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68C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71D32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E4FB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503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619F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DBA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9BB1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F59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07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CDEB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163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970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B3F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D0F6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86F2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EC5DB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D330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EC4F9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64F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229C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575C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140C9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34BB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FC92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AB5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88B7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D48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34D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F236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442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19E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E42F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063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28B1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B97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3D8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99B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A02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24C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BB6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4D26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C6F8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2566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D0D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39B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7B08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B0CD9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88A7A9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7C8C7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D2626F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Fragilariopsis oceanica (Cleve) Hasle, 1965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B166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729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F39B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219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3A9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130D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EA71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1865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FD7C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AA0B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BD8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9EC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F09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721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72E3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188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9A3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2D43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468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5A4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F47F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C273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CA20C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5938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66E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98D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D1869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482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9E25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2FD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6F54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FE01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283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59A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E1B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DE9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983E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B09A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31C1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0D5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968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993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B4B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488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BA4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356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A66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61EF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FE7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8127E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DB17E0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38EBBA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5C15DE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Frustulia ventricosa C.Agardh, 1827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3CC3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661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4EE5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0A2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4523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201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1109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1F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0596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866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44FF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CE8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E62B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1BC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AAAB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961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72CC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3FB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6967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B11F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1A20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51F5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3AA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6E6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312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94CE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C03E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3748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D5A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4D2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D3B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3B87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B7C5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19DA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935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D74B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7300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EB21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630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23E1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7CB4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27A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48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7BFB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7624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A13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B80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DC15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0A5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45220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D1B415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D3CF3B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5E823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Gomphonema acuminatum Ehrenberg, 1832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6E7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DFD4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E5B0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A52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4A53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7F3E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8484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DE0A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565A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5EF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1B2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9B3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73E0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549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7E86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B0A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20A3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6DAA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2A53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778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98D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4AF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6D0F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F79E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548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63BE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8325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BD9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1BE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C4F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96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EEC6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3247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F1EA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C532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462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CF0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1A5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08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664D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3CF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0B5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06F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4C0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22A9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DC4F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D504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D55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2FC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3436F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ED9D58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9A5E37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C14560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Gomphonema olivaceum (</w:t>
            </w:r>
            <w:proofErr w:type="gramStart"/>
            <w:r w:rsidRPr="00CA7774">
              <w:rPr>
                <w:color w:val="000000"/>
                <w:sz w:val="16"/>
                <w:szCs w:val="16"/>
              </w:rPr>
              <w:t>Lyngbye )</w:t>
            </w:r>
            <w:proofErr w:type="gramEnd"/>
            <w:r w:rsidRPr="00CA7774">
              <w:rPr>
                <w:color w:val="000000"/>
                <w:sz w:val="16"/>
                <w:szCs w:val="16"/>
              </w:rPr>
              <w:t xml:space="preserve"> Desmazieres, 1825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4FF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3875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F44B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FE1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7450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8518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CF9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2A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A89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356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DBD1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BCC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CE97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DD6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6A11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142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0366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4F2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C752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C5B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164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6CBB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712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D65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855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74A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6C82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99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DF0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F0DB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29BB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0F88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0B3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FE0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554E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35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A8DF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88D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5F8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AE3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944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8B6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5BC0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26E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7B4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AC8D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82D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75C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9344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4B7EB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1BFAFB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5E2131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D02E17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Lindavia bodanica (Eulenstein ex Grunow) Nakov et al., 2015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FC3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C62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B5E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DA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AA97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3E7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38F5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35D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28E6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1A6B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9184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A4D8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2006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3A3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10D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F43F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2EB7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3E0F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562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2B33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5316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99BC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694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12D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82C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1A1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A4C3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ED6B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44B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287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869C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3DBD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52B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C369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B939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48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242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EE13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D98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DDB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D61C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10D4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A24B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E55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6D9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DED2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2D3F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D5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67C4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2F0FA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908F13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1C50BF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F69190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Melosira arctica (Ehrenberg) Ralfs in Pritchard, 1861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256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E753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26E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F60A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449A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AEF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0570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31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F04B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91EC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3181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416D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97A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945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475A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7038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FEA8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2B0E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69B2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EA6E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9CCF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D8C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626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587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DCA3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7A8C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63DE4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2EB7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EF0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FDE7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685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939D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2E6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442F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47B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8DA1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99D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DBF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06C4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A274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5F42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8B23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535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23B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9AF5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5B3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681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638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0F4C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0098A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9045FB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1BC26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EFC911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Melosira juergensi C. Agardh, 1824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75D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A78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B7F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2C7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5A4D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57C2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08C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877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A3D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16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E86B8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219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48F5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C88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DAE0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DBE7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EF6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5290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3FF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3926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87A6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1C31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9A1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097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2C70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D1E3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434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638F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7F568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2628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DBFD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9E6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701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CDB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3361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A58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BE6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AC2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B0A5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BA43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AAAE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EC6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15ED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101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DBB6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82E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E050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8054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489D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2BE49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71E8CB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7D7F47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2C9AFE1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Melosira moniliformis (O.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F.Müller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C.Agardh, 1824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6D0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612A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A91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C60C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E2DA7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E2F4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E59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471F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7FF1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E33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7B5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BBB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D660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4666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DD87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5BA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EEB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B13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448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F7B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B2F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113E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AD6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5C7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9E90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91B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678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E7F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3AF0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96D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657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6FDE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C21C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D9EF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80B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3985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54D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D34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18A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571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0560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4F97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6656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1E14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14AE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70A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8FB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6702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D7BD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39ADD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92EC69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0A332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39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4587E9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Melosira varians Ag., 1827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D15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21A9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6F70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2E89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54F4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9B9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80DF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19F5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31B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F8B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12C9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C355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B32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E4C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B9D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4769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AC56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D0C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901E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C2C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DB1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AFD9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298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D9C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3AE3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953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45B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4E9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C39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57F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905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17D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525E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1183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0E7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192B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661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700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885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6A58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D72A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75F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093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6AE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41DB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9A6F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A765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EE48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6CB8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4F369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6C49197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285AF5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DA4EC62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>Navicula abrupta (</w:t>
            </w:r>
            <w:proofErr w:type="gramStart"/>
            <w:r w:rsidRPr="00CA7774">
              <w:rPr>
                <w:sz w:val="16"/>
                <w:szCs w:val="16"/>
                <w:lang w:val="en-US"/>
              </w:rPr>
              <w:t>W.Gregory</w:t>
            </w:r>
            <w:proofErr w:type="gramEnd"/>
            <w:r w:rsidRPr="00CA7774">
              <w:rPr>
                <w:sz w:val="16"/>
                <w:szCs w:val="16"/>
                <w:lang w:val="en-US"/>
              </w:rPr>
              <w:t>) Donkin, 1870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0D39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4C6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7BA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D0E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D4B34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EEAC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C47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3857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10E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EE35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92B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73E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33F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AAD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A4F4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521B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4C78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64B7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A2F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6AC8A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A0EF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E03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B8F6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E80B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0EEF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0B557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9B0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48D6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61E39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6468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B78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54C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FCF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3A5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E296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727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61C0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16E0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18F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40B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265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595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B23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078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4CB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7A6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1D2E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8B3F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0190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91381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6E7E03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B61FD9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94A2EF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Navicula perlucens Østrup, 1895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7D0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20A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DAF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EED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B64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CD48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396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1F8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B24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530D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3798A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8B2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089B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4822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67D6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A18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E0267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3089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0B7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26F1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0CAF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AAD5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D721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3AB9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C25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650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E12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46F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BD0B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1BC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F19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66E9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183C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D5B7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BF1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D9C4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64DA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CB9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33D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BCF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9054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ABC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E25D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106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496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C3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B4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E6E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7F9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EA2CE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43BEF9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915A3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B3F180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Navicula radiosa Kützing, 1844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A4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F6E2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050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8DE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7DE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BDE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9227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F856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047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73A5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8D4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D1F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7DF3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291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8938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540F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A0A1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9298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FA1F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6EB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D00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88A7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908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24A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CD4A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A5A1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31DD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C74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CD52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E28D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4C1C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8BB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32D3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9AF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D916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DB4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6022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1C1E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DBEB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EB3E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C6CB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E35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721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5B02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784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ED89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D3ED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5A90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314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2D3D9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9A18FA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63627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43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1C4B38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Navicula sp.1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278B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998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F264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FBFF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429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0596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377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B734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5D6D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4060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493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3284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FEF5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1DE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289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694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A95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930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164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2F71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DB1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2EF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5342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0C6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4780E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94DB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6AA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3BE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5DDA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A1003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91E1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4A2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368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A9F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ED50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3ABF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C7CB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E136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024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491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054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672F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D1D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BB1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61EB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0C3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5EF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10D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8CD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9F2FB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9B2543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610B8F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A9561A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Navicula sp.2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D12A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E05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079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6B7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999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E986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D494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674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C9AD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05D0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10EC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F59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8F2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79A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4104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B88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14E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F339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0324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D59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5F45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8CF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48E9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2182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6D6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3E6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1B29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1EC4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67E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85B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D8C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E98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653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C92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594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F12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411F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74D4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051C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CA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9D5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0B9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B893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449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90E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DAA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24A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DFB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C6F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2455A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391B8E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9557C4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F8D6F69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>Navicula transitans var. transitans Cleve, 1883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7CA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B71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7D4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B66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C3DE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4463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70A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ED6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E72A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51D4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43F0B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6B0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6DD4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A53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E9E3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CA82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53F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B49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886D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CC0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3F9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C3D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E1EE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9567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A8FF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4DFF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60DF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7588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8A0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47B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B9E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0A57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B94A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7B9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7C6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EF8F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5780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DD87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53B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D583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342B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ED4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A7CF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B0D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C7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7D0F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BC54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FB83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F7A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418B9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B5B037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6F0F0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7A006E4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Navicula vanhoeffenii Gran, 1897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50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00AB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49B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B574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0ECB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C6F8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20C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D75B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3C2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9A2E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DEA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E9E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A54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DC7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A2E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099A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41BB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76F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1F1B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6A42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B3E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40C6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BD12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729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2C3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300E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59C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1EE3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9C7D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F7EC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F02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06B5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EB4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B47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420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6163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626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18A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80B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3BD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F0A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BD0D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68D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5ED3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D336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E436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30F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91C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4140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F5DC4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E7EB61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D9FC9B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60A25C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Nitzchia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583B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5FF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75CE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844E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CEF7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04F5D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593E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59A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BCA1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DD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048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20A0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8CB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36BF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FC6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3E9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A2B7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20B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59ECA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911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8B8E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6BF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A27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8FF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5A35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F0C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192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0E8B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FD37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36C0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402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421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544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76F7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F93D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A87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6FC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A25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708B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761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977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B8F4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AF4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C387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9BA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B14C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E0E0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FE9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8A57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E50D8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E96848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E1D1C3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DD09E8F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 xml:space="preserve">Nitzschia acicularis (Kützing) </w:t>
            </w:r>
            <w:proofErr w:type="gramStart"/>
            <w:r w:rsidRPr="00CA7774">
              <w:rPr>
                <w:sz w:val="16"/>
                <w:szCs w:val="16"/>
                <w:lang w:val="en-US"/>
              </w:rPr>
              <w:t>W.Smith</w:t>
            </w:r>
            <w:proofErr w:type="gramEnd"/>
            <w:r w:rsidRPr="00CA7774">
              <w:rPr>
                <w:sz w:val="16"/>
                <w:szCs w:val="16"/>
                <w:lang w:val="en-US"/>
              </w:rPr>
              <w:t>, 1853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FA4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0C0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5004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FF6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73761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742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A8D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B3A8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A65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57C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281E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EC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7BE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652E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BEDF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11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6C57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6F20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DF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B59B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D70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C14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591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BBA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776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7740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3D8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693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91D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B73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6A51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D526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D26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EFCC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934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80A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C748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46E7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3297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E3AC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24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6456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95D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6C8D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736E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750C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5CB8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1356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9A6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CD1FA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7A7A3A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F66963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49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D9E9DA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Nitzschia closterium f. minutissima Allen &amp; Nelson, 1910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283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4FA1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132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FE91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2D4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F51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C9E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A18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5C89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0766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EBB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E19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D67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CE35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68E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D3E4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F9E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946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20EBE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63FC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C986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2EB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1B4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9297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CD16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226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D7F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ABBB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136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261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1F11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F5AC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F612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CEF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B86E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10D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9B4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F403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4CE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F17C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FC5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09D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74DB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837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A2C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3E1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906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AF9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55F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6DEAD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DBD886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3DBF2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CDBA061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Nitzschia longissima (Brébisson) Ralfs, 1861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44E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71E2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AED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10D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F5FD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7D4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8E9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72A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66D4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ECE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F6C0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1F07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F02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9C7E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B5B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0229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0274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3A3D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56AD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509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08E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E8A6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4119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256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5005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F56D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E2E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DB8E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89B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294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528C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DA89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DACE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658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44D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8178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83D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4B4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19B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638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782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4D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743D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A7A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F78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A38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B96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611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4E0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C8ECF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726D491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B27918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8065F94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 xml:space="preserve">Nitzschia palea (Kützing) </w:t>
            </w:r>
            <w:proofErr w:type="gramStart"/>
            <w:r w:rsidRPr="00CA7774">
              <w:rPr>
                <w:sz w:val="16"/>
                <w:szCs w:val="16"/>
                <w:lang w:val="en-US"/>
              </w:rPr>
              <w:t>W.Smith</w:t>
            </w:r>
            <w:proofErr w:type="gramEnd"/>
            <w:r w:rsidRPr="00CA7774">
              <w:rPr>
                <w:sz w:val="16"/>
                <w:szCs w:val="16"/>
                <w:lang w:val="en-US"/>
              </w:rPr>
              <w:t xml:space="preserve">, 1856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8D76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8D0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8F4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712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255D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B0FA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437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FC3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63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8685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CE70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EF6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12E7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45A6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63A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CAE8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3F4B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E69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8EFC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6D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AFE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A04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041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8442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EF22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0346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0F3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4E4A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8E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8FF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4067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19C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545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B2D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520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5477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7546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1F4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9DB2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CA1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9EE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3C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B0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E77F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04EE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3F8D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18ED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C04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C0C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96854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F765CE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9902E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A11C10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Paralia sulcata (Ehrenberg) Cleve, 1873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26B9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B5B7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FC8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B85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132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B3AB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7A5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D0C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3FD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9F7D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8C0AE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8AEA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236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824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812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2D9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D78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9CE4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2B0A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A3D3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1BC3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1E8A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809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950E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23C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876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4954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FC8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AB59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4FE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097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027B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830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15D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7B91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ECE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C44D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D592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6806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3DF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50B2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DC4B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F37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36A4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C58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A20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7F4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2FC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1EB7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865AB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F0F36F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AD7488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068D3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Pinnularia gibba Ehrenberg, 1843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3F1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69F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B2E3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BCAD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4D58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48A0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0C0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E413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C12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0CA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FF2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B64F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E1D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6E77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E917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F92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0110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593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5B1C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5DA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011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CCE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F14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607A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A5B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614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AC63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7928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262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CBF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B0D2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7A87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AFB3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11A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CDC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85E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900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F724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49C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3242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817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7EF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A23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D1F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15C0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77B9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180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85D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1DD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E466E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C50441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5BD3E3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80951B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Placoneis placentula (Ehrenberg) Mereschkowsky, 1903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90FC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1A4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697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A651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17E7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C4F0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F180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E2A7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4F9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42C0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5A2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BC67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E145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1B6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E4E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4C4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4686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F79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712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909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5DB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D5C7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1B5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2E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F88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D404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507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B962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C9E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53E2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1E4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56A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918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0FC6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409C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E97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427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CA7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A49C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1DF3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9AA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CBB4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24E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9E5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6B1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1523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E95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862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4130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CFDB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EA90E3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E51FC0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A3E7D2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Skeletonema costatum (Grév.) Cleve, 1878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4D8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846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524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123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93DE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BE3A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CDE9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CE9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F423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F4F8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FB24F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C743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6D9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A36F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A6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E42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F36B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1B7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316F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E4C87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EB42B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A42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1B1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CC7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CADE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081C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74F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5FC2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7D0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8C074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0132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FA1E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F21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634C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4A4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FCC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3526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0E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F08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9F91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9A0C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1AD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AE4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DF7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959C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A909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F036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67AA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FD82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F814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94600A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692730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B53858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Stephanodiscus dubius Hustedt, 1928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61F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52FA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7382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7B9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066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A944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109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6C6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5E1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625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19918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F146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2AA7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9A3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8885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1E9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E8DB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266B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FB2C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9E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11D7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7D87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D293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4BA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51E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452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60BB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C3D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680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FA2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8465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0CF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7446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D2D2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EE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B0D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72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8C6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A67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EAB9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63D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D8BE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09B9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2B18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48F4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DB2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5B3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5F6B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9AB1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8EFB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216DE8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D92E4E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7641F2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Stephanodiscus hantzschii Grunow, 1886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0CD0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825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9DD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CA5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70E4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B72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C59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91FF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C43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7A4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84C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300E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2B0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9D9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142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60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7790D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BDA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FEFC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1EF7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FED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597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A130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9E4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5CB9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D13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83B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6E10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7AF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2C9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4C0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622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69D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968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5BCA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6F9B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5A9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3099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892E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DB2C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8AB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E974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466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52C2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004E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767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97DD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53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77E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70C6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532247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62B19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F42ABB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Stephanodiscus pusillus </w:t>
            </w:r>
            <w:r w:rsidRPr="00CA7774">
              <w:rPr>
                <w:color w:val="000000"/>
                <w:sz w:val="16"/>
                <w:szCs w:val="16"/>
                <w:lang w:val="en-US"/>
              </w:rPr>
              <w:lastRenderedPageBreak/>
              <w:t>(Grunow) Willi Krieger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273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D514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6DD1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15C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154F2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8A19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A92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08F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C57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2E0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10F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06E1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ED4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189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F664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4B2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C98F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77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F72A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320C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E12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DA4C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2E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352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8A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5DBF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9E2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632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908B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F03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45ED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B2B4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BFE8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3429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2279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936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A631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B870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3B9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365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B90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16E5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6489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FDA6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E44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775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665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24D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6538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1473E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46D6B0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AD359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59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2EE4F6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Surirella biseriata Brébisson, 1835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680E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FE9C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875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8955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9A91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C86D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CE0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0B4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1F7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583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B3DE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859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4CF0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D7B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51C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7F8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483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DA7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7E1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AA1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59B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F9D5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FF2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89ED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FE0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3B0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6DF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971F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B30C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9DB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5B47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C1FD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1CF1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92A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95B4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804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FFD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521E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B59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8BC2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E3B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5A1A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C843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CBB4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FFF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6A43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E35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5632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CD44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DCB89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A928C9" w14:paraId="206D82D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4AF68F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85BD1B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Surirella crumena Brébisson ex Kützing, 1849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9DD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85C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D193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1D69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570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79E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0A34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25F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986C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999A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B08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DCC3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4EB9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F3D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584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0729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F8F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BC56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4D6E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8CF8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41B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6295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1277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C11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378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EC9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0BB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7AB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AB22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5471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8329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D77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E6C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0BC8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1C2F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6407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8BFB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B5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7F25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C93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C36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147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C20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2B01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F39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B852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4B3F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E05F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B9F4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5DB12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782578D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44049D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15CB21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Surirella minuta Brébisson, 1849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29DE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4B7C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FF73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F17F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AAA8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1B1E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5EFD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65B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BD3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A4C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5549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F169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2B1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1847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D25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717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B8D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2FC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8C4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1C6D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B179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361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02E0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6D2A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EDA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15DF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749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2891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3F9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844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A4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6B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FE4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00C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6DD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4D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AEB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D7A1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B75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B87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79C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E03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460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8AB1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9D7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944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CA0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245F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BFA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A743B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DC9DCB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99912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E620565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Tabellaria fenestrata Lyngbye Kützing 1844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5BC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BCEA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71F4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F8B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809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0B4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9CD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531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BAF3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EB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748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B7C8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3D0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333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92A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4ED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883C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BC9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B7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B5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F8D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889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171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E041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4E65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9B0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C85D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352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84C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AFBD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C7C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40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303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E41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B5B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3FC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9610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FF0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A7A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80D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38C3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C28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9961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37B6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85E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2811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2CFE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2C8F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960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5093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C5E20D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425649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9910EAF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Tabellaria flocculosa (Roth) Kützing, 1844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D25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37F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5E2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521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5545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52A7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A35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E778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FC7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59AF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B219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81C3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394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1F3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4E1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F65F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67CC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E1D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093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4ECE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48B5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E3D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5FC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E62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7A7A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B63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1721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6130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098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6D85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588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03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09CC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08D9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871F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C96D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7B74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280C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9D7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C25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A589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DA6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094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ED7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E47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673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1F7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7177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0DE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894B7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6DCD56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21F324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1D9650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Thalassionema nitzschioides (Grunow) Mereschkowsky, 1902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067C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E670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D12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361C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AD1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28D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3C89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C39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C08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4EBE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E803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BF8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E0A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FD3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36E7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024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7C5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3D2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1FD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B29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55F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FB8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DF3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3E5B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4483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6B7D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B39B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62D4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7C24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21B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64F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764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4F2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C2B1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1419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1CDA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7D3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842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243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BC49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55D5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E9EC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20A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411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BF28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6E6F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B76F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641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818B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CD51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62091D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0F3255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EC1D1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Thalassiosira antarctica Comber, 1896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42A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8557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714B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77D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BF06E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780C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85D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7773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DAA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8FF9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6EF6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756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C11D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50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49B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D05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B0FD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E783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BA36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EC9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30C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F507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3779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2B4D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A8B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80C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1A8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2E9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21C2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377F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ACB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060E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5A1D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1F3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CC8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23A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56D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4E9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30C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F10C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C4A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1150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5200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E26D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002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9752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1FA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20E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8C65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0EDC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CDF3A2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A88D96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09F40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Thalassiosira baltica (Grunow) Ostenfeld, 1901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38A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4C22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E35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B2C0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914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815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82C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8D79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D13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848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4F77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973E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071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5A6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BC7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E32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207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6E1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E79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344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85AA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F719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8F7E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02D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2B6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E39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999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6D9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4F1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04F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4411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5183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39B8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236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0A4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0E63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BEC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F3D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48EB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916E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4DA8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F34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CC1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77A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5ED5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7F9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26C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A6AD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F2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05FF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4E8DBC2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AC5DD6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3CAA07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Thalassiosira gravida P.T. Cleve, 1896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7AC0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A4F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9A8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470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971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41BE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2FA3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D24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3BC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4CE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134F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89FF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A24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5FC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A8DA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E3FB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4101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862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5AF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1EC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A27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F5B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33B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D64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AF32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24C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BCBD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C21F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D9B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3E5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5D03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652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EA64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0E8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7962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B6E8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3A5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BBE0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B31B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38DC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BB2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A918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1BE2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0D3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C75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0D68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D4E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686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2A7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4D0EF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F5DD93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E792FF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30F45C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Thalassiosira ignota Makarova, 1975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1B56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FED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873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4A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EB2D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DAC3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574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A0C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BF8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5E5F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72D8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1958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6AA7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A039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D8C2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810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690F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7C780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57E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F868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79D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E524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F02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CB4B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17CA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DC6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20A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A202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620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7E3AD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41C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CF9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E50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029B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A6A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39A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C5B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128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CEE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567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0DD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BCE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53B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D708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471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1F1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1B4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722F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067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4EF67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3AC601C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E63F3A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69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B87C048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 xml:space="preserve">Thalassiosira nordenskioeldii Cleve, 1873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890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0F3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A3E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AA9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636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0D6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7DD9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E3A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2C8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062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A22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ED5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AA7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4AA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2079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E3F8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DB8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263E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E13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429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987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E4B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E1D6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744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880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79F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01F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F02C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E233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D959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16C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FC8B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0D6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040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127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039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AFD8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8B3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B68D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63F7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A75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3DA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36B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DD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23E8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D1E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7C87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6E41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75E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E749D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45A767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93E247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00939B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Ulnaria acus (Kützing)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M.Aboal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2003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868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4CE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2FD7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62BB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ADB5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BD9F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573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4A9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C81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6EE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A7BF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590B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1EB7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61A9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307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015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5EA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5711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56CE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4DCF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1DC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E019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38E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017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0B3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EC9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7F8C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421F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C241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BFD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18EC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42F0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0253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E88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52D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7A6F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58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60EB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B2F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A1D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283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9B0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C56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9DC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021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10A0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F516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A46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52A5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AA91A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C66706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D807D11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54ABEFC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 xml:space="preserve">Chrysophyceae      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D79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686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F5B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DE4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E09D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12BE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2141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A8D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9FB3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ACDB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5FF1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FA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68B8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BC8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F88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8BE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81C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8F63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ED8C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003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FEE1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171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B34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799E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CF3A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CDA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1D73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C8D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EAE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F081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BF8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5DD6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0396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A52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05B9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AE8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3B2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99DC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DC2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AB9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9AD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299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26F8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09A1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8340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4577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FABB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83A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5C0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DC652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2A7342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0F32A7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BB1B5A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Ochromonas spp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3BD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78A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BD51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0D2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0371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1C138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2681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357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4D29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631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EFEF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DAC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D15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404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38C1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550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9A8A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BCB5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7B3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E00E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A89D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481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E1C5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FFB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6B7D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C64D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A81F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E87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5D6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1D07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B16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96DB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9BC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4173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EE9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5E6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A7CE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98D2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E22C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295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B1B5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4BE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CC1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AC58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D5C9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0F6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21A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12A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92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701FF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D32AAB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3883E43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CC993D7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Chlorophyta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970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FBC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FED9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251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AE4A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349C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1AF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E37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3666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5D1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8127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45C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D12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667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392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3991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7F0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1A45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E3CB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0817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809A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B497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79D2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5A0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2D41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46C1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A8A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433B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5F0F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032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98F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187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C52E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6A0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85A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90F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F650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79C0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D70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21EE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B874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CB6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952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AD28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EA0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CA2C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100D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EAA1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48A0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23382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EC1023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BCD236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72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7D3DAD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Actinastrum hantzschii Lagerheim, 1882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805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713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2A77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505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5139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2CC2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C2E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136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994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4A7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800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F949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45A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6508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F11F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DC4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C2C9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56DB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F08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709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2CE7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CA7A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CEBB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ED3E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FDE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030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2902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4CE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A311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447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101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528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4587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7BE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8DB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967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5AB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E04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2D2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87A5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E432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5E8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31B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E57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9BC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201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5F7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690C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2209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2D3B4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E287CF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7E14B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8ECFD61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Ankistrodesmus arcuatus Korshikov, 1953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C150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2A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DB1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5AC4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367FC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0B1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A8F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B24F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67E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B18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2B2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C153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ECB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C48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9F64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AE8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20163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004D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9A25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A97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969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10CF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936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BEB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B828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FBE1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FABE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98E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890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0292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BDEC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619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E793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0CB6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B08F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925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9BA3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C909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83E6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2CB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D974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50CB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759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F4E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00F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F76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A1F1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CA37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520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E765F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B04DA2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24DE48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1449A4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Ankistrodesmus falcatus (Corda) Ralfs, 1848    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DF9F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470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9F2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B1A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4E54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1DCB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BB3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431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58BC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4C16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F3A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45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BA2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700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067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0FE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CB6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D1A5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D05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7E0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C9AB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86EA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975B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0531F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B88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536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7BCC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158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5B3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D75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7553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1073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B92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FF7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EB4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09B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649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8D34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429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1810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92E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E01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EE65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A7B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A25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4CD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D2C7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3984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09B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4AC24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73F460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31B21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18A888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Ankistrodesmus fusiformis Corda, 1838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A491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6598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BF6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4F73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0205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CA0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104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9FE5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227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4C0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639B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45EC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78B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C06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312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2D3D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AA0D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D076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401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CAB6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31F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3F8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AB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A985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7FC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245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6C69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146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A55F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3E4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F06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7FCA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BDC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CD48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5273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2B2E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A968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1ADA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35BA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305F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1F0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B4A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17C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B2E5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12F4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955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4C6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5331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822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94E2D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02A86A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16E0B0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5A9E3E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Binuclearia palhinhae P.González, 1950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834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0BB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302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22E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B80EA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17EB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623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8B1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7063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A1B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A566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E5E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7B53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4B68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E636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31F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043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F80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F000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5B49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1BF6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CF06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8C1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A25F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48DD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6FB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59F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CFDF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C1B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AF2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C97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1C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E894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169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628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A4B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2E97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7478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346A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E41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FE7B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E308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69F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7C6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407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888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D77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17B0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CE5C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2B6F6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B43476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A7BCDB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8FCFA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Binuclearia lauterbornii (Schmidle) Proschkina-Lavrenko, 1966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1E30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4041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1F09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B2A6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93D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112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892E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B2B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1AC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B625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1E5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4C07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B5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AFB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E25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8A50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C6D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090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79CF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681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41A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C79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D953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BB7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38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437F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8A61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CFC0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0CF0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F53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9E4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8D19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292C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9D2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A36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B21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659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158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9458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ACC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495D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A548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D2BD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B560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49E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A07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B8E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58DA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005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9AE35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0D0696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F17CB0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0ED3DE3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Chlamydomonas globosa J.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W.Snow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1903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010A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EA4F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F64B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07E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CCC5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FC43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D739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D867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38C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07A0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EC9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602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A9AD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8130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1EAC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DD7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BE86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4351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CDD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5F6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91AE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E65E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30E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CEA5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A449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B3FB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C392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233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D6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8969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ACFB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2D94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94B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727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515B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293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A1FB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26E3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EDB2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367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067A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936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FCFB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EF6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8D08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469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E55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D9C0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4AF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27AEC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D9B9C3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668925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79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4C42D51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Coelastrum astroideum De Notaris, 1867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B37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6FF4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860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879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F737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0B2B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9A76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C058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EBE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ED23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3C2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BFDA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1B40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6CD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945C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9AD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3BE6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B8A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48C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5B72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722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F43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8B4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FCC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A64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78FE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D32C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C2F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9392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844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062F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602B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6F19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32AE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7C9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A0AE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4E0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2F2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51F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F21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B639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67B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E27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241B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7AE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280B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5CB3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6492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4E9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76E4D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6F4F4E3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C4CE3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A28AF22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>Closterium moniliferum Ehrenberg ex Ralfs, 1848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D395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37E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EF3B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779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4FA3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2E70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9AFA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B47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197F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30DE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D6B5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011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E8AD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46D7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BCB3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4DB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EEC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85B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BC21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5688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EB8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776B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B3C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F1E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228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590F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B90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C7CE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BBC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6649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2A35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536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F8B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AE0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15C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D40E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42C0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3A8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FA30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1879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BEE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2228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724A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B7E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FBB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57CC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4A17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8340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56CA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29814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6E9FE81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77C2E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D7D2A1B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Coenocystis planktonica Korshikov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C50F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FFA5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F1C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361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D2C7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32B8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6D6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EF87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A35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30E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DF4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8B6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C7E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F0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439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DCF5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D234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23A9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3C1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CD9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FAB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4D5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661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3F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7A1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65F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FF0F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FDCC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A05F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248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4E90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B00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B51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06EC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CA4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F06F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DD8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EF3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460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4627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CAD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EB4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DAB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2FB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078C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9FA5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AC2D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15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E39A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D9816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6473B9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97E4E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934E88D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Crucigenia quadrata Morren, 1830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A4E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2D9A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E79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85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F877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D4D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5B8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8DE6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BEB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28E6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2879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BD03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9AA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8219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CC7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38E7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8CFB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794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6B660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361C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4BFD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6FE7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4AE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14F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83E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05C0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B04D6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9732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7B30E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0FD4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46D1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2F4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BED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250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53F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6E1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A867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92E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8FC5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A556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035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8E4F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D5C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116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BDA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0C46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1C6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A00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03A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0D3BE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513EC9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5C58E3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6ED613F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Crucigera irregularis Bush, 1905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B867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5954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0B81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72EA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8FE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683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7EE6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52E0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C9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D377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190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94C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5C97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D3C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A2F6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D4C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F398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3AEB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63D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FBF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273E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B63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50DF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D1E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684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303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BEA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8A5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D62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87B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503A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188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092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F13A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11C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69F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3E20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ED2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CEA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E52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C827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561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EAE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150E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65D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C1E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8673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BAE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816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871E9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1A3153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68EE7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C923F1A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Crucigenia tetrapedia (Kirchner) Kuntze, 1898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B8E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E3DE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A40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DC69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03A8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918C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C348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F03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008B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0440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2503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6B5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A44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12F5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5E84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16D8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A9B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8220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8F1BF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1E6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5F91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E23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B8BBA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033D4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517C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1C09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04D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C3D5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E45E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CBE7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C2C7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5FBF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4EB7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521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C0B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7B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EC37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08AD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FCFD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9D8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C6B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4E56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669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4D67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89F4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71A9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870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676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5D6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655B8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C74553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8729C4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85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FE3195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Desmodesmus intermedius (Chodat)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2000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F7F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CCF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CFA8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745F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B38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06D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64D2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FAFA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6119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18CF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D398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930B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3914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DA79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1CF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4FC5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CE6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163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207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2E7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2B4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B1E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F758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1B1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36B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0918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3C6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D7F6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596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61E1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214D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B70A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1279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DC0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859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C5D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BDA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3D5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A78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AA57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886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471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A41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B578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DC1E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8D5B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341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26B6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251B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DA19F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92DEFD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F63EB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86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2D1494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Desmodesmus magnus (Meyen) Tsarenko, 2000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F5DF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574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1DB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3B5F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D44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079DE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0F1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BBA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911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7BBC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E90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2A1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2024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1DB6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78C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0128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85BC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571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698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B6BC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658B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9F41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579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3BD6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7FF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F10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B57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1981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9292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0B92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48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032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C54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0BE0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B61A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2CCE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EAB4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0A27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B44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D6C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B87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386E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756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B19C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BF05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3C97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851D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57C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55F2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A563B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0CCBB3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255B53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D14B5D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Desmodesmus spinosus (Chodat)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2000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218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4AE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2E4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4A84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F61E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1C14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4623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BE7F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3516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E69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52413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9D14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1FC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7688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DF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B718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4F4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5E5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B38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E189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71A5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B29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D253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F37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5E5F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70C1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1CD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5E8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2E9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FC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FD5C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328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FC7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3329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BAA1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CAEF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184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8B37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9A6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960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C7D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C299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72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9434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B5C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AFF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819B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1AA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28D0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DCE5C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711489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937D4C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DEB747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Dictyosphaerium elegans H. Bachm., 1913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F07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3AB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80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7F3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ABB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E2703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F8E0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D210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C132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C8BA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B5E9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BFA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C2E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CC0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EBE7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F08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715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081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0B65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4071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55E5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5E79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60CB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FAF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D88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16E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4159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F52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A2A1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0E7C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D151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0DA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3DCD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3BB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BC0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AAF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191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A3E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5939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5B1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645E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87B7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A3B1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F6C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48C1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1BA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0175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2EA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CDA7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A49C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E33118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1A26E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89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F53ADF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Dictyosphaerium subsolitarium Van Goor, 1924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4661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13A9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AA6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574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3F5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EBFC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35CA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EF1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485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235E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AAB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AA7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B5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6F6F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83C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F2E7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A709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3D5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1E2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82B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D853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871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8D9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33CF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DA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0F6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2992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E064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532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E687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D1B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5AA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1769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911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24F3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9E04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36F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C3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784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B346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929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A59C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7E06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2BA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C79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A21B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FC46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918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A3D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ECECA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8C5B4F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34856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1EE384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Golenkiniopsis solitaria (Korshikov) Korshikov, 1953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F0D0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75B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D605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465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7627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B9EE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05AB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9038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D62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52B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4917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DBA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34C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3F6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C01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F19C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DC36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E69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9817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D18A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BE79A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CE6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4449A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CB26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071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044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1F05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5D76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57D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DAE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694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622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921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CF7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794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957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F3AB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B4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0404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23F6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AD97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189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FBB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2F6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9C75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B0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A44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C4F8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64E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8AABA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02691F" w14:paraId="6DDE799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3BB87F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C5AC01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Hegewaldia parvula (Woronichin) Pröschold,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C.Bock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W.Luo &amp; L Krienitz, 2010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879A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3D30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D24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EF4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D42F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5A5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3FBE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A11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241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311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2F0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2BFC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8E1D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3D5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01C7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5F9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6A81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C99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C82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881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6DAF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4D0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D1C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CC3F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A13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801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D3A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B2C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975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E03A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F5A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BDD1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21B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326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FF9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E25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25D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B47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F480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3BA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4B5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7A52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BD16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2F6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DB5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F125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AB2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2176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520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35EFB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22F4B82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AEAE53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068C06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Kirchneriella lunaris (Kirchner) Mubius, 1894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AA23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22E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A7B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52A4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85D7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A812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D5C9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CA7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571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6FC6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F84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2464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2508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D6B3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2A8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092B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D2B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0850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FCF0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927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86B3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4DA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33F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F9FC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648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F1B8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3FD5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4CE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CFB4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737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0F4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1DB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A8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E3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973C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5F1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31D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89C7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C225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28D4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7A24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1DC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758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30C1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B2A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13BD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A6B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D967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27D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DA8E2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09887F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4AA40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783D99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Lagerheimia genevensis (Chodat) Chodat, 1895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04E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FB8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361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5EC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667D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09A03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3DE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EBE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41C6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7B41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166A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4C94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F723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510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F1B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3AF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959D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7B2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E1A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4D5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08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396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302A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DC2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218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9F5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8A89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B6B5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56C8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6915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94A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30DF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0B4D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BB69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CE33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893C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094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7124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844F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7F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FF30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299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D60F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A95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24A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ECD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B64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1B99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ED1C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B7D4A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5C64E8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6A53C3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94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C02EA6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Lagerheimia subsalsa Lemmermann, 1898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68F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B78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3CB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A27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36EA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88F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44E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0CD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78A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864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B328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DBA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7F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9E1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704F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AA70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9AA4C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F52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06C3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F9B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5E89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DD27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054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502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401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60A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573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906B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77F0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18F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CFF8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B2D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49A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CABD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36B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C09B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7ED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2E1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6DD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13F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FD03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824A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6399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B19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0830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49D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6AB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628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D0F7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2B21B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362A3A6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3BF264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72B283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Lemmermannia triangularis (Chodat)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C.Bock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Krienitz, 2013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B36E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1E8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8E1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C479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868A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88F2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C76D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CA11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02D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DF5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C14E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3AF3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A512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C52E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967D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716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F7AB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73B1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2E7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45E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D93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552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D5E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B3F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C0DE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1474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8F1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C670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663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88C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67C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CFE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A01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80D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2845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303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B8AD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41E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98B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A26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536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1424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BF73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0F3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423C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187D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75B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FE7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7F3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72A8B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47FFF1B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0F616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2187A0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Micractinium pusillum Fresenius, 1858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ED8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9D44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5A59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3557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AFE3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7D5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B2C4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B6A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9824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616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9272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0A8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F28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CEB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452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D58E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9292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DB1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D491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E1D3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697B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B2B9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70C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38AE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7A1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B5A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C11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9793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0ED5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1CA7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6235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ADBD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2E3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AFC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AB30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6F0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813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9347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C84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9B6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6C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BEF8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5A6A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B538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4CF0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ACE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9EF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7EC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6F6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DF62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CE4AF8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0E8284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55D49B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Monoraphidium contortum (Thuret in Brébisson) Komárková- Legnerová 1969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1AD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D82D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E2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D24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EAA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791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17F0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7002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21C3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D11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7BF26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FB1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542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6A27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6AD2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00D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EA9E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C751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C21F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010F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7EF2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2DC6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1259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F1A2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CACF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9243C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E5F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DC5B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7E7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C00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DC5E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29EB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B7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92A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466D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9C5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3E7F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A5B3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E497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599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FF5A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329E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58D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460F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BE67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A90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76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74F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DBA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56633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DDA7FB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C2D856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962F02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Monoraphidium convolutum (Cor</w:t>
            </w:r>
            <w:r w:rsidRPr="00CA7774">
              <w:rPr>
                <w:color w:val="000000"/>
                <w:sz w:val="16"/>
                <w:szCs w:val="16"/>
                <w:lang w:val="en-US"/>
              </w:rPr>
              <w:lastRenderedPageBreak/>
              <w:t>da) Komárková-Legnerová, 1969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48D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A70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9A2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C014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0F6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CDA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B6E6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29B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400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66E8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50E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C92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4C3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E7C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4812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F132C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532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F001B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DE1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48A0B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A5C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D15A2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C11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B5C0E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6B8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E1803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FA9B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DFFF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1423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869E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7424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825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D10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DC2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48B6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087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BCC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66E0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EE6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62C6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5A03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859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CA4A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CEC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64F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AC9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874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48A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F032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8C663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CDB0E9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261834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99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1F68D7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Monoraphidium komarkovae Nygaard 1979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EE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D8B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7589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553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C397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8765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4269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E215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70C6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77F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C00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E2B2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D581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C4B1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E8DC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4E8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43D1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D90F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29B1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BE8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3180B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28B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048C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41E9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1607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5F8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BAD4F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8BD6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D60E2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AA95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E61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FDD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07C5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2B24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37A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040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676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26F0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D9B3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3B5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0F51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A6E4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47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89B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23F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DE3F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E3B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BA98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6ED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7BBDB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A9331E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ACBC39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61A968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Oocystis 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D6E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0D8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849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4B17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C872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DDA0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6E75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F0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16C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9615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BB5DF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FF1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6B9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2E20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261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D20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4E89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B76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863B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467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236B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ECF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8E8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28F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523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22F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B02B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2A6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EB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E70C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C89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508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8BD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DDC2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751B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A1A2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06E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A2B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6C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026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83F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45E5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B33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0A8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4CF3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4D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EA91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47A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810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6104E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EA13F6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BEDDE1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F6E895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Pediastrum biradiatum Meyen, 1829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714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CED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6CF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5070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FF5B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711E0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A2E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F94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16FE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3E42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8B27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9BA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867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4D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097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42C4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75B6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DE9C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C66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4A8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557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646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B19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3DC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B757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483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CE6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76AE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082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59C6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1842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CD1D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FB0E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65C7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98A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36A7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CF97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836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7DB9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325C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86B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F223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866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A156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91CC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4EAA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001E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9F6E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57F4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A4A47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BB8193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B09891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7DC0B6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Pediastrum duplex, Meyen 1829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E00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5DB9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94FD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BF03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C6D3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5BA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EE3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143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490E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CD53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F962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133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6D41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B5E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DAE5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AC312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E615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C97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356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45ED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B66C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85C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1662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77FA1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C353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85F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E924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1C08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AF3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CD0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14D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326F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F73A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9C65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B0D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AC9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37F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CF8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2947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B8C9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1355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D7E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315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E6A7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7E1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219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2D4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C7F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F69D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F16E0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4429EA6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0AB033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BA6C7A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Pandorina morum, O.F. Müller) Bory 1824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45D2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97D1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579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6DC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CE92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CE5D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E6AC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692E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A5F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A6A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79C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D0F0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916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C97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0EB2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48F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3B0F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2DE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B217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442D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FFF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356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3A9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395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88C7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4ABB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DCC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02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9F1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385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925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B76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AEA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3CF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108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A00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A4D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FDB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5F70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5B7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6BA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7E6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C1C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D05E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14B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452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6C6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B38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790D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F0F2C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8BAEA6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711A16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A6979D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Pseudopediastrum boryanum (Turpin)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2005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73A7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F008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81C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D99C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4A638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D967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C90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35D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73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14E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F8C7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FD6D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6365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75F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7B7D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188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6AC8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9B3C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7978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BCD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B11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AAF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2F23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352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B04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C32A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349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7B83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80FB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2D22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7F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4F34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ADD2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065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380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1FB8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0EA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41AC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86E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E3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2EFA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03E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7B3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51C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F263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9A5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674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207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3101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50340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C2A4C6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BF90A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11CBCE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Scenedesmus quadricauda (Turpin) Brébisson, 1835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8764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55F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D360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32E8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1559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2A25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2B9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6E0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DB9A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876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B6D2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C8D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8FA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90BA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4BCC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E57E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3849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71FB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B72E4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831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010A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EA054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88B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01F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832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6FB4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93B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E6BB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BC5B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A9AC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E02B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F999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24F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A8B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2578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95F7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19D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611F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93A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041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8D06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3D20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212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C5C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1B9F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999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0CBB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50B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0BE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C935B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4A70AB2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DC15AB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DC1F5C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Scenedesmus acuminatus (Lagerheim) Chodat, 1902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E77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48FE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6A7E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7C6D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722E1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F63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65E2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B89A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A1C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C628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360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98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EC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71D2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AF3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CF5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B523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219F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A41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EBC2C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BE3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BAB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AA1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3156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8B1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B719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6AD7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EB04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C6F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9B5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512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9C2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554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C2F7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A141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648A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2B8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AC8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F335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576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B8BF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743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FFE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A5A8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4DE1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C6BE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9639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39E2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A72D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97BB8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B2000F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62534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21A46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Selenastrum bibraianum Reinsch, 1866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AD0C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52C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512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665E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18E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B7B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1A5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574C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162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20D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0F99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796D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69AB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F37F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8063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7102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811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37D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C7C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490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038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D5A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F87B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B5CD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A5AB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73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1AC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1B66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AF4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3E3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74BD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229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99C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5264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D94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F0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027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42E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38AA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385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13E3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0B33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B881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5382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BF22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895A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5D4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339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43B4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56FB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465097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5D2A7E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D7F1E8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Tetradesmus obliquus (Turpin) M.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J.Wynne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, 2016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C31F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9482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6F69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2F4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CEC8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B34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3F3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1CC8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A5E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0B9D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B800B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073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EBB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4623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1E5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4D8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3226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BE3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A53D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3F3B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433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248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FA6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57E1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643F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F7FC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9A71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502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4395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C48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B0E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441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32E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02A6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AB3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715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8AD2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BB1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A96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35BF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D3C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3576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0CFB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1B2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FFB0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1A2D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B9F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0AD0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303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BFA17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E12B12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328938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109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6B1CEC8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Tetraedron caudatum (Corda) Hansgirg, 1888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6B5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904A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8AEF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D8C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875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9ECE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C1AB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E735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AAA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12E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26F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CD0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BFE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F5F9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64C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597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B4BAE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73CC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758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68B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31CC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B08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305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D92E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D5CC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310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F2E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2CD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DEA8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53C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BEC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121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8E5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169F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62B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AAA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B25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DB8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6A34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603B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99D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5D02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CAA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A006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C32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EE4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34A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415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37F4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2B894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309715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E23B16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A59ED7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Tetrastrum staurogeniiforme (Schröder) Lemmermann, 1900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81D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81B9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B366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7FCA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8BF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EE8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48B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D20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073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1187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9CE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8DE7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92B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E12F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E778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1002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4CA87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6EF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8D7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B54E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E83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2B30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E7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FEE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8FF8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3A58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62C7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9AA2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78F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E681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F9EE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D05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0005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F12B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30AA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FB70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07A3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0635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4840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567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830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624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811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D79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685C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FAB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4D74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6968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BF0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5AF59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CBEAE1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C4E21B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C7181F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Tetrastrum triacanthum Korshikov, 1939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94AC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823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5D0A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B3E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5C09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28C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7D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A08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9B1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8B5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15A5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D94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A591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D14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0BE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E9A1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434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DF0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0E8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F021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3244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7134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31A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208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21D6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B76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7780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E77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A81D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849E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C709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343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D241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2697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A0FD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1E94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2A25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E7E0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059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572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53B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2B1C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247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6CC7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C0E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2F2D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E0E2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090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530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72E78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16199C0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A292EE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112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8F819A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Treubaria setigera (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W.Archer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G.M.Smith, 1933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CB9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D75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235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2F95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0B3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E27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BA6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9666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488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601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8EF04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A3D9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ED7E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8F5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022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99C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F759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2928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0C2D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ACC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1E1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8E15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C38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3FAB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A773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FE9B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DB5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2B82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45CE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AC6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3CAE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F10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5CE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04E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8021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A6C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288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B322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E60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952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A6C3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38D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6B8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6480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199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839F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754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37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04EB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AD05A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6213F89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F836CD7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FF36C11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Cyanobacteria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859A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B91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52C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1D1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8ABD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045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86B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2BEB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960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961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5ABA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BC68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14A6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309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EE36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3ED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BF0F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B811E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4243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3DFC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FBB3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BDEC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EE5B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0847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685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C8D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9DF88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549C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46BD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DA7A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998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BC58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753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6EF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003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EFD6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2FC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61C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1BA4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9260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FD0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483E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56B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501F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D7CA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12B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92D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337C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AC6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9AAA1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982029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3338DD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BD66A8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Anabaena sp.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147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D697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752C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AB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7721F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ECAA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9280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A42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2E5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4FF7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4BE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98E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FC7B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1A9D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15C3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79D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F62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7C7E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ED90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93A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A630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A026F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4E5F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F733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6EA9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238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E807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4107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941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BE773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165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D2D9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F76A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C9C1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76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373B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C35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FC3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C1B7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B68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068A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FEAF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B2A2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1F52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AAA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8D3B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E00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B37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206E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8308C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6AB657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BA943C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79AE21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Aphanizomenon flosaquae Ralfs ex Bornet &amp; Flahault, 1886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E180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E17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C36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5B35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239D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4CC23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42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4CD3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4D1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28C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3FD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21B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9F45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B4C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BCE0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5223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FEAD7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5170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4335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0E6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3862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35A4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EE27D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7C6B6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32378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87E9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153E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AB2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E2E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4CB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0CC5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E16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042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395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A0E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D4B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127D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430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CB2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657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0EF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EAEF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5E0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07F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12AF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A51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7DB2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44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ADA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B3E78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5F5544A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5F9E61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74BD28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Aphanizomenon gracile Lemmermann, 1907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805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D4F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B42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C484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CBA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47EA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BF4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D14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D47C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0AB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5C5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451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743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7370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BA91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ED9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6E9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FD8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0974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C4E1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FA8C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FD85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EA7C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484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D68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CD2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53E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24B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112C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F3F1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00C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FF0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97ED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8208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7AED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261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C30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F87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FC9C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0BA9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6A8C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12D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926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6F13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4BC0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337E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8A1E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E0C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C16D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B8819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6DB035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375677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6FCFBF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Aphanocapsa delicatissima West &amp; G.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S.West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, 1912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BA3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B4A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C45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7B99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C921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112A2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BC7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7DF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24F5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E553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CF1A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327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5A9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9FC2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F444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FD19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C7B7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DDB3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4683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3483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30D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8AA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9DB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3710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C44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321B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6700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D96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19B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63A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06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B70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4A0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989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BDF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F2F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578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0291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A459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F1D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202E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AAD1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D45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B6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3FAB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BE5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BFEC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094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1E4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A5FC3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B4D940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B1C59FA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9B4B43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Aphanocapsa grevillei (Berkeley) Rabenhorst, 1865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71BD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6E82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86B1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612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EF9A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FD66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56B6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45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06A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17E7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538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EEF4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376F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C828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BDA6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970E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15C6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025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499B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0A7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B16F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21B7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599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616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2CBC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BF8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295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8F47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A74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151E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4035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4976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560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2F6A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1973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D7C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260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55D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FDE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02B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FCB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3D9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522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963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D95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C67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88F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74A0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2B9F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39020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4FC2C22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3574E9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FD305B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Dolichospermum macrosporum (Klebhan) Wacklin,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EBC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D9F3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62D5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8F9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097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588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7DCA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FF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689A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4E8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62E3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D2B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DE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2B8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A3CC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EA31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D9F4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836F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800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F482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4639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266E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7AA1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97C9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394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1541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0CF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9CF0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B69A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5F99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90AA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E7ED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94B4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CC19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05FD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33F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B70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9224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F36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497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F40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30CC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1B24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4E84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33CF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C37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ACD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6F7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52D6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10534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02691F" w14:paraId="0063CC7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9EAB20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119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B17F8D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Dolichospermum scheremetieviae (Elenkin) Wacklin,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220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9B8A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1DB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203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D6D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6BA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C5C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40F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C786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2CE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1E3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61EE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83F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B75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B29A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3A3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B07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3449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EF9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E15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DC47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9DED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7A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6990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0C6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1980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763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E447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983F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5C7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0A8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9AF9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7208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AF1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21B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0CDF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D731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9695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242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B71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CC5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0BC2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7E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A4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6F0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5404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2D87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D5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2F6B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12D42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02691F" w14:paraId="4C93380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FA73D4F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DE7B7E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Dolichospermum sigmoideum (Nygaard) Wacklin,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86BD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16B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CC28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445F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EBD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C534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7CCF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34EF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2E6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408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4A0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E328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9801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5B3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44F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80C1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F84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D5B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859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4B6D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BEB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EAE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A9D0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BB46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99C3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EF0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6C5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A62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6F8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38DD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C32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3EA2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C19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1F2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71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C2B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0A7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F78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DCFF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5347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14E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67F2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BF7F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92CE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1ACA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E5B1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D70F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7AB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A26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9354B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2A1AD5D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6D91D1D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23EC0B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Dolichospermum smithii Thwaites, 1850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733A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2E9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1422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AA3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67B3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29F9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4121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BB57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688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7F4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155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7391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575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8CE3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4D4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5C03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838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EAA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EA8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0CCF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8116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424A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2409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198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B629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666C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D8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B2D4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FBC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18E9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3F5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95B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5676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AA2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733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BC3E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F69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3748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BD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2E75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693A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E96C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50F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6230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ED37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7D2F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B8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C51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8757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F4160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B81061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28A247E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8A6E6F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Dolichospermum spiroides (Klebhan) Wacklin,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863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88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0AB0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3274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9900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A80EC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4B68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EFBE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D8A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943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99E6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9E8C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364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B45E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932A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F6D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E1AB6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A3E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30C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EB7A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497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7B0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085E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06F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39AF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FF1B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D7EA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45E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9CB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D66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F87A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7F0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2B4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3E9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A60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CA47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2D3B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411A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71A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EDEE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E334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900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15F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FFB4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AE38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C3BA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CED7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712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BC3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F5F06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6B35FE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FD2BB6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123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26D2B1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Gloeocapsa cf. atrata Kützing, 1843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B4A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060A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C75D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49DD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E8A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D09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96A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CC2C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DBD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BCE6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491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8E29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D730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5E53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C4BC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73D1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E97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8380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DB04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3E89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3A52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077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877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538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B72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B91E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CB15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F5AE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35C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8E45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FC1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ADA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DD4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B22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B80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B659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0AB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3C4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6B29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9A6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27D0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6D7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FB8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89C3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2A3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236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5D0D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05A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35A5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325A8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2D9644E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723E8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BD5FB0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Johanseninema constrictum (Szafer) Hasler, Dvorák &amp; Poulícková, 2014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B9B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66B4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8A6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A677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43F1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90A5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787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4A4B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3897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2850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9F2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FAB0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61C2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6F52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3E7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960B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4C7E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7AA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634B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45F0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386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E58D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827A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578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D69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FD60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690A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D595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C68A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B73C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A05E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643B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FD1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651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B460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63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8C0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A15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B06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550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06CA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52F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28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0E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AB4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F00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E09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C4C4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B805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1AEE5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52076FA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8DDD3D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15D1D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Limnococcus limneticus (Lemmermann) Komбrkovб, Jezberovб, O.Komбrek &amp; Zapomelovб, 2010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068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F25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1D50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A3EE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D6F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A6E2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C82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D8F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312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0A4C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2E81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103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31B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D35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16F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070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6C9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ABE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933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FDA3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6562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079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3BC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FBE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450F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7B23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865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E7BD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68D3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939D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201C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484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21F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8CD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9DCE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360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5F24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2B7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159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961C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CAE4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AE6A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038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759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739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E7E3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D90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936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FB14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04C81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C4C773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253601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39A26F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Merismopedia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D51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F4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81B2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B09A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157A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F9B4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22F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2859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C0F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E01E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0F26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BD3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202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9768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9F7F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F372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80B06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FD1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8F3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26E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EF76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A086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50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9AE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A5C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E4BC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1258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3E2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EEA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B1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C33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803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7DCF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9FDC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97D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DB64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9E00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7ED6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ED4E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F31A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4214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111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0432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9F3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9C03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DBF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94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117B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497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2FF04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5C7B9AF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C864DC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7637CA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Microcyctis aeruginosa (Kützing) Kützing 1846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0E7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9DEC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80C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436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DDE4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B5D4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B8B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4734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AD0D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3E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995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70C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4E2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AEE4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DCF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572D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7ED6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72C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3355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0A0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C26E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0BB9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D77A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8FD4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525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2A17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469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C29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104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6BEC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4BC5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845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E9B7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0DA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955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9CA8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0F3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87AE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7D7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61CD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BC3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4989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243C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CDC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E834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6A9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F24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16A4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4EE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F53CA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02691F" w14:paraId="442391E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F580D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15CF3B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Microcystis cf. pulverea (H.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C.Wood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Forti, 1907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FEF9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29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BFD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9B3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03DA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372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7D34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5E95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A0F0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56D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B5CB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6C9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21D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2097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5551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32C9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72C0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416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2F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F296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8012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64F7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8384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88E8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D47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F27E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E23A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D859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00EA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377E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E58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40A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C95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223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F0DF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9D5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4690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32E0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76A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DC2A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9BA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185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AB18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E5F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068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1B17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610C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37A7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2271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C639A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6EBD038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3A1369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129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B8195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Microcystis sp.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B215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313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7878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BE12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CE34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3AA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C79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350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BF0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174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50F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B02B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8613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B583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344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E9E1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6DF42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3CFF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9D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89F5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A33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DCA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D72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EAB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C0C2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054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C8D9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0E0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C297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518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F172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031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FA6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45B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B64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D95F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39E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721C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735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851E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FE1E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754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914D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6900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4908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AF3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DFB6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92C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D69E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49BF9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B8BC37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3CEA3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FF3402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Microcystis smithii Komбrek &amp; Anagnostidis, 1995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062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19F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869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8789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805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7F2C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9E2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0145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18A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F71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986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C7E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D4E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A9CD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D20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CC1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C669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BA6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A9A7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896C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04D0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0D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20A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809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6AE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BAD9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F82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7858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D49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99B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FC5F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5D4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3D67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D82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067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C9D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524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C13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A7B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FF18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4D05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D307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65A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3998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E03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03F0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1E73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F0B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9A54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7AEE4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2DEC2E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BD795C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8991D4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Microcystis wesenbergii (Komárek) Komárek ex Komárek, 2006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04F2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9E9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D381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6F6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F870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F006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524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FCAF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E0EE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251C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B9EBD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9965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89A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C98A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C600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05F5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B9F1D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F17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B465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328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5DB7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5438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17EC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CC5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C26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E78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7FDF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062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2ED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431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2F81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93C2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171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762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BD99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C3B8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1A4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152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8CE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25A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F2B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2DA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04A4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15B0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2BB5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DA4A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66A2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04C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0541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3B146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C7A3A5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6E90B5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564CB2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Oscillatoria granulata var. major N.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D.Kamat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1963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209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BD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F48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768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4E08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E55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CDB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433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380E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BAA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1BAA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6366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6FCA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B9F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272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EA71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1A7F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65DF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300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44BB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CB20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B812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A8BC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41B1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24A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608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1609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8C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CF38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C8DD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D34C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D7B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107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C462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0CD9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0AAC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9935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DA0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1813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EEF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88E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30D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2F4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D75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8385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B6B2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75F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482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614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1CC0F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5EEAF77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1D344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36C9B9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Oscillatoria lacustris (Klebahn) Geitler, 1925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977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8FF0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1B65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C2E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4F61F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E383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071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BF00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DA0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2B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7A5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C00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D00D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551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A29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5C1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CC1CF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FF2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DFF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036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80C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039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ECC1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BF27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59F1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ACE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249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BAC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7161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6D4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CF77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2EA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E0D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B4A0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41A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F6E0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020B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7134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F01C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812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33E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BA6D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BDE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6D46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461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56B3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3E3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82D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0CB7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7DD46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A6828E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72532F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9208B7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Planktolyngbya limnetica (Lemmermann) Komárková-Legnerová &amp; Cronberg, 1992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9413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CE2D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20B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7260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E19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7F12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652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B7BA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42C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7C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AA1F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8521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54CD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F95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D149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0865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39C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D99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02AF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7BC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5C8F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BCC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E0A2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D807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AD66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0E7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37813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6544B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924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ABF3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460B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417B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12D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A889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3C1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27F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5A8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192B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B8E1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FB0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350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9BB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DF5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F08B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CA2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E0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D58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4925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3F9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822CE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615ABB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F59CC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135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18C51F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Planktothrix agardhii (Gomont) Anagnostidis &amp; Komárek 1988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322C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E6EE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9D3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18F4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5D16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7B6E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082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B46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80E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934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76A3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33E6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460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6BB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3F1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A05E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4B82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6DB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8D16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940B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DD7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99F1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C660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3AE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3B7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405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5124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1B51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1E63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BA4D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4F1A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897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FBB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165F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7EF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5A3D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F0D4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0A9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A8C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AA48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CCE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A478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64C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574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E35A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10A7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FFA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4ABE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67E6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008A1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13F677D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6A154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8BE1CC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Snowella lacustris (Chodat) Kom</w:t>
            </w:r>
            <w:r w:rsidRPr="00CA7774">
              <w:rPr>
                <w:color w:val="000000"/>
                <w:sz w:val="16"/>
                <w:szCs w:val="16"/>
              </w:rPr>
              <w:t>б</w:t>
            </w:r>
            <w:r w:rsidRPr="00CA7774">
              <w:rPr>
                <w:color w:val="000000"/>
                <w:sz w:val="16"/>
                <w:szCs w:val="16"/>
                <w:lang w:val="en-US"/>
              </w:rPr>
              <w:t>rek &amp; Hind</w:t>
            </w:r>
            <w:r w:rsidRPr="00CA7774">
              <w:rPr>
                <w:color w:val="000000"/>
                <w:sz w:val="16"/>
                <w:szCs w:val="16"/>
              </w:rPr>
              <w:t>б</w:t>
            </w: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k, 1988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3DB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E9E2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9B5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0A2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FD7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63C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AAA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5EA1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BB6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C53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C66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ECF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58E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915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C76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1341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C91C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656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1180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AE4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ACFD5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7FB0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A893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1EC6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30E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3F7F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BDC1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D88FF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17D69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8F38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7230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CB2E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C080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609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EAF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933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ABB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CA5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F41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8DAA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D0D3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8C1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31EA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3E6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CB5E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704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08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A21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301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C1F33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B173F5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15FCE6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37DAC0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Snowella rosea (J.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W.Snow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) Elenkin, 1938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CFF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785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41F9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DCC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323E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8F8B0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D5F8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134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733A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8D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76C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B09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D2BD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BEAD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1B9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E89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75A3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0CF6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4A228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1B822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C64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9C4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C5A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842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779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C48B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2E976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732F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F16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A60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912F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8D0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F5EF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E509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22A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1001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23B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5A9D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656B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CCF6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2BFB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57D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D204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77C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415F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A63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CE04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F59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3A65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C5BDC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DDDCC7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E4BB8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FBE1B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Woronichinia naegeliana (Unger) Elenkin 1933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1027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53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0E87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D73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3431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30FC8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55A6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DFAC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E1B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74A3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BF825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940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0B9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4D18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ACBC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EC2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765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D63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824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672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8B29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4D4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0A6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620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46C6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463C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18A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6C1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8F9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7311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C6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463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F56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558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1974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8C83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AFDC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A7E3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CE29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CCB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A1D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919E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711A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192A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7E62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967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6150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A8E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1107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961F4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9C648A2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F95D86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985C04A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Haptophyta (Primnesiophyceae)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E8B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83A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A961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FDD3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ECEE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74C0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8B7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671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7BF6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B8DA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08B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F6C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B7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18F1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FC12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8C9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281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B2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2D7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6C8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7AD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155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1926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E333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2A80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6FF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C67B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6DF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BBEB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4266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60E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F1C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B214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BE2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DCDE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5C27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655A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55A4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9684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549D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AE2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4079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89F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28F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24A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B13C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74CF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6C5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5366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B8A0A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E329B5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6DD44A6" w14:textId="77777777" w:rsidR="003A1F1C" w:rsidRPr="00CA7774" w:rsidRDefault="003A1F1C" w:rsidP="00CA7774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9F46F4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Coccolithales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1F6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1404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150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C89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FB9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5820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E19D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6969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FF6E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EF6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5EF0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417E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93F3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7AD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A0D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B43A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C80A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147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6FD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085D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D2F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1AC4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7EB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61B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362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53B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75FD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29E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E28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171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7CAF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6B34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101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521C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1A2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0DE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E0C7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4B6D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D69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8D4F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36A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24E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1279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BFA4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D94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FE49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50C8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D49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558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246B8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A4E95F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67E6C7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139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B12ECFD" w14:textId="77777777" w:rsidR="003A1F1C" w:rsidRPr="00CA7774" w:rsidRDefault="003A1F1C" w:rsidP="008210E5">
            <w:pPr>
              <w:rPr>
                <w:sz w:val="16"/>
                <w:szCs w:val="16"/>
                <w:lang w:val="en-US"/>
              </w:rPr>
            </w:pPr>
            <w:r w:rsidRPr="00CA7774">
              <w:rPr>
                <w:sz w:val="16"/>
                <w:szCs w:val="16"/>
                <w:lang w:val="en-US"/>
              </w:rPr>
              <w:t xml:space="preserve">Coccolithus pelagicus (Wallich) </w:t>
            </w:r>
            <w:proofErr w:type="gramStart"/>
            <w:r w:rsidRPr="00CA7774">
              <w:rPr>
                <w:sz w:val="16"/>
                <w:szCs w:val="16"/>
                <w:lang w:val="en-US"/>
              </w:rPr>
              <w:t>J.Schiller</w:t>
            </w:r>
            <w:proofErr w:type="gramEnd"/>
            <w:r w:rsidRPr="00CA7774">
              <w:rPr>
                <w:sz w:val="16"/>
                <w:szCs w:val="16"/>
                <w:lang w:val="en-US"/>
              </w:rPr>
              <w:t>, 1930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1A79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BDC4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3283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6AA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C6C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899B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0C2F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005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E66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F992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A60F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653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9E52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C1D4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068B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1B54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D52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8EB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25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7EB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DF1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119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5B3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3755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E8A6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63B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34DD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287F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B11D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2F8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15A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C9C3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6DF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495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86D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BD4B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12A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C239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B75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ACB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B9D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C8E4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EEE8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54D9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3A38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52E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ECD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DFF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0296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15A25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7D8C4C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3DBE2B3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594B470" w14:textId="77777777" w:rsidR="003A1F1C" w:rsidRPr="00CA7774" w:rsidRDefault="003A1F1C" w:rsidP="008210E5">
            <w:pPr>
              <w:rPr>
                <w:b/>
                <w:bCs/>
                <w:sz w:val="16"/>
                <w:szCs w:val="16"/>
              </w:rPr>
            </w:pPr>
            <w:r w:rsidRPr="00CA7774">
              <w:rPr>
                <w:b/>
                <w:bCs/>
                <w:sz w:val="16"/>
                <w:szCs w:val="16"/>
              </w:rPr>
              <w:t>Primnesialis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AE4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6ED6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77C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F07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C2CD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542D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72D4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5053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AC2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60E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287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0CD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E62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FD0F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50E3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34A7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1078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F34C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C53D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0E2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A1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5CE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9481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3BE0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16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888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1948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F48E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FFE5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1B5C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B43E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9E3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062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F7D9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065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6B6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E2D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0CFA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005E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28D9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2D3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ABA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EFE8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AD8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3C70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B9DD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81D1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43E1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387A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BBFCA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55C4A1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2030374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8A85335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Chrysochromulina hirta Manton, 1978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8CD8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940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0E3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E590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EDFB1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C6CB8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7A74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CB7B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58F6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22C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69BD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298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594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463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94F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CCB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6F49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132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07C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A4A1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C25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89E3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E843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61C0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5CE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A748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9235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0F90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25DB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D44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DB49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FB7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D8B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137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408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ED81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7E93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F5C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E3D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38A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5E3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F3D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94A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18B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A202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153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FF18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C42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CD7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1DC8E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9853C69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0932A0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8BF0D1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Chrysochromylina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592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A8A7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2406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7CE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2B227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D691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A4BD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AD8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F3B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74C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6A8A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6064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B3A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D1DD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622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C69D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24CF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9F8E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3AE2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1DAD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9000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77DD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07E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BC6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D6E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53A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0ADC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AA2D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A839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3AD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747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F59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DEBC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009E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E95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8C70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BD3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73A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DBA5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6437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A86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A7E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D632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DF1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01F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34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9DC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FD2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308B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D7340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C77E30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76B62E1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DBD50AA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Isochrysidales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C7E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087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57D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ACE8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5F5A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573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68C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107C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253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53F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B56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59B6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C250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62C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DC8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D25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E21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6744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19B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AE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EEF1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894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9BA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B2C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24F6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1898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94BE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511E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A8B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E55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43ED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FABF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B01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C2EC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EC11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821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F9DC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D2F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41FA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1D8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1626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D88E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D52D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E07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DD6B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62A8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A35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F09F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EDB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9E11F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AA5E96A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E4DD0D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A51E2F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Emiliania huxleyi (Lohmann) W.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W.Hay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&amp; H.P.Mohler, 1967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DA2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966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065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BC1F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374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5FE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C275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2F6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4964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136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B1C8B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6DFB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67A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AE02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016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AEE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2FCE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1009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46EA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2D2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6EF6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EF11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8123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2A28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531A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686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D1D5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31C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747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CD3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ED7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B60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D2F7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A91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1999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1138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BAA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A9F7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7853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3A10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8BB2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20A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BF1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B2E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96CA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E4DC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59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4CE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6A50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0A164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263BD17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9F85D87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828CB9A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Cryptophyta (Cryptophyceae)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798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BAF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BAF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ECFC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8DFBF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077D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7325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23B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9CB8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2A9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4EEF6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42FC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478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2DD7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AC9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5B4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87FD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03E8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046E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15EE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521C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CD7C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219C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2442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E1F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F4C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65B1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BCF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4341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E3C1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4DD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6054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8714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39C9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EA3B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07A6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8BDA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5914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44A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51A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8C8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15F0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CA58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A38B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198F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AB49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435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3C9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15D5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CA072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A95C77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759DA5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D1B3F2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Leucocryptos marina (Braarud) Butcher, 1967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51E6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BEC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F6C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AF1B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9E2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FE60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F8CD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6CB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28DA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45A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484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3B62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3F10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73B6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32F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52A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42C6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5C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146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ED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0AA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B856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A9D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8EA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144B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A24E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98A0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FFF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E6FF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D92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6BDE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4800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B1B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7A93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8A0C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F60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C8D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02A7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8DF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1584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7DF8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ACEA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B053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41D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043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D47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F837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63B9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DC82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E8976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DE188E1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118AE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F09963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Cryptomonas erosa Ehrenberg 1832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D439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0AA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A8E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98D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FE7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121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0370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EFAC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3E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206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23E1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A62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A7E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0827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086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5AB5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53D1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368A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7AB1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A69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BEA5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DE8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4ABF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A3D6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6A8D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737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8C1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1A3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82E2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4173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8C1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4F44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2D8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98E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7F6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020C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A4DF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34E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7F7F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4337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AF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75AE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CA6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759C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06F4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F0E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D10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0C0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4627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8569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826F35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04D015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53A66F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Cryptomonas ovata Ehrenberg 1832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8DCA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650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6E1A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AE1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71B7C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A392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9F5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8B2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DC2D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914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9343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34DF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4A9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AC7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F26A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EB10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109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A05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F8A8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66CF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3A7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C2F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AD3F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670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05BB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EAEA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4A2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4F9C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36CC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4C88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0EA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FF68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5D39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7F8D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7080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CD5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D5CE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CC7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FF9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927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79A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9F8D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9EF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266B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E77B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7306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CE8A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78E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FFC3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102EC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423A4E7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951F5B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146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84B843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Plagioselmis prolonga Butcher ex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G.Novarino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I.A.N.Lucas &amp; S.Morrall, 1994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1BB7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0FA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B8E0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80B1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2C0D6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0C5D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6238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D58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9985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AA61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5F6DB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01DC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088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2C2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B786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A2AF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514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CC1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15D3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6D8E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17C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7C4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A46B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033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3F2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311F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9BB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2953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7144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57F1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D606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E66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E84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9832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E6C4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00EB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6608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5D46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F3E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E62E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A4CA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077A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A77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0363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D65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0AC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7803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2AD7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A219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2C8F3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66F4BFC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1E0A0F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18C01F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Hemiselmis virescens, Droop 1955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534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1BD6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FBB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F5B3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A58A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27B4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48E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3363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75F5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565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43AD2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5742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B07F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27A5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2A4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AF4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7BD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0F6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280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39A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5547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B582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E36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196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93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177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3AF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68C0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A79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F599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11A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30CF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991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B6F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685E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00C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C479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69B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B96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BD9A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C1D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468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714F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639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F1A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8C5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7B8D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0217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56AE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F76A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FCAEE7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66DCFAB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DC4AA9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Teleaulax acuta (Butcher) Hill 1991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D02F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EBB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CC5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191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05FB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C5C7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7CAA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9461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7149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237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EF4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4C2D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69B7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BDDA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75C5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2703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5F97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0EE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B7A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E1CD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9883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62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CBE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334F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7D7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6F5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7F37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90EB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94DE9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2BC3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FDE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450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5A23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0E95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7A9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B19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3558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8629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970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7B7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15B0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26F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2FD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629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152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797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B54E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711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769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77FE0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BD6A0F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72AFE6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149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76EB80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Small cryptomonads 8-10 </w:t>
            </w:r>
            <w:r w:rsidRPr="00CA7774">
              <w:rPr>
                <w:color w:val="000000"/>
                <w:sz w:val="16"/>
                <w:szCs w:val="16"/>
              </w:rPr>
              <w:t>μ</w:t>
            </w:r>
            <w:r w:rsidRPr="00CA7774">
              <w:rPr>
                <w:color w:val="000000"/>
                <w:sz w:val="16"/>
                <w:szCs w:val="16"/>
                <w:lang w:val="en-US"/>
              </w:rPr>
              <w:t>m (cf. Chroomonas sp.)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662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45C6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D206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47A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53A4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69D99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D2B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192F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35B1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183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D2AD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15E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1E9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F83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4AD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DE90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70F6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4C1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A8144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1E7AE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DAF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26B64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BD4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7E65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D785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FDF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AFD0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D7EA1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3CBB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429C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449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759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CD7E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6913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4AB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0C2B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F54F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78E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C5A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011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CAFE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A056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259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762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1944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5D11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74BD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3AB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95C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61918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BBA3B4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3EAE8B1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5EDC5E3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Euglenozoa (Euglenoidea)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CD6B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9E5B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204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EF0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E8D03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7B1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A13E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F440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66FD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2AED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DFE3F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387D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EB5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F993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A575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94DB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A8945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4F2B9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808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831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4D856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4DC3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815B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B0C8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1706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54CD2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4F45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A10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F3BD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B5A9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8FD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B31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BF11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363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18E2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F7A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EBD2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029B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030B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D850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A528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1199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F0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11C5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397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7904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A681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D10C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DC1E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5A8E9A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0F48D0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80BAE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F8E2A6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Eutreptiella braarudii Throndsen, 1969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FD4A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2664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DC0F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5C75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055D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10F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263C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DB4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2343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D602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1B5B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966A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CDF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9691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618C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4B5A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E3D31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2593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17B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1250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9F53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457C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CAB2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C66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BBE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3CF9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3714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F5B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259A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9B8B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50F4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759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C551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7D1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CACC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2178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0D0E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F33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98C1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B5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9B32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72C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674D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0EA7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3E6E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1DC5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16A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633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793E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E6342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CDC7E8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D3DAD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A7FC0B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Eutreptiella gymnastica Throndsen, 1969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1075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6F43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A40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E9E2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A8BB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50C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4C1B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C304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99E9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9362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3F4B5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3942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3E3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D0E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BCA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70F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936CF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838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BB3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B1C4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B94D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154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3338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FBA6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A40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E960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3996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4DDF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7943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275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06AA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BF40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075A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62E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39A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5A4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4024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C59F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4A4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B60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55E5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4F9E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26F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EEDC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8435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11D0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3E0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DDA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FBA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9414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9DFCDB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1EFF5A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DB039B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Eutreptiella marina da Cunha, 1914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A251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246F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CCF1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4E9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0CF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2B23B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06D5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418E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690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B207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1BE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4E7B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D23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10D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EBB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3C59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36C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6653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9653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005F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5C5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83AB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43F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F08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25E3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A0DE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89D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1006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4C0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8E0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9832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05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335A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3523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B1DF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D515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A736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A2D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FDC9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2BAF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FE4E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1BD3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8EB5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4A9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38D4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C66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052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20F4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58F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4BA4B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264F18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9E45BFF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8AA100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Heteronema abruptum Skuja, 1939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637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0120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C9F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7A9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E144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4AB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ECD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5E3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6258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E66C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E587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916C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3C7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3915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FE6C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261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AAD3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421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9CA5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8B5C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6743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4EC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1A86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671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690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DFC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0B38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559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D8D2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13A2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492D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65F4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69A6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1D1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6A7C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867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7B6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84CB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0DD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9CC7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AB91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0406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76CD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212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3C5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0585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D4E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D32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F6A6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17075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ED3081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93762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528A9D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Heteronema klebsii Senn, 1900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0921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61CC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7B1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64EC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D9C97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2179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20F6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38D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0A8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6FF4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142D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FFB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019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CE9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B530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1E47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5D1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2CC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5AA2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A0C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8990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B24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A79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8309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FE9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C3D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94D1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2D8C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F5F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17E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3B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0F2B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9D2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0658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DEF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ED8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95CE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2258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9FB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4FE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875E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396B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E536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5E09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17B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E4F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03A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4BF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220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FF115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30E839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0EB7CA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51AFCD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Astasia captiva P.Beauchamp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63D2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AC9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313B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B8C5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6F664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B332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111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2B25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4264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0D83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79EC6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6F53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D420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E72C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368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1F3FF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E5D6E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720C2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49CCE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476A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DBF7D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C056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BB300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2E8E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220E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86B8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7326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850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613FB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6F9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1C19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1D21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8E8C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AF3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750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6AD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9F25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687B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5607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285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752B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16D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004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4F7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754C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0F14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A3CA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6C6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319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E3BB1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A15253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EDAE17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E077E9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Astasia inflata Dujardin, 1841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917A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9A1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7B69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E5F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20ADE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C126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1B5F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37EA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1A20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60A8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2495D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944D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16B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413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F4D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B317C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3D66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6609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7763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64B7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9F99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9A64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9D762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CB31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2A783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2D34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7F7FC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5649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3CEA9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0144A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B491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31DC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3C8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467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1B45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37A3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7D06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615D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493F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21F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825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3BDE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CCC3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6752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CEF1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1E4A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0F21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8B67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1807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0DC9A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0ED041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429FA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EF2BC3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Astasia recta H.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R.Christen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1958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C63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138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F73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4AE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1249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35A6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D123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49C5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27A7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405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C01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37A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E2B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C97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69F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1442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F45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C9D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41A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27E3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07DE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DB387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134CB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29D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040C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6D00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AC8C0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590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F48F4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296B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2090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58D0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4BFC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1298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68D6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EC61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147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054F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4C3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6EEB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478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811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5B86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429B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4B21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5F3B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7125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AECC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E43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88DBF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6508F6C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FC188F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EAF690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Euglena acus f. hyalina H.K.F.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H.Seckt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5E20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AA2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0382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55B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0BBC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81242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55AC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6FE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21D6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2059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08F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58A9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DB9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F3A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A476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4FF16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EC217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C4B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8166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49E1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C2D1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A73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5D37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21724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29EDE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978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6C4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8B628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016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4F28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5902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C6F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CD08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6D0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01E6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81B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7E43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079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ABEE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E3DB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6C3B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316D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413B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8282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D74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B930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D01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736B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0117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6E11C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87A91C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3F0A4A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159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1E8C15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Euglena granulata (G.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A.Klebs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F.Schmitz, 1884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4E86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7C00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26FD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D137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4D64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0457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2C7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BC33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0C57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7916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665B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CC95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55E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7EE1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9605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4E0D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58D4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E274A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A181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04793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9FBB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2A1D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B4F4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0C989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47C82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669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7F5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BBE7E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BD177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AC63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301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EC62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8A2B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A43D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5A1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D5D1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C0C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6EB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1C19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073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53D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5816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71CA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7BA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2ED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7984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E46E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5F4E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04F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F2F66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BD8A3B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36B7F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B3C353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Euglena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D1E7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4A5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2F26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EE45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F5D0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4605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1AB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33F7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143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7CF9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83D2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32DC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3469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DDE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DA32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1D4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573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837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3FB3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0956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41BD3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3D11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7A87A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B3C3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0D7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26F2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3A9DB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C14E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2EF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FA53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D306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A887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F66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CD1B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D38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5BDF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5D2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9BA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2704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E250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366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396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A84B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73D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6020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E26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7F5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DE2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48CC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0D0F8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F6658D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10D0C4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lastRenderedPageBreak/>
              <w:t>161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C9BE79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Eutreptia lanowii Steuer, 1904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114F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19FC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E1C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4D0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403C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5456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75A1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D33C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C5B8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4695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DC6F2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0A2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9738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6682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BCB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9FF5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92F35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D9B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8A00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3795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86C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16E1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05A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E06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F0AD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AC4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88DE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BED8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C52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375C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D93B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BE9E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CFDC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56FA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C53F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121D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F1C2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B44B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FD0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AAAD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C01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6E1D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7A41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2DBB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8E99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1BB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CE01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2905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2C1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E8CEC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FA74EF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46AB8B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D3D66C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Eutreptiea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9CA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5BE1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7D7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A93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37F9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6F33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11FC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12AC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7FE1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E4B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C895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4DC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CBA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E46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0F50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E45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2EF7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D414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32E0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E013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59B4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7059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3563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3375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41F8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F74E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83AE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C186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444E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21D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E022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F7A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D95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795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1AC3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0F8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F976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393E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226D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0FC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D21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ABC0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0809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1A5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5839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00A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CE9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5BF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AF51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3C961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3408C6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08C70C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CE89F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Lepocinclis acus (O.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F.Müller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B.Marin &amp; Melkonian, 2003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8F60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80BE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FCF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9866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9E1F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3B36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9F97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92F7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27CB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C71E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ED32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A48E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B30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5A00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BBF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433E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D2E3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668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5A5F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5E2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80F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8AEB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359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2B9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0DA1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BD5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92B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C7A4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EF54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88E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1774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E0A7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76D5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F6E4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A47B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2DB5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92DD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4139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3787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81F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F357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FAA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2CFC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808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067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71B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98A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7F0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C55E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1B762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2999B3F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E567DB7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721C7D2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Lepocinclis fusiformis (H.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J.Carter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) Lemmermann, 1901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FBA4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BC0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AFE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AA28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E8A1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7BF9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FD3F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7218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B9A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DD53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D670F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B878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056F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8ABE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DE7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6E46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33DD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85A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7FD0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34A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D78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FFC1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C1A2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34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AA08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726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3559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BF27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312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B6CC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E1EB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E00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093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8A0E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6744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CE68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4AD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01D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9B08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A504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7FB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61A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719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ED29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A43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AEE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34DC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0118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253E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EEA9D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1AC8452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9A6D3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75D9AD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Strombomonas acuminata (Schmarda) Deflandre, 1930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946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D234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2D28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87D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46F41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0F790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253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715A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90E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AD95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40B0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BA07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B994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816F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B270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33A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37B2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D00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8FFD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02DE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1E2D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CE6F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8CDD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25FF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1FF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74C4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93B5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AE33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A74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437D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2CC2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40F6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3FFB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97D4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BFCF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90BF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ED6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1D14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9F41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0D2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EDE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8D9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8AF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E45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4F08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6FB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220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A785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CA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D6730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02691F" w14:paraId="172CED6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011956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D9C642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Strombomonas samarae (Swirenko) T.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G.Popova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, 1955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B3C0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FACF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E9F9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19CB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ADA0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01A8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ABEC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BD6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A4C8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999C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1BF8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1B2E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04F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7E4E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774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6D60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9BFA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ADD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643A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2AE5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BAAD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8C33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5F5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6BC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433E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BBFC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D3AE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CF78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5858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55B4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B54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2463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CF9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85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0B6A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9FF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978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F64E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8E7A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F42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DCB9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7E9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344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71F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836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8C8D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12A2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EACD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D114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51D7C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02691F" w14:paraId="383808B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19BFA08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7D3E38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Trachelomonas armata (Ehrenberg)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F.Stein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1878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CD0E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BCEC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6DA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81D9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829D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EA02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99F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DE55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8208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8384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896D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FA1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1797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12C3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E6B1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3E05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67637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F88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226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AB5C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18C8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D130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376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92D0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52DC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D10B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C48E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A26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EA08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545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9975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17A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2A90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B6C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CCF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40F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884A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9E5D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F10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DF4F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0B29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4B54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F2AD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F1CB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59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44DC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C6B8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9728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681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6ACF92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02691F" w14:paraId="45A285B8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B34E8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D8D9D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Trachelomonas intermedia P.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A.Dangeard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1902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A52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1EA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CBE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8DA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B640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E3946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C255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68D7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184E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7677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0675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1A41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5D9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7DF7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8BC6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807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85A6D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5EC6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B67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B10D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E01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D3F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BB13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EEDA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4C7C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5ADE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0CBA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C5F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F956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7FBB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40CA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332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D951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0C2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F76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2B5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705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E88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6A74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1633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E99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1BA3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7AA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FCC9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C26D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00F6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F2A5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A59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8ED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9BDE9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CA7774" w:rsidRPr="00CA7774" w14:paraId="739E788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6F0B03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169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A44B8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Trachelomonas mirabilis Swirenko [Svirenko], 1913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F239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A643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7925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308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7A2A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B8E75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8FF7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1CB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7D4E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2FA3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9A6CD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F4A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F67A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BD2E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201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EE4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0196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E513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3C80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08E3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0177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5E67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BC8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12B3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369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6518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5CE2C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754F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880A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FBE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7CAF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347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FB4B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9134F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AA64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E876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0818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96D6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C1B6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D72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78A2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0B26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C2CA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CF58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7F39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DD9F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5FA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D45E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27B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5CE3A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6CF6D3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83B35C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48486E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Trachelomonas sp.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7DB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DB76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E07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7A0E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7BD71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720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99B5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D25C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E4F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722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B72F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F729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0D77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A0C1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981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8DC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72B7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F9DA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2EE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B723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EAE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12D7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DAF0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50FE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4667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1069D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A47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515D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77555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117F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5B51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5E3C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4D87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B41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A9E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FCC9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CE61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7975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5B3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F3E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167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830B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9E1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08D6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2A6E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409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3D53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D27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9375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5FC9A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A0189C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E9D4333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227D72A" w14:textId="77777777" w:rsidR="003A1F1C" w:rsidRPr="00CA7774" w:rsidRDefault="003A1F1C" w:rsidP="008210E5">
            <w:pPr>
              <w:rPr>
                <w:b/>
                <w:bCs/>
                <w:color w:val="000000"/>
                <w:sz w:val="16"/>
                <w:szCs w:val="16"/>
              </w:rPr>
            </w:pPr>
            <w:r w:rsidRPr="00CA7774">
              <w:rPr>
                <w:b/>
                <w:bCs/>
                <w:color w:val="000000"/>
                <w:sz w:val="16"/>
                <w:szCs w:val="16"/>
              </w:rPr>
              <w:t>Myzozoa (Dinophyceae)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7645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D67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475B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8683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67CAD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E220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B50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CF1F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0A36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F0D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3F73E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4E79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86C5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54DC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DDA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F6967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F6D8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2EF9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EFDC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9A87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4A02B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560C9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2D60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CEC8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FF299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EBDC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6F4A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0F9C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FC2B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151BA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2E6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D641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9B48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AED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909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42B2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B5BC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14CB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BCFD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5794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D715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64AA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E857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525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5C2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1A7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8EC6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4FC5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601E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38395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AFE84E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0F3C6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B8C521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Alexandrium ostenfeldii (Paulsen) Balech &amp; Tagen,1985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547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06728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6415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A0AB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DA47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2695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8FA9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5873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573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5DF3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2F4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470D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296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220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F2F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A94F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FD2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3A59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8190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B20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3B51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A24B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3742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52F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1BAA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6D4A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D05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E51E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DFA5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D8B1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ED3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AB22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500C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047E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64B4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5C5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62D5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4A3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FF4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8837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CB9D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5667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D25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7B1C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F707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E5EF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9D7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4A0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FC3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DE23B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E56836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13E8A1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74334FE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Amphidinium carterae Hulburt, 1957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54E2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7F08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7AAF3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11A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10B4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9A06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56F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9FC5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79BC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2EBC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11760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EAE1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D089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3ABC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4FC4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FA1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5866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4EA1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85B5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80D1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EE30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5BE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58B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DFDA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D54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70F6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BBA7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23EE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612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B8B7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6256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9953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2759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B011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E43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D2CD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40F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A2A6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E499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DAE3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7A0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1E8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6941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AD3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5B4E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CC77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5E0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611A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345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D8CD1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D73BCC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7FC783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B9C8F6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Amphidinium sphenoides WüIff, 1916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534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D881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9B12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311E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74F72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39A16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2B6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6084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E89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DF6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C9ED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B46F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9F4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A173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E562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02D9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71E1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E4F1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249F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FC40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3686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E1A7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E0EF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4508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6552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1BC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D2BD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B6D3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E747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C0C4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74A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FBD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481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2AD2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D259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BE27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0BD4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DC5C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F9C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A155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69D3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908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E9B3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A49D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242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75E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FA6A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DF20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E5D7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59A59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1D26E3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C1D0331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01048F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 xml:space="preserve">Dinophysis acuminata </w:t>
            </w:r>
            <w:r w:rsidRPr="00CA7774">
              <w:rPr>
                <w:color w:val="000000"/>
                <w:sz w:val="16"/>
                <w:szCs w:val="16"/>
              </w:rPr>
              <w:lastRenderedPageBreak/>
              <w:t xml:space="preserve">Claparède &amp; Lachmann, 1859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CB0C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451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9C07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FD5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1F1A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42B12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9329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717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0F6F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22AA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0AD1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2D9D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F891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F3B9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311A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D1C8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155F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FE59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276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87E8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EA01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A33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88D0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3ED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D29E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1489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B70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7F51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76D5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0D9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F508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4738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403F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D1B7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82D9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DDF4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0975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EB78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4B1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C359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3E0A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2FF6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14D7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8BDF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165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D27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FFFFC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0395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83D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1DEF7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3D287CAD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DB8C99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1ADA82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Gonyaulax spinifera (Claparède &amp; Lachmann) Diesing, 1866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184F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8A7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0989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EC2E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B207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C707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7877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8A38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AA92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DBD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F58D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9F39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342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C1D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D189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A05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D0522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EBF3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8D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67BF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3066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CD88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E80B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072B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0A3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EFCD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BE11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A74E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7DAD2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865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0C5E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15A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6ADD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B6F4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B70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7CEE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CB75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50D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FE06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5D5D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DC1E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77F6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40E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2208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A2C6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98B6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A357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5A93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D688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4D4DCF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599FF2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543D6F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69A543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Gymnodinium fusus Schütt, 1895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9E7C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7B4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4814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4427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0643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2467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55EF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D53B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609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75B1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59F6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3172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0E1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E19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B75D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8961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7D429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F8D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8A51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1DE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6FB0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D6E1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5B4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5747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6D61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40430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5863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0007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31E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2656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E21C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839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3FA0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F3A4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930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EF19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A94C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E2DB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184A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3CA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F12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7286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A7E9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A998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58ADF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5E7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6C15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2772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227D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C22FE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61B8DD5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FDEFC40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87FDEBD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Gymnodinium japonicum Hada, 1974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9101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EFB9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A422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D7E0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DC9E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B548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A3BA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08B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74C1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AE4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8AFD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DC1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6BA6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C91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9B62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2BC9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9E1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B6C6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F9C7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A6D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1566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FECF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76CF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34E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D9C9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2031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23DF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3155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FB2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89A1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0F1D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D9DD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1CF5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DA3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5073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5FE2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7703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DE2C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5A6A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A327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277F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5FAD2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8363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9D47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B9A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F87D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91E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16BC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3751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0422F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DBFD9A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1CE74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179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1E1E397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Gyrodinium fusiforme Kofoid &amp; Swezy, 1921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E4EC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4A14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06F3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BE35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F601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E6A7D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C136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55899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8C8C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F82C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D828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96D2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03A9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9939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C6A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BE61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121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996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F60C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CE6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329A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6F82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E18B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AA07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CC3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14B2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204A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E8DA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03A8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10D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865B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6293B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C9E3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2657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E7D15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55E0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914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C4BE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C3D4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E3C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651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8215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70EA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F072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7644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3EBC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C4A9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B835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E968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75E0A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32B32C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40E26BA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DF06A7C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Gyrodinium lachryma (Meunier) Kofoid &amp; Swezy,1921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320A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2B9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23FA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95D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78B5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98D5E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51F3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FF078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CF7B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F4B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C184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F423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073B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72C1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6D14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B2F2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0554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7465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6325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ABC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13AD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EB64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B1E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51B1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072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CDA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DC7A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5AFA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4E3D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9900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495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B0EB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4722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CDD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C5F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798D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3344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E21F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EF59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3665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CE02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3A1D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8FA0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094D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DF0B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C064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E80D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6078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089A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413B59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5119DF8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B4902D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FE0109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Heterocapsa rotundata (Lohmann) Gert Hansen, 1995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7AB2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A38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B7A2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D0AD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A3C7B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30EFA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659F8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A6903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70C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7AC72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B1758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F7DFB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4E57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7EE8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97D5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E9F0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D29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E9733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F6AE7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8F299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3BB8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CC7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F0E9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3FAB2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9656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8B04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3A78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251AB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7F30B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D43A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885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4B3AF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2303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4869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571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084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063F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C044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17C6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1C01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68C2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7ED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2F2C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C285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8739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A601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9FAB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EB6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2D3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29D21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476A7BC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A1C75D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16A1BE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Heterocapsa triquetra (Ehrenberg) Stein, 1883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BCE3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66F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2706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32DFD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C2BAD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867B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652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EBF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C7BC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657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77160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94C6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3E96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9D85E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25FF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D3270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8C087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2C779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F3EF6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3555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1F24F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D8DFA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08188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A1C26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AB5DE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3D5BA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F0EFA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25B9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4C036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2B749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2392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BBF31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6893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FC6F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543D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CCE2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1D8E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0EC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75DD2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B0F3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76D45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4BDF0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B089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9345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CDC6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53DC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35ED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F6E3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72B2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D3063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E0AB92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70D9DF5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717E80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Lebouridinium glaucum (Lebour) F.Gómez, H.Takayam, D.Moreira &amp; P.López-García, 2016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0E94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5DD5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CFAE4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5EFA8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E8B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F1E20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7932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90C1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6A9F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66A0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1BE89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B6C7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5AF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0621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3CC6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946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2895A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0245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3B54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1588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1C3B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3140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6EA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65A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E97B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3A33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CEE5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3B68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3574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BED2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9C99D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C67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CAA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C7F7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649E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2074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2060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25F0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9487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0EB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4762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9D3B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558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33E9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8D17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D19E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A8C0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E315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65A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9C5A2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6AFF9E4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C6EB11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D8C8C9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Peridiniella catenata (Levander) Balech, 1977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FAFAA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6E21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0311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BF78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876F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C8C71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8A71B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39EB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C5B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2A9A3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6A380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F3F9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71EE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5944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B737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A7A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65ED6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5230B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28B8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4EBD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BDA9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14729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7C1A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01B0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CB0E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55E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8A0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6053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40A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FBE3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5FEB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CFAD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51C8C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9051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8B33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30DD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B1F2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AF04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51B96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29C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7EA7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E3EE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3E250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1EA9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729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04FB3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2778A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D68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DA7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212D89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04337D63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66FF66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960D98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Peridiniella danica (Paulsen) Okolodkov et Dodge, 1995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85D2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D83D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CB80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FDBC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986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F2C0E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DE1E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4124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2C5A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A279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08DB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9A9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5896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8730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4BDA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0D813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23C55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56BD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9F6D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42F4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B06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18DC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50B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4734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B2B6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02C2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E785E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0A105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21D6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3AB10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A6D7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B66C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6496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6C9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A8260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C76D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B800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EABD5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96DD5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91FFA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0A68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4619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4B5E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73E7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87FC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E5C5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ED3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937AC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DA42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74319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99FA49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65DEC12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C3655B8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 xml:space="preserve">Peridinium sp. 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32B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379E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CB31A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3D0C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13220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0DD5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C3FF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4076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FFEA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E3C5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1176E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0BE8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9D3A8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F6F0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7B54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167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D53DE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B3F5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EB4B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AE7E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3E30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E10C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A16B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9B12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17B8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12C5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38C7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5A37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0455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475B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80DE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E008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BAB6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FB60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A377F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3E8F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07BD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106A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CFB7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BCDD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7A85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4D8C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1E42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F9498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86569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B4F8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BDC78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9B76E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2E64D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DDFB13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71CDCBB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C7AF61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43F04FB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 xml:space="preserve">Prorocentrum lima (Ehrenberg) </w:t>
            </w:r>
            <w:proofErr w:type="gramStart"/>
            <w:r w:rsidRPr="00CA7774">
              <w:rPr>
                <w:color w:val="000000"/>
                <w:sz w:val="16"/>
                <w:szCs w:val="16"/>
                <w:lang w:val="en-US"/>
              </w:rPr>
              <w:t>F.Stein</w:t>
            </w:r>
            <w:proofErr w:type="gramEnd"/>
            <w:r w:rsidRPr="00CA7774">
              <w:rPr>
                <w:color w:val="000000"/>
                <w:sz w:val="16"/>
                <w:szCs w:val="16"/>
                <w:lang w:val="en-US"/>
              </w:rPr>
              <w:t>, 1878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AECF0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4807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49CF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A956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79D4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DB7C5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3CDC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DC94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4BE4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863C5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C628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EE85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C362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4E1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A3F9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9F03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6144E8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9D61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A047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D83A7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766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363D7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DFC2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259C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DEE6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4333C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25A85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B8E0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8ABF1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D093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C0C3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0859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4E13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5651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7250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8FF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C26A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73C3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1303E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890F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1CF6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2104E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C680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3382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2EB5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F558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843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4FB02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26605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64A2FE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</w:tr>
      <w:tr w:rsidR="00CA7774" w:rsidRPr="00CA7774" w14:paraId="2FE9C2B0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94CB8BE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F581D74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proofErr w:type="gramStart"/>
            <w:r w:rsidRPr="00CA7774">
              <w:rPr>
                <w:color w:val="000000"/>
                <w:sz w:val="16"/>
                <w:szCs w:val="16"/>
              </w:rPr>
              <w:t>Protoperidinium  depressum</w:t>
            </w:r>
            <w:proofErr w:type="gramEnd"/>
            <w:r w:rsidRPr="00CA7774">
              <w:rPr>
                <w:color w:val="000000"/>
                <w:sz w:val="16"/>
                <w:szCs w:val="16"/>
              </w:rPr>
              <w:t xml:space="preserve"> </w:t>
            </w:r>
            <w:r w:rsidRPr="00CA7774">
              <w:rPr>
                <w:color w:val="000000"/>
                <w:sz w:val="16"/>
                <w:szCs w:val="16"/>
              </w:rPr>
              <w:lastRenderedPageBreak/>
              <w:t>(Bailey) Balech, 1974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6EA9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lastRenderedPageBreak/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A52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2DA5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037A1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2B275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916C2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EFFB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8883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2D81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D6A6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7700A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60D26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75454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EFE9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8DB91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7477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B4A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0692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22BB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83514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18D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2E1B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D93A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A94D4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ACD4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35510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7165E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5E3C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4144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C2C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9277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1019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A4238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F3D61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85D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BCBBC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0962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D1AFA4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FFA26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05F6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CF59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B704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672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B066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53E9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3E67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1093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080B4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A623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4A9C4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4AE1654F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5DE9E33" w14:textId="77777777" w:rsidR="003A1F1C" w:rsidRPr="00CA7774" w:rsidRDefault="003A1F1C" w:rsidP="00CA7774">
            <w:pPr>
              <w:jc w:val="right"/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189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867D036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Protoperidinium granii (Ostf.) Balech, 1974.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AB7E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24FC1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E7DA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C55A3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2192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FDC8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FA65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0382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A706F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C3182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A829BF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A6EA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7127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05D4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4CB7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BDE39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D1693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DDD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D67B3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42CE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CF890D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DA470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E2A73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3699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B0F1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2732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B722D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BF718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7364C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EE994A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7B61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5F3A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442AB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27AEA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65414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484E7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A95D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62549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331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8C47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982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3A487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FB88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A20D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11FA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57CE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38A175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ADDCB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FA15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8233C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7CE69774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3F86ECD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CBF85E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Protoperidinium monacanthum (Broch, 1910) Balech, 1973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813A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BC672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CF5E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FDC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5F8A0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40531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C16E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B645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C89D4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AB03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B04CC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7DA39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F9AE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95F1A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6536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2FB6A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3C60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17040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5DA4F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8DE5F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BC9C1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BDB46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BF22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AD63A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D3E1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98530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9798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CBF7B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2EBB60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B3C0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EDD08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65FB4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6658E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EC84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F53DC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50D9A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BAE9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97346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C2464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B0F238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D2D71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939B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BC86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90C56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F2E18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5C3E13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A3287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54F76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A453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19E1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5E6673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54D2D9C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CDB85DF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Protoperidinium pallidum (Ostenfeld) Balech, 1973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ABB1C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0CDA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6D704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78547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24E284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6D43E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D3C4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1B92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CF2F0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4B2D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2615C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E71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08236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42B8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B7710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677DF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B2EB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FF7C8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A555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899B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19282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2742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4067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C02FD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F7BA9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BF411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3146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5874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7E0DA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F1B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3AA1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3F5DC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4FE9BC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A9EE8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3008A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8F29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06C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174B7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EB611D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D7D64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45165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772E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2D5FE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C575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3EE20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305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7B57D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ACCA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D731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586227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01C68E4E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3124CDF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01BE113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Protoperidinium pyriforme (Paulsen) Balech, 1974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967C7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3247B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F5E0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B11CC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A9FF8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D5E0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CBEC0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2BCEE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DF4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8B7D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5194D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C6B3D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ED6B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3B993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72683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14E2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42C84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0B36D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42F20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4AD06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02ACB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BC897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2689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A3EA5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630CF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F51A0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F43E2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00166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0CA65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B648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05C1C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E71DD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70D6B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EAE0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AEF3A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1C554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3984B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A5AE6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1FC52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DA99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4EB94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2710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4A600F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F8109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5975E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C80D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B8CB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5346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B662F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15FF64B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165FB18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94DFC0F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FCBAE5A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Protoperidinium subinerme (Paulsen) Loeblich III, 1969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ECC0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CB17B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CFEAC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6DD3F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E6898B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B6BD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9D4DB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BBAA42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237EA4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242AB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486B44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EB1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AA88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D4A57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806C16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635BFB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707C3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D60DC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DA58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0742B4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3AE1B1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520D5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BD656C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8CB4B5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A16DE1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A51FD4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6D809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EB738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BCDFB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8DFFE4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42A882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EB5963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75053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AEDCC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5838F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8E864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C1C86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32E2D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334A1B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52C43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1A8F9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04213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7B617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95729D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FEBD5A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57006E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5C60F0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A3B7F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95149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7D43354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3BD2340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02A1527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194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97A7135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color w:val="000000"/>
                <w:sz w:val="16"/>
                <w:szCs w:val="16"/>
                <w:lang w:val="en-US"/>
              </w:rPr>
              <w:t>Scrippsiella trochoidea (Stein) Loeblich III, 1976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955B16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84A52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BF802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BA38B7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C2947E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6B7C78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36D52E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411C30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74BBD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56F31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B84D8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C826F1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ED5AD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6C1CF1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432133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0184D3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5648A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C2F536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E9EF9D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3E4B1F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78CDF7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264FC8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738479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51E69E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D2AAA5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E97E50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E9FC55C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26355D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E0861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B845B7E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B6F3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B1D3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13A11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18D7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22C1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D644FF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5D766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93161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DC2782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888FC5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A454CA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9B76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A0E4A1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13E1ABF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694CD8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9E94F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FC542B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9D138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0268C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3D7B3CA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CA7774" w:rsidRPr="00CA7774" w14:paraId="291995E6" w14:textId="77777777" w:rsidTr="00CA7774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A2298DC" w14:textId="77777777" w:rsidR="003A1F1C" w:rsidRPr="00CA7774" w:rsidRDefault="003A1F1C" w:rsidP="00CA7774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C4ED8C1" w14:textId="77777777" w:rsidR="003A1F1C" w:rsidRPr="00CA7774" w:rsidRDefault="003A1F1C" w:rsidP="008210E5">
            <w:pPr>
              <w:rPr>
                <w:color w:val="000000"/>
                <w:sz w:val="16"/>
                <w:szCs w:val="16"/>
              </w:rPr>
            </w:pPr>
            <w:r w:rsidRPr="00CA7774">
              <w:rPr>
                <w:color w:val="000000"/>
                <w:sz w:val="16"/>
                <w:szCs w:val="16"/>
              </w:rPr>
              <w:t>flagellates 5-15 мкм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7DE6418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B2A97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61CDFC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CC28893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FE45CB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EC86724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929CD9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C0B09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42393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199AF9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FF2586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F361666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9061C9F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A84EA3B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81ADDFB" w14:textId="77777777" w:rsidR="003A1F1C" w:rsidRPr="00CA7774" w:rsidRDefault="003A1F1C" w:rsidP="008210E5">
            <w:pPr>
              <w:rPr>
                <w:sz w:val="16"/>
                <w:szCs w:val="16"/>
              </w:rPr>
            </w:pPr>
            <w:r w:rsidRPr="00CA7774">
              <w:rPr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9C2CC7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12AA26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A4696F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D6DAD6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3A124D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80F8507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66F4279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555E92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DD9AA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F823E86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2A5765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0B8E0E3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F9827AD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B370611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8F09B82" w14:textId="77777777" w:rsidR="003A1F1C" w:rsidRPr="00CA7774" w:rsidRDefault="003A1F1C" w:rsidP="008210E5">
            <w:pPr>
              <w:rPr>
                <w:rFonts w:ascii="Calibri" w:hAnsi="Calibri" w:cs="Calibri"/>
                <w:sz w:val="16"/>
                <w:szCs w:val="16"/>
              </w:rPr>
            </w:pPr>
            <w:r w:rsidRPr="00CA7774">
              <w:rPr>
                <w:rFonts w:ascii="Calibri" w:hAnsi="Calibri" w:cs="Calibri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18AA231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E7D151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2F9E93F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19EE2DC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7720F59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C3CC3B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B7ED9D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C78B274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5D62C45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3112F9ED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0AB50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75D02675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D6050F0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030DD98A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55F28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E94094E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4035DB7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6D312DE2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auto" w:fill="auto"/>
            <w:noWrap/>
            <w:vAlign w:val="bottom"/>
            <w:hideMark/>
          </w:tcPr>
          <w:p w14:paraId="12BA2626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shd w:val="clear" w:color="auto" w:fill="auto"/>
            <w:noWrap/>
            <w:vAlign w:val="bottom"/>
            <w:hideMark/>
          </w:tcPr>
          <w:p w14:paraId="0A563AC7" w14:textId="77777777" w:rsidR="003A1F1C" w:rsidRPr="00CA7774" w:rsidRDefault="003A1F1C" w:rsidP="008210E5">
            <w:pPr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CA7774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</w:tr>
    </w:tbl>
    <w:p w14:paraId="55985578" w14:textId="77777777" w:rsidR="003A1F1C" w:rsidRDefault="003A1F1C" w:rsidP="003A1F1C">
      <w:pPr>
        <w:pStyle w:val="a7"/>
      </w:pPr>
    </w:p>
    <w:p w14:paraId="5013D048" w14:textId="03E8EF09" w:rsidR="003A1F1C" w:rsidRPr="00772BA1" w:rsidRDefault="003A1F1C" w:rsidP="003A1F1C">
      <w:pPr>
        <w:pStyle w:val="21"/>
        <w:numPr>
          <w:ilvl w:val="0"/>
          <w:numId w:val="0"/>
        </w:numPr>
        <w:ind w:left="709"/>
      </w:pPr>
      <w:bookmarkStart w:id="23" w:name="_Toc164270193"/>
      <w:bookmarkStart w:id="24" w:name="_Toc178160675"/>
      <w:r w:rsidRPr="00772BA1">
        <w:t xml:space="preserve">Приложение </w:t>
      </w:r>
      <w:r>
        <w:t>Ц</w:t>
      </w:r>
      <w:r w:rsidRPr="00772BA1">
        <w:t>.2. Видовой состав фитопланктона Обской губы в августе 2023 г (</w:t>
      </w:r>
      <w:r>
        <w:t>с</w:t>
      </w:r>
      <w:r w:rsidRPr="00772BA1">
        <w:t>танции 51-100).</w:t>
      </w:r>
      <w:bookmarkEnd w:id="23"/>
      <w:bookmarkEnd w:id="2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1366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53"/>
        <w:gridCol w:w="236"/>
      </w:tblGrid>
      <w:tr w:rsidR="003A1F1C" w:rsidRPr="008210E5" w14:paraId="3811EDFC" w14:textId="77777777" w:rsidTr="00F55DDA">
        <w:trPr>
          <w:cantSplit/>
          <w:trHeight w:val="316"/>
          <w:tblHeader/>
        </w:trPr>
        <w:tc>
          <w:tcPr>
            <w:tcW w:w="193" w:type="pct"/>
            <w:shd w:val="clear" w:color="auto" w:fill="auto"/>
            <w:noWrap/>
            <w:hideMark/>
          </w:tcPr>
          <w:p w14:paraId="232A4561" w14:textId="77777777" w:rsidR="003A1F1C" w:rsidRPr="008210E5" w:rsidRDefault="003A1F1C" w:rsidP="00F55DDA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hideMark/>
          </w:tcPr>
          <w:p w14:paraId="27B4714F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506B99B9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51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4AF5269F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52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39D7887D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53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1C9BFE60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54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277A6FFC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56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1F26D87C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57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304BE0E5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58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69FF6E7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55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073E54D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59</w:t>
            </w:r>
          </w:p>
        </w:tc>
        <w:tc>
          <w:tcPr>
            <w:tcW w:w="87" w:type="pct"/>
            <w:shd w:val="clear" w:color="000000" w:fill="FFFFFF"/>
            <w:noWrap/>
            <w:textDirection w:val="btLr"/>
            <w:hideMark/>
          </w:tcPr>
          <w:p w14:paraId="7D4A05CF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60</w:t>
            </w:r>
          </w:p>
        </w:tc>
        <w:tc>
          <w:tcPr>
            <w:tcW w:w="87" w:type="pct"/>
            <w:textDirection w:val="btLr"/>
          </w:tcPr>
          <w:p w14:paraId="1BCDD581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61</w:t>
            </w:r>
          </w:p>
        </w:tc>
        <w:tc>
          <w:tcPr>
            <w:tcW w:w="87" w:type="pct"/>
            <w:textDirection w:val="btLr"/>
          </w:tcPr>
          <w:p w14:paraId="428480B8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62</w:t>
            </w:r>
          </w:p>
        </w:tc>
        <w:tc>
          <w:tcPr>
            <w:tcW w:w="87" w:type="pct"/>
            <w:textDirection w:val="btLr"/>
          </w:tcPr>
          <w:p w14:paraId="704AD7ED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63</w:t>
            </w:r>
          </w:p>
        </w:tc>
        <w:tc>
          <w:tcPr>
            <w:tcW w:w="87" w:type="pct"/>
            <w:textDirection w:val="btLr"/>
          </w:tcPr>
          <w:p w14:paraId="024A8B13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64</w:t>
            </w:r>
          </w:p>
        </w:tc>
        <w:tc>
          <w:tcPr>
            <w:tcW w:w="87" w:type="pct"/>
            <w:textDirection w:val="btLr"/>
          </w:tcPr>
          <w:p w14:paraId="00C601A4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65</w:t>
            </w:r>
          </w:p>
        </w:tc>
        <w:tc>
          <w:tcPr>
            <w:tcW w:w="87" w:type="pct"/>
            <w:textDirection w:val="btLr"/>
          </w:tcPr>
          <w:p w14:paraId="4739AABA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66</w:t>
            </w:r>
          </w:p>
        </w:tc>
        <w:tc>
          <w:tcPr>
            <w:tcW w:w="87" w:type="pct"/>
            <w:textDirection w:val="btLr"/>
          </w:tcPr>
          <w:p w14:paraId="0A576A40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67</w:t>
            </w:r>
          </w:p>
        </w:tc>
        <w:tc>
          <w:tcPr>
            <w:tcW w:w="87" w:type="pct"/>
            <w:textDirection w:val="btLr"/>
          </w:tcPr>
          <w:p w14:paraId="5693C0F6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68</w:t>
            </w:r>
          </w:p>
        </w:tc>
        <w:tc>
          <w:tcPr>
            <w:tcW w:w="87" w:type="pct"/>
            <w:textDirection w:val="btLr"/>
          </w:tcPr>
          <w:p w14:paraId="7D5E818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69</w:t>
            </w:r>
          </w:p>
        </w:tc>
        <w:tc>
          <w:tcPr>
            <w:tcW w:w="87" w:type="pct"/>
            <w:textDirection w:val="btLr"/>
          </w:tcPr>
          <w:p w14:paraId="2D9CAC15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70</w:t>
            </w:r>
          </w:p>
        </w:tc>
        <w:tc>
          <w:tcPr>
            <w:tcW w:w="87" w:type="pct"/>
            <w:textDirection w:val="btLr"/>
          </w:tcPr>
          <w:p w14:paraId="6E825B65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71</w:t>
            </w:r>
          </w:p>
        </w:tc>
        <w:tc>
          <w:tcPr>
            <w:tcW w:w="87" w:type="pct"/>
            <w:textDirection w:val="btLr"/>
          </w:tcPr>
          <w:p w14:paraId="19F9339F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72</w:t>
            </w:r>
          </w:p>
        </w:tc>
        <w:tc>
          <w:tcPr>
            <w:tcW w:w="87" w:type="pct"/>
            <w:textDirection w:val="btLr"/>
          </w:tcPr>
          <w:p w14:paraId="083E0D0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73</w:t>
            </w:r>
          </w:p>
        </w:tc>
        <w:tc>
          <w:tcPr>
            <w:tcW w:w="87" w:type="pct"/>
            <w:textDirection w:val="btLr"/>
          </w:tcPr>
          <w:p w14:paraId="4F870DE7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74</w:t>
            </w:r>
          </w:p>
        </w:tc>
        <w:tc>
          <w:tcPr>
            <w:tcW w:w="87" w:type="pct"/>
            <w:textDirection w:val="btLr"/>
          </w:tcPr>
          <w:p w14:paraId="0B2D2585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75</w:t>
            </w:r>
          </w:p>
        </w:tc>
        <w:tc>
          <w:tcPr>
            <w:tcW w:w="87" w:type="pct"/>
            <w:textDirection w:val="btLr"/>
          </w:tcPr>
          <w:p w14:paraId="5E05278C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76</w:t>
            </w:r>
          </w:p>
        </w:tc>
        <w:tc>
          <w:tcPr>
            <w:tcW w:w="87" w:type="pct"/>
            <w:textDirection w:val="btLr"/>
          </w:tcPr>
          <w:p w14:paraId="06CB0399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77</w:t>
            </w:r>
          </w:p>
        </w:tc>
        <w:tc>
          <w:tcPr>
            <w:tcW w:w="87" w:type="pct"/>
            <w:textDirection w:val="btLr"/>
          </w:tcPr>
          <w:p w14:paraId="3555C0FA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78</w:t>
            </w:r>
          </w:p>
        </w:tc>
        <w:tc>
          <w:tcPr>
            <w:tcW w:w="87" w:type="pct"/>
            <w:textDirection w:val="btLr"/>
          </w:tcPr>
          <w:p w14:paraId="35D8F9B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79</w:t>
            </w:r>
          </w:p>
        </w:tc>
        <w:tc>
          <w:tcPr>
            <w:tcW w:w="87" w:type="pct"/>
            <w:textDirection w:val="btLr"/>
          </w:tcPr>
          <w:p w14:paraId="5FF15CA3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80</w:t>
            </w:r>
          </w:p>
        </w:tc>
        <w:tc>
          <w:tcPr>
            <w:tcW w:w="87" w:type="pct"/>
            <w:textDirection w:val="btLr"/>
          </w:tcPr>
          <w:p w14:paraId="497BD406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81</w:t>
            </w:r>
          </w:p>
        </w:tc>
        <w:tc>
          <w:tcPr>
            <w:tcW w:w="87" w:type="pct"/>
            <w:textDirection w:val="btLr"/>
          </w:tcPr>
          <w:p w14:paraId="2E81B8D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82</w:t>
            </w:r>
          </w:p>
        </w:tc>
        <w:tc>
          <w:tcPr>
            <w:tcW w:w="87" w:type="pct"/>
            <w:textDirection w:val="btLr"/>
          </w:tcPr>
          <w:p w14:paraId="419D78C2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83</w:t>
            </w:r>
          </w:p>
        </w:tc>
        <w:tc>
          <w:tcPr>
            <w:tcW w:w="87" w:type="pct"/>
            <w:textDirection w:val="btLr"/>
          </w:tcPr>
          <w:p w14:paraId="512E8417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84</w:t>
            </w:r>
          </w:p>
        </w:tc>
        <w:tc>
          <w:tcPr>
            <w:tcW w:w="87" w:type="pct"/>
            <w:textDirection w:val="btLr"/>
          </w:tcPr>
          <w:p w14:paraId="008E497D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85</w:t>
            </w:r>
          </w:p>
        </w:tc>
        <w:tc>
          <w:tcPr>
            <w:tcW w:w="87" w:type="pct"/>
            <w:textDirection w:val="btLr"/>
          </w:tcPr>
          <w:p w14:paraId="6DA5FFCC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86</w:t>
            </w:r>
          </w:p>
        </w:tc>
        <w:tc>
          <w:tcPr>
            <w:tcW w:w="87" w:type="pct"/>
            <w:textDirection w:val="btLr"/>
          </w:tcPr>
          <w:p w14:paraId="14532894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87</w:t>
            </w:r>
          </w:p>
        </w:tc>
        <w:tc>
          <w:tcPr>
            <w:tcW w:w="87" w:type="pct"/>
            <w:textDirection w:val="btLr"/>
          </w:tcPr>
          <w:p w14:paraId="55487155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88</w:t>
            </w:r>
          </w:p>
        </w:tc>
        <w:tc>
          <w:tcPr>
            <w:tcW w:w="87" w:type="pct"/>
            <w:textDirection w:val="btLr"/>
          </w:tcPr>
          <w:p w14:paraId="5730B33A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89</w:t>
            </w:r>
          </w:p>
        </w:tc>
        <w:tc>
          <w:tcPr>
            <w:tcW w:w="87" w:type="pct"/>
            <w:textDirection w:val="btLr"/>
          </w:tcPr>
          <w:p w14:paraId="0258A0C0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90</w:t>
            </w:r>
          </w:p>
        </w:tc>
        <w:tc>
          <w:tcPr>
            <w:tcW w:w="87" w:type="pct"/>
            <w:textDirection w:val="btLr"/>
          </w:tcPr>
          <w:p w14:paraId="1D1B8FB6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91</w:t>
            </w:r>
          </w:p>
        </w:tc>
        <w:tc>
          <w:tcPr>
            <w:tcW w:w="87" w:type="pct"/>
            <w:textDirection w:val="btLr"/>
          </w:tcPr>
          <w:p w14:paraId="4565082B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92</w:t>
            </w:r>
          </w:p>
        </w:tc>
        <w:tc>
          <w:tcPr>
            <w:tcW w:w="87" w:type="pct"/>
            <w:textDirection w:val="btLr"/>
          </w:tcPr>
          <w:p w14:paraId="4FF73C4D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93</w:t>
            </w:r>
          </w:p>
        </w:tc>
        <w:tc>
          <w:tcPr>
            <w:tcW w:w="87" w:type="pct"/>
            <w:textDirection w:val="btLr"/>
          </w:tcPr>
          <w:p w14:paraId="5AD13847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94</w:t>
            </w:r>
          </w:p>
        </w:tc>
        <w:tc>
          <w:tcPr>
            <w:tcW w:w="87" w:type="pct"/>
            <w:textDirection w:val="btLr"/>
          </w:tcPr>
          <w:p w14:paraId="2768E19F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95</w:t>
            </w:r>
          </w:p>
        </w:tc>
        <w:tc>
          <w:tcPr>
            <w:tcW w:w="87" w:type="pct"/>
            <w:textDirection w:val="btLr"/>
          </w:tcPr>
          <w:p w14:paraId="7DA464D4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96</w:t>
            </w:r>
          </w:p>
        </w:tc>
        <w:tc>
          <w:tcPr>
            <w:tcW w:w="87" w:type="pct"/>
            <w:textDirection w:val="btLr"/>
          </w:tcPr>
          <w:p w14:paraId="26BD1194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97</w:t>
            </w:r>
          </w:p>
        </w:tc>
        <w:tc>
          <w:tcPr>
            <w:tcW w:w="87" w:type="pct"/>
            <w:textDirection w:val="btLr"/>
          </w:tcPr>
          <w:p w14:paraId="3E581848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98</w:t>
            </w:r>
          </w:p>
        </w:tc>
        <w:tc>
          <w:tcPr>
            <w:tcW w:w="87" w:type="pct"/>
            <w:textDirection w:val="btLr"/>
          </w:tcPr>
          <w:p w14:paraId="54A860DD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99</w:t>
            </w:r>
          </w:p>
        </w:tc>
        <w:tc>
          <w:tcPr>
            <w:tcW w:w="81" w:type="pct"/>
            <w:textDirection w:val="btLr"/>
          </w:tcPr>
          <w:p w14:paraId="5A98EEE7" w14:textId="77777777" w:rsidR="003A1F1C" w:rsidRPr="008210E5" w:rsidRDefault="003A1F1C" w:rsidP="008210E5">
            <w:pPr>
              <w:spacing w:line="160" w:lineRule="exact"/>
              <w:jc w:val="center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100</w:t>
            </w:r>
          </w:p>
        </w:tc>
      </w:tr>
      <w:tr w:rsidR="003A1F1C" w:rsidRPr="008210E5" w14:paraId="6F3EC7E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E39CC3" w14:textId="77777777" w:rsidR="003A1F1C" w:rsidRPr="008210E5" w:rsidRDefault="003A1F1C" w:rsidP="00F55DDA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101B1DF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Ochrophyta (Bacillariophyceae)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11610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C2FE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9E52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C920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F972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BC16B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C052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17D7C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BE6D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71F6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0308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5D40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8BB0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FFB3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8531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B58B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DC6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788A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5D0C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B179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94B1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7A4B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A8AF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7026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8E4F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91D1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562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3F44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3F30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7A2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57DD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D540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15CC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616C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C89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B295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236E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4A48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B9EA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7134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FFB7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3943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D3DE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BF9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5DF0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DA0F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84F5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C967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98D1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0A118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773FFA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686C5A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B59531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Achnanthes taeniata Grunow, 1880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D54E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2DB6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B8D0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3297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F9D0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B64F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1513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9B120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10B8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857A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C5DC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B935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4B50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6BB1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64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153E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0D4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B6D6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5C3F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0D81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207A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F635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737E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BD9D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5421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A144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CC2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64E9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716D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818E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C13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B300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2C21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1A16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CC19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EFDA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8ED4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8420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DE4B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109C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B22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4F5E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DEED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4B23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A51A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F12C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3915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F85F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6254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3470A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CDD4D8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23815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52587A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Actinocyclus normanii (Gregory) Hustedt, 1957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D1C9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1D47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43943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9977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9B25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F4CE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A2F8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20D45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7F2C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C7FB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1E9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317A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2FE7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CFF4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EF79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18B8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6EB3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E921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D4F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CAAF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AA60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4EE6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FD83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9E9C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ECB9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885B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375F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6242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B0BA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F945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EFBC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3268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D5D1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DA2B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C389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8AF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8832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FD08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387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0CB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B32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706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DA0D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57D6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C1E0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BB99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F7BA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A8D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A9B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77D4C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9B4BEE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0F2FFF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5537A9B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Actinoptychus octonarius (Ehrenberg) Kützing, 1844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9363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4F96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5343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4722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F20A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8E04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4A9A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1754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0EF8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4FAA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5C03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0536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0C5B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0C23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C96B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3C0A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C9F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32D5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485A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BDEE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84E7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AFF4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3D14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3FD8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6F4D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FA69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1B2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E5E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8634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AB40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773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5760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1E16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4094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8985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D2D8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DB2D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795E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2A46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F120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7DDB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66A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7721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3F1A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E2B1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D2C8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5DA4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6E1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ABEB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5758D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C8A5E3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60B69B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EE3A995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Amphora ocellata Donkin, 1861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EDAE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5F15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C4BC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8806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65B7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30E3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989C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AE73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8D11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F67C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1629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4DCC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B5B0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30DB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6302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6A23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D453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814F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D441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F441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902C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0FD8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F80B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E9EF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92D9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A752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0F4F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6E98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04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6309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7E3B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B109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CF49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4BB1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F286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1C17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BBD6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17B9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3668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41E7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48D5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387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D50C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5BFD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A5C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6A74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0F3A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50C1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2A15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49614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B5F505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34CC3D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301C58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Asterionella formosa Hassall, 1850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02BA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C376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A9A8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AEEC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BCB6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AA5ED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0476A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47DE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25F5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5A18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5ED5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282D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6390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A6B4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7015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E605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613F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CC10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942E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C748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38E6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ECE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DDA1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94B0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3F45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5D8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4EF7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6B80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290F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533A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FED6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670E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9624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14DF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DAFE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5CFA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FFC3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F7E2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B6E0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C95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B0F5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CB23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10AC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AE8F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BAEB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E02E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7030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03BF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DF4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F4DEB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C69147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99CA2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ED555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Aulacoseira ambigua (Grunow) Simonsen, 1979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EFF1A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156D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076B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C548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7157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37AA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88CC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1E0F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4A6B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0EE4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53E4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6BC9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2102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74D8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B2B1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5F88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F3C0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3F17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7A49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50DE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70B9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932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FECB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DBC7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7284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4351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AA17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50E0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CA01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A00C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0AD4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87E1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DD6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DC6F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A821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2428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402C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F54D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B4BE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EEC9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BE11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B824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4F1E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5F0C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7FAC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04B5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AADC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CAA8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B265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DFA0A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36E12C8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6430EC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59B5B5C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Aulacoseira granulata (Ehrenberg) Simonsen, 1979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0CBB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83F5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8045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E6A7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BFF1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B139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04A2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E1C2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E337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E64B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FBBD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A5BC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3C4D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7B64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D2CB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D672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EF9F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B49F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5A57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D0B5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C20F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EAD0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487F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62DE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01D3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1C63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2397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6E3E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5617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E1C0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95BA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220B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14F0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6509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3061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1756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5BE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11E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2816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FFDB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A47C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3F47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A489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4095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A953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0353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9E86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9280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67E4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3B020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CC67F0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7757DD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6ABD8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Aulacoseira islandica (O. Müll.) Simonsen, 1979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F51AD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1372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134B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3531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BFEF7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52DA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8926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8866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D4043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B2CB1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24DB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117A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9471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DFFE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3633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60D2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6F4E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2254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160B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D219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381C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A502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4FD7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FF9B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F359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C0B5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ED5F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70C8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CAD1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E2FD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29EA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06B9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0CAC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40E3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597F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72FA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0EB0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95EB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7969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CD08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DA7A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9F3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6610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959E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E7E3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16DB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F7A9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3C47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8EC2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4CF38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3A7B44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605426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2D269F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Aulacoseira italica (O. Müll.) Simonsen, 1979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3770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D0E9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A1498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8E4B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F682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0971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6265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DEE7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718C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1F8A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0519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B890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818F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60B0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70AD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B31D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7A13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40C3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8D9D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CCCD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E869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16D8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47417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AADF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505D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21BE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A234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C659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254A1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3CCF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3BB8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24EC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88D9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FE74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BB83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BAD0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DD46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6F57F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36C5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31A0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F634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4DCA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54B0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1146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BC3C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7926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C26D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FCD5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864E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98DE5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70915B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3BC09A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FCAD07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Aulacoseira subarctica (Otto Müller) E.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Y.Haworth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1990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AC30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D4800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40F1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701FC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7F57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4603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F241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D926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A116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D8A6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748C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4083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F3E3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64F2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C70B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1D15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CE1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6C5B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0B37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6A27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8A43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3A49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2355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8D1B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55BF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9B23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AD17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6E3F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93E1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17A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CDE2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78D1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F7CD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A351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82AC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2C0D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16E5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798A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C581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0773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D5DD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AE4C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C10C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0866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5345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9694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CC0A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C28B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755D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185DA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BB712B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29377B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E642D4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Chaetoceros debilis Cleve, 1894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28C99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C986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4A4E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B9F4A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EAA8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5E1B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6333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B81F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AFBC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D0C6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19E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3B53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FB25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AE5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8417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7EF3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4FC8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C4B7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BC94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8C7C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97D0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357E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4AFB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AC13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87A3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8C06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E196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5DEC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54FD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848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A54F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E545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B628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45EB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73C4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51E8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5641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1BC3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2C18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A594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5049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32E6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0A8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D636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F27E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D3B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17BA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648C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7F4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20F30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5223B5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95612C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61B58C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Chaetoceros decipiens Cleve, 1873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288C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9A410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BE97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D7DA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F6C9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93B8E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2A2E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4D36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2CF6E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0965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8C4C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6CCA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9E3D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A7F8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EBE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0D3F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750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E17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0060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82DF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BC52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C62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E2D4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0933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FC31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0D00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C969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EF38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5EF6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2B42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AD17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7B6D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26E2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0DDD3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002C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B085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FB7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4FFC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8EE0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458A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E89B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A911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FF9A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DEB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473C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E373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BFE8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490E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AB6A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61029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CF78D5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D4BDD8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27DC10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Chaetoceros diadema (Ehrenberg) Gran, 1897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6427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4A60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5AC8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CA7C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2224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D5A76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8419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E158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15B3C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9FD6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FB99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E80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B324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794C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7D76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2E9D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16F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01FE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827D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31C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34CE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756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E56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4152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1792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6CBB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55C4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53E4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7ED4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AD64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F8CB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9A1A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F39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83EB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F7F9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1A02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CF50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50FD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1BA7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FC33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5909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D0AC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75DC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9331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D731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86CC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6381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7140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CB0D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8CC34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A928C9" w14:paraId="040A0CD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FF5BF3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1B633F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Chaetoceros socialis H.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S.Lauder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1864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F47C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551D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5CD6B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A6E3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5F8F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01CE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547BE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2200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6D54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592F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8034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7CBE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293B5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B1E1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2D39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0EF4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C468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F41F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56D9F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9C40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72AB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2BD4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79A2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4951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C240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41F1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E841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130F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3F80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3B15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C4E6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C07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036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A253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656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41FA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233A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904C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E147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7725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F916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D4B0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77F4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0E730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3734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ECC9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F49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79A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4223F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60E9CA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5437311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09AFEA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5290E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Chaetoceros sp. spores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234A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E434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B420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485A2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B67F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3C9D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68B8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71449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6150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6519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8FD4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E6C1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93D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5BD2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9CBD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2E48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8DC0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1A3D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C599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A3F0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BBF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ECF8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FFF8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55B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F4C3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0F0C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581F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B47B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F1AF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F59D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9743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04A9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DE58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F78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17C3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B6D3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C05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0B10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816D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4ED9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F79E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981D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B43E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E04F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4ACC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A302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9FC6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D56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4E5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2B2E6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AC1AA4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63EAB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82F7B3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Chaetoceros wighamii Brightwell, 1856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97C5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7DC0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4F3A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79CA2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4D9A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219A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3B8E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DB4A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D130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33084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D1F1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1A38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03B9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F3D1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AFD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E738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751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B322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33D4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7666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34F9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4DB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5043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410A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343C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F2AA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7F2B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B576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9C00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BF86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94F9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3E72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BA7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137B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7328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EA00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1B62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A13C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9BEE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16FC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1B5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ECC6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9202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7301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1D0F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D743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4982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0D1B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D2E4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C8F91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DAD57D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ADC5A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F844E1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Cocconeis costata Gregory, 1855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B3B7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82FF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99B3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78C4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0B33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CF8C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445D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BE00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37D1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61B1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D20E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84ED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AB21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1E2D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C872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CAF4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0230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0F6A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7C23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8B9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AFFB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4F52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0EC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30EB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CCEC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8800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7679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2471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1594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00E9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1BF2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3DC4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B717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983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FBA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9CD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0D7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770B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0E58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BC9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2A5E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6E72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2C5E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244E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E203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BD11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4719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9B96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AB6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62CBF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1FF42D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E0EA61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306D74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Cocconeis placentula Ehrenberg, 1838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7CF8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5964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7B77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AE557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11D0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76051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AF45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FA3A2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94D5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CCEE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D9E8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BC1A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3F7B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FBC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A8E0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BF24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E77D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BD79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F7E2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B1A2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C066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233B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A1F4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3A4D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C74A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7EFD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D8C9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B224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31AD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D859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E9D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4553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A384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30E6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121B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6F1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8E0C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8F51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2F9F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1987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75C3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E810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69F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F89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8441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D283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FA6D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4B8B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3976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B7BA8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891C2F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8B4A68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56529C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Cocconeis scutellum Ehrenberg, 1838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00EC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76D9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87FF8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61E8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0F51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B75A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1C50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4AA29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4D2A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6E70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EC38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39E6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4309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C215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C73E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AD2A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C6C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267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BC86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7C8E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6E25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A952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D904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7ECC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85D9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0845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4FE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9182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6C6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0947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0167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E7F1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2C29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462E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7C79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3ED6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D4B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3A5F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74B4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4BF7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60DD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2F9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F47C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5B60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9E67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F771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C831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F3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84C2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A2B42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D26979E" w14:textId="77777777" w:rsidTr="00F55DDA">
        <w:trPr>
          <w:trHeight w:val="25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AF15A3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81DE92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Coscinodiscus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8792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15D8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1C66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9CB5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DF32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93BB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8C82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783F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381F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229C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CEAD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E161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62AE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E3D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E74B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4188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3149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EEA2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B18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402B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DEF0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BF77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6352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4FBC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FE62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1A40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289C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182B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D2E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27CD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FE82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DFD7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5F67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1235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90AD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5C6F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ABC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30C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1FF7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57BB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C883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18F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D428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10F4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7DEF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6990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CE6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6EA9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6C81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DA2E4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CA422F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934A3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991D95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Cyclostephanos dubius (Hused) Round, 1988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4BF0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643D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A000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2ECE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BAFE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BFEE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36EA2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C0DE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28F2B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F453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410E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C917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94BD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2F9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24B1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C674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A30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D3AB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5C3B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67DF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FD1A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F86A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2165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49A7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90C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56B5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85E1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AE7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83D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21F3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694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A12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0254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6964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FE8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0338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9076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2431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85C6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1ED0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4246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8929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0F67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071F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6151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6DF8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F424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241C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7147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06DB78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6BBA5A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FDDCED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B54228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Cyclotella comta (Ehrenberg)Kützing, 1849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BCB5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86661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062C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F5A9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820D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574F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8840D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2D26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25B3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7535E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A214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EC9E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8479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41AA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2C5D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0A9B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055E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0D00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EAC4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8007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9ABD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56C2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194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5DBB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0006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F365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86D3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6311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94A8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05B9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BA3C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BD0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D996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7675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7C9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F554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A780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F2A9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64F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8B64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896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C5D1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F3B8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F409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184F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B211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5CC7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6624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9404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77676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579900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7CFB51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23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662112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Cyclotella meneghiniana Kützing, 1844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383B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5E5A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D3A37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331D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F4B30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84EA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265F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1E90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AC86C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BC91A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2DC2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8350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C539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36A2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13D3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9A4B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5256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DB3D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E32D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62B0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1ED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69DD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57BE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4361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FDBE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7309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3C3D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1556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AFE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2478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37C7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EEE8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64E6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EB65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A40D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A58B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E02F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835F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F3E3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69C2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4B9E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161A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033F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A5D2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99B8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3957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EEF0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94AF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0DB1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1B5921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6BEB23C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397EB7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31C6B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Cymbella cistula (Ehrenberg)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O.Kirchner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1878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A05B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E515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7A85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62F6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9B2D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1F84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2E5C6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9C13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B3F3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8FC3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45D9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C5C2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CDD4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5C8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66BA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170D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641E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E95A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4039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DF86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2500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8485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F23C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F800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35D0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9956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A374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B17D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2A39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FE14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5876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D59D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19A2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7776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08D6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281D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0D0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04A4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3422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2009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1167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BE55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F161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3327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6E0E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205A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2BBE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25DE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D395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C1490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9171DA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6C93E3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164E6F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Diatoma tenuis C.Agardh, 1812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FCD4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7A36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7826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709D2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49C6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63F8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490A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1552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1738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D1FF4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3BB2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4ABC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1E30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3CFA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6551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EA4C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2E5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A8CC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B97F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6B6B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FA62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981C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7AC5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FE22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6F89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EA96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9271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0830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3B84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6401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872F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2795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8FBB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2A00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71EE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CCB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EFC3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2572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B834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C17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260E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02CD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A1B3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719D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FDE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CB69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9F00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E31A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72C4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CE430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5A31EB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6D899C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E91586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Diploneis interrupta (Kützing) Cleve, 1894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F8C5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AB69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EAB4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2DA1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A149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9884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1587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FFF3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2912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A75F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04FA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1707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84E9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F2DB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49A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0648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0CDA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2ABB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6EE0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A648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4253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8F2B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90D3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FEA4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FA5E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0D17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5C16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DE9F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8966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2F45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9B4D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F23F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6882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6ECB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842C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99E4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EA97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B4E2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5B3E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667A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76D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4BC8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619A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838D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DB9D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3F4B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35DB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3BE2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6E8B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EF5C5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94AF2F1" w14:textId="77777777" w:rsidTr="00F55DDA">
        <w:trPr>
          <w:trHeight w:val="139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DDF317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78B4C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Entomoneis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BB68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99FBD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5F5C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72E5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E440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887B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F3D8A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CBEA5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E909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16D4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D19A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255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F1CC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453C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2BCA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079D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38F7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6C6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C500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ADFE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0C81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D7CB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D24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8776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CB41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9510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9762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B82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F8A9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7947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C3C6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A23C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E73A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C6E5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722B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F0FD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3BED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219A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32B4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34B2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BB2F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2A29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9953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1EB2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C040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E60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6D4E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6179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8151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6125B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F65F1B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B56C8D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B62B56C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Fragilaria construens (Ehrenberg) Grunow, 1862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D6AC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9B00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5D9C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42554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CE18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88F7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9B56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5510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6058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408A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06EF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1D6E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33DF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0B13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E4A2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295E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2BAF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FD34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D27A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B4F5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3B0D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8BB8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78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EBDE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BA92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92EA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28EA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C6A5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B502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22AC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3537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ADAF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381E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06D1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9DE5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790B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B65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95B9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040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2378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DCD5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ED5D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25F7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9074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582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632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7D6A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7D8C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0C9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FDCA9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1667AC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4F5F4B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29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AB9A2B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Fragilaria crotonensis Kitton, 1869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A319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06A1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795D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FF54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68407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7CD6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3C5B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907B7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DDAF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A61D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C99B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7248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4D64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26DC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E3B6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E17D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996B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B918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F612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29DE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5A36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D8E9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7C9B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684E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8952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2ED9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5C18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32A3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BE62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DFCC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A7AA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4751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120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0BA1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485E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6986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507D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DD0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0B0D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1CDD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690B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45A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82E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7AA8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8E49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9C00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D0C9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D6AE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E2A9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B986B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66DCAE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381C67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A8963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Fragilariopsis cylindrus (Grunow) Krieger, 1954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973F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6080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2D0F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AB0E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5096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ADC0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C197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D26A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505F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5C40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2479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4595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7DD5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74DC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4D58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51BA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6BAB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926A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FF83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539A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4BFE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7C29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4AC1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DBFB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5B25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AF31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1488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BB5E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30EC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DDED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E826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0EB1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AEB5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843F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8C6A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CC6A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2385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C424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B5A5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9A81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93E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57A1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D5F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AFB4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BF38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E5C5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D9C0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B0F6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F2F5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BD070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886373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0D6FA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781704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Fragilariopsis oceanica (Cleve) Hasle, 1965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BD0B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5C6D4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D8E1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52F2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1E11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972D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A709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1EE1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C42F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5AFA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98B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98D9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D2F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3B19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4276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CF60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B03B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EC6E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5DA4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69A2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B28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D2D3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07B6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E89C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B86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83E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EB07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7F6F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E6D6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B91C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9B5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3ADA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CD08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C2A1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B67C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C8A3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324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832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D467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22A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42BC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3E46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1686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35ED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DF6C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5F31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EB60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DD29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A033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CDB6A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97D087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001092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2C904A4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Frustulia ventricosa C.Agardh, 1827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C401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8B1F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43ED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F39C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CAD2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F67D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4BC1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466CB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C6B2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B328C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3087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D1DD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D89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CCF6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0B35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0847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BB31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6A9B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E678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9F5A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7135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2161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9449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E0D5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BE0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934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1134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04C1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892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6BD8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4FF3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2D5F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A9D0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B404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1F6A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5671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50D0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5C8B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658F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3F36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2A43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0B6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0301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54F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33FD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A08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506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DAA3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B78F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10EA2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2DBE97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BB137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FE6088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Gomphonema acuminatum Ehrenberg, 1832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E216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864F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A94AC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A74B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FEB9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2343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E552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8C4D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8C94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1F5F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A6F5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1F2E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40FB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FEC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23A9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342F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12DC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9A0F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581E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A7B4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CF1D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9C03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44E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B4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D573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AAE7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6FB6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C088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466A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7613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E3AE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B46D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DE2D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75FF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DB0B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462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2B2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5ED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265B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88FA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FB17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08B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F383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14C8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5E00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606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4128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CB5E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E2A4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8CBF0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6488EA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998804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A7DFBE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Gomphonema olivaceum (</w:t>
            </w:r>
            <w:proofErr w:type="gramStart"/>
            <w:r w:rsidRPr="008210E5">
              <w:rPr>
                <w:color w:val="000000"/>
                <w:sz w:val="16"/>
                <w:szCs w:val="16"/>
              </w:rPr>
              <w:t>Lyngbye )</w:t>
            </w:r>
            <w:proofErr w:type="gramEnd"/>
            <w:r w:rsidRPr="008210E5">
              <w:rPr>
                <w:color w:val="000000"/>
                <w:sz w:val="16"/>
                <w:szCs w:val="16"/>
              </w:rPr>
              <w:t xml:space="preserve"> Desmazieres, 1825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35E4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8BC7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748B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09347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2EB92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81298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22707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4151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F1FD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A419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553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3FF0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0674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9E95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EC52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1FA8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81A9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4787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887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1363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E617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20CB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39BE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3B8C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8611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52FF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101F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83CA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ED3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78A4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467D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427E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C27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A95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3612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D27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9EAA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0524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CA0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C225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191D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9E84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45C7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FAB1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8028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F1B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1FD8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C9DA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C471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83D64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2A251A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94A2E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93A981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Lindavia bodanica (Eulenstein ex Grunow) Nakov et al., 2015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EA77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FF5F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0092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0C139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5786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D975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75E6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2B2D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7CC3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5249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DC32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7F1D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A925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FEB9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1533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60B8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80A9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CCB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4C26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6F7A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BCC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B8BD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3854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0B3A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BEF2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7808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FBCB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373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68EB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26C2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F57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8129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27EF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2055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7210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EFB9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9CA9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1427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46C8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901D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D905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B522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ECB2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8B7A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F6F7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7D7A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CD17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1267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22D5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66CAF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885230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22397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403A25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Melosira arctica (Ehrenberg) Ralfs in Pritchard, 1861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778C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5F24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FA98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B75B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2EE0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7298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4794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0CAD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59E37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7718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F2E3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0F78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8AD0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9AF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8812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32B4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3A79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5629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75C5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13EA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0770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6785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742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5F89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3589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DCAD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F941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5472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AED0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8CDE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467D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4A0A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E80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03D3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E178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DA96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CFB8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E245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895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7959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5C2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C7AC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20ED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34F1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342D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CF23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98F2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9ED0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BF71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771EC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36D057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69D46F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AB93F6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Melosira juergensi C. Agardh, 1824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C18CE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46A4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2A39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E6298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D4DE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683A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8D99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4F87A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1401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77A6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4626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424F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EA5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C176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EC14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D27A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9F31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2DBF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1C11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E84D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E655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67FD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714B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61F4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EBE4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9D6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12C1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9DA8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5F9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D01E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2F23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6A95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035A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C25A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1CAE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6346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90AB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2124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75B4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91F1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DCDA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C0EE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880D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83D7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E8E9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5CD0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C254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388B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5089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1BFBA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3880F4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7851C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38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AE6BA3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Melosira moniliformis (O.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F.Müller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) C.Agardh, 1824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8328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C7B3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3DDD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5C44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C81A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A6E8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3803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FC14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987A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98B3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F22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8563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731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7345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389A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9CAB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74BD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9434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AA13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C1B4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3C5E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0553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7042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C328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FD4F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D5CC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E8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54FB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39EB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18ED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62A8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DA3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A9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0BD3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C3C2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16F1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3D65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63DB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E844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8C05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C878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C567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160A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8FDA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BA54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40A7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78D6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C6B4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0164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77160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F1C002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5BF4EE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39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74265D5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Melosira varians Ag., 1827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4970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6E9DD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AA472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787B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214A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2A13D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4858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6BA9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4D27A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F72D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A5D0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45E1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F1EB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F3A1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759E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5CD1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E43B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D9E7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8F2A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6D49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B5A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7C7B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93FD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ED1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3975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51E5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E777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CEFD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CF83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E4E4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151C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E11B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F81A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2ADD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90F1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8496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9402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3931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2BC6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FAF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B391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F345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C34B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3B98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46C5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2332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5204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7C82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A171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29AFE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A928C9" w14:paraId="5E5CE60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03EF35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A0A57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sz w:val="16"/>
                <w:szCs w:val="16"/>
                <w:lang w:val="en-US"/>
              </w:rPr>
              <w:t>Navicula abrupta (</w:t>
            </w:r>
            <w:proofErr w:type="gramStart"/>
            <w:r w:rsidRPr="008210E5">
              <w:rPr>
                <w:sz w:val="16"/>
                <w:szCs w:val="16"/>
                <w:lang w:val="en-US"/>
              </w:rPr>
              <w:t>W.Gregory</w:t>
            </w:r>
            <w:proofErr w:type="gramEnd"/>
            <w:r w:rsidRPr="008210E5">
              <w:rPr>
                <w:sz w:val="16"/>
                <w:szCs w:val="16"/>
                <w:lang w:val="en-US"/>
              </w:rPr>
              <w:t>) Donkin, 1870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D35A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55E05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8C5A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0F6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B2D4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7D2A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DAD4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0FD4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452D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EEE9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7EE7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7864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AB95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978D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0D6C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0DF1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F0C3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84A7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2AE5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BB02E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E7B1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8368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4065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8B99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90F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7A35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60B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6870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9EFB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1071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E83C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712F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3765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45E3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43F98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BF50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8B5B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39A3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3ECD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5350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50C8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27ED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BBFC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CFE3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4CE4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EE0B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48A0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3E67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223D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6F8F0F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1E61753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CF1CFA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3B7C7C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Navicula perlucens Østrup, 1895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7716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ACA8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C870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82FF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9B41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3DB3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26FB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9733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A2868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0F2F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AF47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5246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03C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C994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56D4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2AC1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4B49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8BB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0B5C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1F2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F07C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F290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8D79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7FB1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C406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2C66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5E50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402A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9862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01CA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C59A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D60B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9047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1821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BA14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B7C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9FF9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E1B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AF70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893A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A4A1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219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F5BC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50D8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9B0D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5012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D5FE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83C6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6F1B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57B83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DC6662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BDB2AC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05060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Navicula radiosa Kützing, 1844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C556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9E92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6E62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D6C5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56C1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551A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E982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3E31B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0645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ABAB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E138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51F4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23E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F051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71A1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5883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B0D3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AC8D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AB7D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EEA2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D769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07A6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86BC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01AA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E536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3B4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04F2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DFA5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E1DA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9563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1C56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1D47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4AD8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6A0C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7420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0C29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9CEB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147E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3C47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8723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5D01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035C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0991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B24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527D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AF72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D563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494F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779E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8F804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BCB398D" w14:textId="77777777" w:rsidTr="00F55DDA">
        <w:trPr>
          <w:trHeight w:val="22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F48EA0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B464FD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Navicula sp.1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7150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2D32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FA386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536D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9192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B2CE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98B9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1D7D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771E7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D78C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276E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C744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A067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C177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1709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D414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3075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239F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AF7D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6DFF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EACC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C6A1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30C5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1FA9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B192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3CF6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C2ED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10B5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12C2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B81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7F28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473D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1A9E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43CF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7342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D046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289E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5855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C5AF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E1C8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CF05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0C0D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71CB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8939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7E1E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5BF3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86B1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3AF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4CDD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0C760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E66E72B" w14:textId="77777777" w:rsidTr="00F55DDA">
        <w:trPr>
          <w:trHeight w:val="134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E6B84A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DCDD25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Navicula sp.2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0C1A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6AC6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4E61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F060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C5A0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A674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C641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CD55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4B62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1BCA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463F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D76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C5B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7658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1C0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8432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9EB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5630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8783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BAEF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8885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6524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2603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6FCF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6B64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0DF2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2032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40C8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664D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C2AB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3750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0B0D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0D56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B478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7DC1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CB5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4B3E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A96F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3765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489A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5EC8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50F4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D083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52E0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6974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B13F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D334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419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C0F4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D61DC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6D76DF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CBF24A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BECFD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sz w:val="16"/>
                <w:szCs w:val="16"/>
                <w:lang w:val="en-US"/>
              </w:rPr>
              <w:t>Navicula transitans var. transitans Cleve, 1883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BEFB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C4EB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93E52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CB1E4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554F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CE32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7EBEA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65F08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C84F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A9EAC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A17B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D5C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8261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D182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9B13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3E7B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2FE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CCEE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E58B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256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8A62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F34A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6FD9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03C3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7A5A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E127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BF5A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FB07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A88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0B10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9121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B77F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9329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9B1B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899B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1E39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9BC3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99FD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FD3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4EE4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C00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C48A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0131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D4EA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3F57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0495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F7F8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FD1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77D9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AE10D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07AD72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1A2395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77F1A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Navicula vanhoeffenii Gran, 1897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293E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527A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3525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F91A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7484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FD97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AA7F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E125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5B0D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279A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5B60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8EE4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E3D7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C8C2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D4D4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F4C2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C618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9BAA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DA9E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ECB3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B8C4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650C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94F0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D206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4EF2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A8A9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83B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BB55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D497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CD04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16A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C600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0854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909B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AD66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52ED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7927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F650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87C6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E3AF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DDE2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3FE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6162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F4B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DC3D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1F41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2AC3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9955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7B25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15F4F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2A7547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39D606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787B90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Nitzchia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D19C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690B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EA4A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2B4C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34DCF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0F1C1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B5AF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1768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11AF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888A0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2394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0391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B96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0B4B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691C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855F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AC4A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C123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7810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29F9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44E4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0009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80FF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C86C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F490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64D8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DEFF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F329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9DE2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FE16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A4D3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3F72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0563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C28A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41AF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FC6C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CE60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5BAE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4859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9577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227F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7934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E333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28CF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B62A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847F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0983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0BCD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CEAD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2EB94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97C2CC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85FC77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D745B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sz w:val="16"/>
                <w:szCs w:val="16"/>
                <w:lang w:val="en-US"/>
              </w:rPr>
              <w:t xml:space="preserve">Nitzschia acicularis (Kützing) </w:t>
            </w:r>
            <w:proofErr w:type="gramStart"/>
            <w:r w:rsidRPr="008210E5">
              <w:rPr>
                <w:sz w:val="16"/>
                <w:szCs w:val="16"/>
                <w:lang w:val="en-US"/>
              </w:rPr>
              <w:t>W.Smith</w:t>
            </w:r>
            <w:proofErr w:type="gramEnd"/>
            <w:r w:rsidRPr="008210E5">
              <w:rPr>
                <w:sz w:val="16"/>
                <w:szCs w:val="16"/>
                <w:lang w:val="en-US"/>
              </w:rPr>
              <w:t>, 1853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F76D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2964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F656C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6B6D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4D03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8B5D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976C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2B6D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17AE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84548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AB3D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64E5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C23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DBE0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5346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B6B3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003A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CEBB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F8E4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6F1A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6485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5664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5273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2AAD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5F06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903A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137D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CB0B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8CEF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B9C1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3F02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44BC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04BB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9C45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2ABB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6103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D875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2FBA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0108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ABE0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D86D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F44B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F6F7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91B1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65F2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16FB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BCC1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5F4D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3231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DAB23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EDD1E8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BCD952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49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8DF8CA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Nitzschia closterium f. minutissima Allen &amp; Nelson, 1910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239E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914C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21BC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3F69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CC5C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0D72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EAD3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CB44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108A3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9443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FD53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878E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BA0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F472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E2C4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8B0F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DB1E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3BD7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C56E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38C3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B9B0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8A6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1AD6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94AB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7EFB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8932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7462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FC5A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1E49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E533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F067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B035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EE11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29CB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2E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A281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40F6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3019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447E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B578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EFA4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89A8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1A6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888B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A31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1AEE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4894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6785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75FB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0447F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47B327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3EA167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66D78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Nitzschia longissima (Brébisson) Ralfs, 1861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ABFE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E81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CA52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D969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A230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3C31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52D5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CF38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B5AF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255CE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68F9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3F6F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867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D184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E621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99CF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C903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A446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2944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411D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1A62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5337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76DC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067E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313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8129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241B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44D0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0620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1A2D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417E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8FE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1A4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B480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B5CF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F03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FEC9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7CAC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0189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802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510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249F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F744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00C1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FFDB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8DE2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2EC9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04BC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C9C1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11BD9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8DEFDA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54B136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C346E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sz w:val="16"/>
                <w:szCs w:val="16"/>
                <w:lang w:val="en-US"/>
              </w:rPr>
              <w:t xml:space="preserve">Nitzschia palea (Kützing) </w:t>
            </w:r>
            <w:proofErr w:type="gramStart"/>
            <w:r w:rsidRPr="008210E5">
              <w:rPr>
                <w:sz w:val="16"/>
                <w:szCs w:val="16"/>
                <w:lang w:val="en-US"/>
              </w:rPr>
              <w:t>W.Smith</w:t>
            </w:r>
            <w:proofErr w:type="gramEnd"/>
            <w:r w:rsidRPr="008210E5">
              <w:rPr>
                <w:sz w:val="16"/>
                <w:szCs w:val="16"/>
                <w:lang w:val="en-US"/>
              </w:rPr>
              <w:t xml:space="preserve">, 1856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7DFA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F87B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B7C5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1486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8606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B25E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EF26F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B7DA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3807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844F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D7B8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C33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B75B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3959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1FE5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C28F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F5D2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9602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E31C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DBE7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52F8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12BE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E5E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128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52D7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1F7B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D527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5A1E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412D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6C02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ADBF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9AF8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473D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1E2B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85CD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38D0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AD7D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AF3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1BBF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9F5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72A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E930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FD7E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E3D4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4ABC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2AB8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FF59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1387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5036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A375C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E21B0A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B5CD6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95CB2C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Paralia sulcata (Ehrenberg) Cleve, 1873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A040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D3C5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49B2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5D31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500C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0478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A13CE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AB15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63F12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27BE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B705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6B6F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B0A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C36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3446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7195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8341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463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509B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6555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9AFA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7B0A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4224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88FA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EF5F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3C44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E84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CE1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DFDE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6933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F2D1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4F53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54C9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2CD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7E80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0DB8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69E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256F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3891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2A8B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4572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4C86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C347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AC47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4FA1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F51A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870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DF69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E16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AEFD7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0E6214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D82E0E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0FB60B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Pinnularia gibba Ehrenberg, 1843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BA92B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9C4E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75B50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AF60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19EC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95D4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0D45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2FDF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A393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6C2D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1576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6335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C10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53A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0DFB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7FEB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8656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18D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C96B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32D2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D10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38A1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8E28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C02E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C65D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09F4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E8D5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31F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C1A1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C23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9FD1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57E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6D2D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7628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F19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E3A0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81E6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7248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62B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6DC0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7878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A5A8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4DD6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28D1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FAA9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4CC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2E08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F616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C494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D910E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11FD42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96DC3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18BBBEB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Placoneis placentula (Ehrenberg) Mereschkowsky, 1903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B503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48E41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6420E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4EF4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10DB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C343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F7F3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4CE0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575E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C9720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298B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CF31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B81C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25D1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47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D88C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968A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5962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1DEC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080A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7C3C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36D6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D68B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A45A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303D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BA4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1CC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6085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FD8A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BF77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4DE9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0C4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52AD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D8E2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68A3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48A0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50C6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CA09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CD2A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D9DA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AD80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214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47F3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5F22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C538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1C3A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0247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78DE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F710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94542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3AEE47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D1A289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95107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Skeletonema costatum (Grév.) Cleve, 1878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A472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BEF7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1F7C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F0AF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86C27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DE14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BFE6C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0687D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96FC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4EA0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7355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9F87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2FCF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285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0907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7923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5334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14AD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5BF5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ECB8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7976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BDF5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8C49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F3BB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5AF0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C693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18C3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0DEF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AD0F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439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51C6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1E4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29EC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5B9A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C0C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C922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3069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E18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D427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F5E5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81E3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F047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F516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ED5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2688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4047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06D5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791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C7EF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333C2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60F4AB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77F885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29D522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Stephanodiscus dubius Hustedt, 1928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65B45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C4C9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6589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4E48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3CFC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A5F2B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5E7EE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362A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F6E9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58168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6616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EDA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B4D1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E857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77C1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3B43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E2E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6191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1FD6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87D3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C6A7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1309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5E41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FE7C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00F3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97BC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1CC2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541E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1024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67FE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8F50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FFE4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EF2A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3946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5BC4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982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72A5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4BF2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A16D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EB64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8755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F0BC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7F44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80EC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FC24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023D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0531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4AB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BF43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B9ECC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1C2AE8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3B2D5B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EBD383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Stephanodiscus hantzschii Grunow, 1886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21E6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8B0A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1DD3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4590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BC17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E36BA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A5E2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F4D3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58E2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FC783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9D85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264B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2A64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59CE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40E4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85A2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A94D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FD40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B11B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87D8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8810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EE76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3CC2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04AC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6251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CB59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223E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C764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6ECB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8832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F872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593F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F805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093A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2790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D62A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1E4B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4677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6485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6386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1F49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41AC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77D0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8302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F9E3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A91D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EC68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7D6A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6885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FC633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1D5A7C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4AEBAC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58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E3F30B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Stephanodiscus pusillus (Grunow) Willi Krieger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3BD8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DD79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7965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39A1C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00E5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65CA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132C2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90F63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4231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7700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6390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9CEA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CBB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4443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CE1F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AB69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F7E8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AC58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BB8D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3C7E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D238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C513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7869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6FAD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4D59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6314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1FD7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AA7D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A532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8EC5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4BA0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55C6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ABB9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027B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4F96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3F5A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83F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CFAF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997A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F053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BD89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49A0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A0F6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2025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4A2B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7AB0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CAE1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454F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FAC1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3F10E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D5916E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91904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59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7589C4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Surirella biseriata Brébisson, 1835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6F46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FA05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A35A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C5F5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7310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5217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53E5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933A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398F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4249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005D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16E9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86A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3C5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942B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617E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E56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8A60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9463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A747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5E8D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6EF8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32A7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5ADB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39A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6790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3190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8900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E95B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75AB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4946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1222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C3E7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9B55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243E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6DFC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8AEA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40E1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475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E4E3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0B32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A337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90C1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598B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47A9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421E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A6B4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604B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3BC5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B01C1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598BC1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D142D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FDE32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Surirella crumena Brébisson ex Kützing, 1849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015A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0A93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C419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00C4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808F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FB5E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6DC9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EA75C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B62E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2606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7DA56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4425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717D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E1B8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95D23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51F52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DBF28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73FF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28B5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B5ED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5753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5396B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CE9D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700A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4184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91A8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EC08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40F02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EA2B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951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8C61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74CB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B77B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1919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F9A8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CCE9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D2032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32C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93C0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453C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27A9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AF7D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6BE0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A255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AD32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8463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B7F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5829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3CC3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728DC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46DEFF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74555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CFB7B3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Surirella minuta Brébisson, 1849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B1FF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A9CF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9240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BC72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8AFB5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D990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79F8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33DD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B30B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DB11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3E0A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B38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1FA6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4EE9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507F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3C20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6C4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7C0E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38F3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3C2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CB4B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2E5D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B5CF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0E9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6599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ACB8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32A6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2EB7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450A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9F36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E9FD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AED5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4E77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5477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71EF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0C97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55B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72D1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CAEB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C384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B8B1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8543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7546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1904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D51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0913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4B5E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827D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1D38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2013C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1E6A76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89BFFB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3AD1A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Tabellaria fenestrata Lyngbye Kützing 1844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D0C6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4A94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3299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39A1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F369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2270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323A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0C89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FEB6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9D3D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52A4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8C1F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A47A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0A1A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AEF1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6C4A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8431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778A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0807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0AB3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A2CC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93B7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ED1C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6E5E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3648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87C1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208A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6415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9723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495A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19AF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5BCF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3ABB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2C52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648F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D853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F535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12C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96B9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6376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BFEB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BF5B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1D79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D77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AFBF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55C7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C8D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22D5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6EB4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510D5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914615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8B138E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1E063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Tabellaria flocculosa (Roth) Kützing, 1844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49F28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EA8A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D4E4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51F4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1A10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EB526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C450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5A6C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FC99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9ADD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309B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D0C7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94F8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1C53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B019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D115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36BD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2095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0E3A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F71D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22E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9A25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936B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7DCB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F5C7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F9CB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0E57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31DD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1D17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0A7B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3000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8249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49D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A8C4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993A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70D8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31A2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2EF2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2C19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E82F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7B34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9830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79B6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9E6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1D2E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9FB1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7665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1F50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59BF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B0F67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9307BE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DE84FE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44E3B6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Thalassionema nitzschioides (Grunow) Mereschkowsky, 1902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4949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932C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2F2E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16E8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F071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47C7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C459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AEE2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3277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0FD6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AC31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F87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9856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4367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D422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2A40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E661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4762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985C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1C81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AA89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6608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5D95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4635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74A3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A0E1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33D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5780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EF06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E567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C82D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2AB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C762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0CEE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209C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1288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1E14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F4D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26F1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FF16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066D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B0DF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741D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090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02A0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C34B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89E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60C5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88DE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2C48B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7E8EF4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40DAB3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B6DA76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Thalassiosira antarctica Comber, 1896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BC1F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10EF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AEB9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1355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D2B2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165B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B29B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1055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AB03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A9A7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80BC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CA6E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0F65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A478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AE57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A52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E6E1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6AA3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02A5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A63D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8829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48F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DF88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7A42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4F9D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529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A562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CDDB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62E2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A882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A911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11C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8B4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90B7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B2C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1404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FC7C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4540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CEAB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905D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5684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1FF5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80D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9DCE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1AB3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5A80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FEA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7081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12F1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0CEC8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73BCEA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E2F39D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4CA353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Thalassiosira baltica (Grunow) Ostenfeld, 1901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698F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A38A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0231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213F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837D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60FB3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916B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DEB2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63B9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D45C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F266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6095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4BCE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2D0C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4B88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E35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D892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8C04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A791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76B2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9925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4B8F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C90D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2351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0722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C2BB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9375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1B2C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7B0A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5A1A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B31F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CB91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9A5B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A21E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72B5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A76E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4B70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2A94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9703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6463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4AEB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B87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F1F9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EE1E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114B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9BB7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CCD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00B5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41A7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FD346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02691F" w14:paraId="0E114B2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73099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443156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Thalassiosira gravida P.T. Cleve, 1896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9827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28482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64ED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EC2F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DF16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6D41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7876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7228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9AF9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72E3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49416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1D98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80B7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0CAF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C8A5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766E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6D3C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C5C5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3995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164A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B28F2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F844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7AC0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33EE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6028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F4D2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2B1C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ED99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35D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959C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9749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6D9FB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7FC8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3627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8B79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B626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DF5A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9B0C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4B20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18C7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BAA1E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6FD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76C2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18A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25FE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A57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1A95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D689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74D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4D749F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623892B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87E129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79C97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Thalassiosira ignota Makarova, 1975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6EF4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B460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E070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48AD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2B46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3C2C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79D9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8D9C6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B58A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944EA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9B3D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8AC5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C1F1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5A93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CF7F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6A74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A58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26AD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D6C9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F049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3D5C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1CD5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3DF4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E2C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5D47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8FE3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0D79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F22B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73FD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D660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3987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0EFF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6ADE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E4F5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B509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427D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C573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AE3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447D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9632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1D7F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BB85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07FB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4D55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DA20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2779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1D2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C50B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515D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97BE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C9A0ED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F618EA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69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CAABF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 xml:space="preserve">Thalassiosira nordenskioeldii Cleve, 1873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8F4C4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6E85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13D2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84FB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A100C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A712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704F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B1C8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5C6E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0B25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A930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AA28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DCF3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7647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A39B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9A0E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2D2B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DF97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BE1E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9C67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248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5B7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B0A8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4821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43B0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E33B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72A8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C6D9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8B0C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F61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008C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1D69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7555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4AFD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F138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122C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345B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A782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13C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9742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DAEB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78C4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253C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8A5D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279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2F4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0B2D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E855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2610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34A83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BF6996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D37E06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3A81C1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Ulnaria acus (Kützing)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M.Aboal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2003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4A8E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41E1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819B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3BE4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AD5B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A6BB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7158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5D3C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D8B4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8120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D937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23EF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9BB8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10BB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0916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A795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25F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EC6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B997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F2C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E2E4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4B2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50AD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102E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C943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3811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FCDC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9DCA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CC2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301B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A710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2C9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B94A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7652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4E7F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838F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12FC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7E48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149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3BE7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394E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776F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F5CE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EE33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2FC0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EBD6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D5B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CCF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F1D5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69562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037770E" w14:textId="77777777" w:rsidTr="00F55DDA">
        <w:trPr>
          <w:trHeight w:val="11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E66E99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D1D21E6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 xml:space="preserve">Chrysophyceae      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AA43A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F33CD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7284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5DEA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EB507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7B083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F668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2691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A0CC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DFA2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B25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84E7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BAC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E239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C1E0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CD15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B3AC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F197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3C5E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054E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B28B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BDB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50A1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5E46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C14E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FB71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2F56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25AE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B510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6D8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AED5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5231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1E9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991A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8C7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8FD3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B468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29FA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7265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A360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A8D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B65F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7AF5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222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678B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6FCC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FAB1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7FF7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4E2F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470A3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9266E03" w14:textId="77777777" w:rsidTr="00F55DDA">
        <w:trPr>
          <w:trHeight w:val="163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ADF393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0A3BB3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Ochromonas spp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530A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C777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489A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674C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EE4E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4B03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C79D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E901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E50C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2100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2014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B381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7272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99DB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86EA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DC6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D4CF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207A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3E6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A15D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882B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016D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D5D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4426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9822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6424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EBD5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6796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02E0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5B9B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7A07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8DE7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078C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A3DC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48B0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B36E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56A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B435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8472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36D4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8EE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E21A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447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3A0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063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B5FA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4725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6583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8595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7C204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082647C" w14:textId="77777777" w:rsidTr="00F55DDA">
        <w:trPr>
          <w:trHeight w:val="19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257501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AA95F5F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Chlorophyta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BC9C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CCB4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463E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D18F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6EA4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B595E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43BC2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9698E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73F9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2772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5E54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E66C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CBC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FF5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1D9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76A3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7686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1C7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0FB6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CE35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DF6B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9F3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4027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3599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46FF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D249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4D39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AE74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BC85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5676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FF25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6105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18CD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862C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69AD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27FE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4F49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B1BC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8C14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0BFC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EF08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89F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52EB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1D4D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44F9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23F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590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77A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E443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80B9C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B465AB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5559B8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3D340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Actinastrum hantzschii Lagerheim, 1882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01FF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B3E7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C820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9AC6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BBDA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B3BD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7320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A61D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D848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5D54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8C2D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BD0A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51C0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46CE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7B2E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AA6D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32B5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7236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9CD5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AD99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EA2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2E9A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E515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69C0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0148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5727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A29C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4DC9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392A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C67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8D34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281A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9D5F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673D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BC8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659A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F387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B24E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8B1D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0099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411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309D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1D8A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583B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01C4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EE9E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22B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740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1A81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3F50E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5A2622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1302D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55FA16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Ankistrodesmus arcuatus Korshikov, 1953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C0D7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246B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3C1F8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918A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8265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8EA1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D1C8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FC1A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80B7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069B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88C3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C7FB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FF79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4ED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A81D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789F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829F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1DEF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7419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1459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B445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CEE9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D159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6EA8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3E26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52C6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9715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2DA9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BB5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121D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FB6F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F3B7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D5D7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B50D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D35F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0001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3EF6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7381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3398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6F1F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1FF9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BD58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F241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CEF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2E1B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E61E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3253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C840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6986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34F55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8665E7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19BBE6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EE3EEE5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Ankistrodesmus falcatus (Corda) Ralfs, 1848    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50CF0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2372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E2BC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7567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02DB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9B19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25AD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81F3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7930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4E71C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6F0F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BDC3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FD11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9A8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EC8D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01D0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879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5448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CA0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915A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4C70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783F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439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9256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1ECD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C408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7BCE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A8C2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3372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CC84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1547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63EE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B08E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4FD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C7A7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E84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B1C2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8C83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9423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61C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22AF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BF56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64E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9441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92BA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19AA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BC5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CCC1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1990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05C317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8892EC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A42684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75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0A720F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Ankistrodesmus fusiformis Corda, 1838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A988E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F64E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25C86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8592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62457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0FEF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5E12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FCA60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79BBE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2A35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48E7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EB0B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23B7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3E2A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E4CD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AA8B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A712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7006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B0C6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CEFA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75A6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7FBE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ADD9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8B15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D21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217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62ED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34DD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1916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8024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168E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606A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F35B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0136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A768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5AC9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DF73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4BB6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9964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C173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79A1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38E3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783C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B159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BD1B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C191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0779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C746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DAA1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07C3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2B19C4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1D365D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5F7177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Binuclearia palhinhae P.González, 1950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4BFD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50DB8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037F0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2DCC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0AF5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7960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68CA8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2E1A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BE2D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D525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FA24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4BD4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27F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8186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053A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9F25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6B27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E2CA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8520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44E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8132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71CC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CC3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52F4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7441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8CA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4CF7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B344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4684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4BBF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0412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4998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666D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7D88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F35D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822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F984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6F0E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8B96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C2B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C4F8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7185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2BB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DA08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7A7A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AE10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C662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BDE2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9DA6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D1B12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91911F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2C4767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60212B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Binuclearia lauterbornii (Schmidle) Proschkina-Lavrenko, 1966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95ED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C4FF5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83D2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422A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719E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D096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1F0F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9033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1917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A59C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6164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4B67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C9FE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2913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EDAC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FB04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DBB3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9237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664B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65E9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289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169D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AB02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9E46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F060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B849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FA99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E22D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0357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372D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D106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0203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430D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6FBF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C80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DF0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F901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BCC9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7E86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EBB4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65E1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79B8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BA25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3B1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4675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1076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8DBC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8CC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FBF8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97859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FED39A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1D409E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78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E8D9BF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Chlamydomonas globosa J.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W.Snow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1903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A54E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D033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56A7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5D11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6A0F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D1FA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8B0C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60E2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D2327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E6CF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BB09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6391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D85F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89B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C977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F507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351A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464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AC2B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01B3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4448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8DE2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3B4F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5700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BDD6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DEAB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6870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A095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81AD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F9E6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13D1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53D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8845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D674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33FC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5E20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17FD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58F5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D6B7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379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F06C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8C49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F335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69D6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4AD5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F2C5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8140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9753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6902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78938F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4A4806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CA0DB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79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7C1E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Coelastrum astroideum De Notaris, 1867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A962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373C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1417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DE0C4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8A39B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D41E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ABC7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05AC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A9DF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E99C3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19D5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16BC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5352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9F9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C104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CD50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8EDB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9950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B0FF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3B78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AEE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E934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938E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C312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A38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BDC5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539B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930A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05C9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1221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929E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BA7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D285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17C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E78B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DA8E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8F5B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BBF6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FCB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6F87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9F7D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36F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2408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575B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56B0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BA3D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C324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4FEA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D994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5210AC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FB3F56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5DFC76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4F203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sz w:val="16"/>
                <w:szCs w:val="16"/>
                <w:lang w:val="en-US"/>
              </w:rPr>
              <w:t>Closterium moniliferum Ehrenberg ex Ralfs, 1848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8F58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4F69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95CF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3B41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593B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4BB2E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1A29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B1ED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FF14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CAC4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D179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3389B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A06B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4545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760B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B6B8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D8E2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7FC8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330E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B6B1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D2A5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D17C8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73D1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45B1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BBE1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B583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8AF5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E89B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5A0FB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E0EE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29AC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CFEB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8136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09C3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A7B2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8748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F21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85B7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EDDC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B3DBA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1A93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9E42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76B9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C3A2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373F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942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F960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054A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0E09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08DEC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5F8282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5DA482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0F1B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Coenocystis planktonica Korshikov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95FF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8179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13EE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A7DA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7EE4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0BB8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C405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1769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3AA9B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8E70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6EA6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03CF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2E58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0C61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0A18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5078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3959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1FEC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B124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C46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C746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E2C8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32E6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C4ED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DDB5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7678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EA5D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2051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EF60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5E49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ACC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C5FF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F19A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C8D4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8ABF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EEEF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53C6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02D8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42EE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CF5A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C08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7E7E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BF64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8EB6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FC8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E7A1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384B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BE3F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9A6B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408F0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DDB365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C29E42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E232A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Crucigenia quadrata Morren, 1830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29F0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F14A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B351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3A63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0718C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4EAC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3181B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4910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018D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935D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7BE3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E0C7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4172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CDA4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590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1D51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BB6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921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C753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D7FB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CBB5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0D4B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28D4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7C20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FD30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36F7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B43F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0165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9B31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C4E2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2839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40CF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5A5B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734F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B429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A84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E0A6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536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146C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9FB3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C7F8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8F64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1200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AF77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9AC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B003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87A1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49F6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799D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518B73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AB090F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C17C7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2D052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Crucigera irregularis Bush, 1905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09E6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EEC3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E179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EFE3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F714B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E296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AD28D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04BF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3889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0124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F0E3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4D85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15A8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DFFE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EF4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5C54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17F1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A864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1F33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F94F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72A6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5BB9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F85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50E4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5818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C1AC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F9BD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E52F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539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A694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8EF0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38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8FCD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C9F5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DEA3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E82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58EB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473C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F01E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D7A9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9DBE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AA24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43D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167A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563C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4CFF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E439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7549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8455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1D104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895D3C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2B5612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35D6C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Crucigenia tetrapedia (Kirchner) Kuntze, 1898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18B8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7586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AE3A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FE64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5E76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ED01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7188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8B5E5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AF17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34F3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5FF6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77F1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8A40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BDC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7672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077F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C324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4CC9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CB7A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3215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5EC8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3CC2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EFA0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E5E5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9D2B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A828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3336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C4F5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1C04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EF30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2AA7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62E7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524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8B90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25DB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739A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EB79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B3AE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3F60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7484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078B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91D0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FDB6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4AD5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DFDC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27C2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6CE4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86A8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E961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065010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19D2651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6E9FB2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85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95568D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Desmodesmus intermedius (Chodat)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2000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A450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C19D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B930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82CF2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5144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CF63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2E4E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9913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8F172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782F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CABB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8E80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6F9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0B8B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F9DB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643A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148A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2442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1462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0DF6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C8BE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3A20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EBE7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2527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60B9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C462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347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98D5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7D0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44E4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0103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F08F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F7B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D114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19B1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AA59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31AC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3EF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D6D7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80C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6EA8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45B4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2FDC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19F5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DFB5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3D67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BAAA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24EF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1111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2DED6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87BAF9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77CB26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5D579E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Desmodesmus magnus (Meyen) Tsarenko, 2000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B274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2293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7688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563FA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D547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373F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8256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4283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C37E1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C8E8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992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9C6C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FAB6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3DE3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5A41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7CF9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85A5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3835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6FD8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BF8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D873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D7A1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4B56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4A1A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E566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8E83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132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297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D162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B3B9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E9B5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E76C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29B3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DFA6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0754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3675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47BB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DF90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BC3F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CD29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ACAD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869A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D286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8FF8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33EF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89B7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5016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8807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9291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7D599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060150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C0AF4B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5B5ADC4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Desmodesmus spinosus (Chodat)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2000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C295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F3B7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DB49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9747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A43B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882D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4163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9375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1B11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87385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8880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C4D8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CA36F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4FE5B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D19E7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5E4F0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EE55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58B3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DC82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92EA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46D6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9620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07A0F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B613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10BC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1CA1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619A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7464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2D49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6353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8013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7B13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9CFC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9533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EDAB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C60F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57BA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8F3B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DFED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B466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BF31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DA94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7B0C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97AA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639E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260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FF7C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61EF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29FC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DC818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938F8E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1482E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AEF3A2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Dictyosphaerium elegans H. Bachm., 1913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95C5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D129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2675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739FA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C0A7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E01D4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D100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07F7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AE01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8220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28E7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5508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245A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B5D1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32A4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CC08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729D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1FF2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9A3A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B9B9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051D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4A83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B245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26D5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D02A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0135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6166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AD9D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887A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D543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9373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1ED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F031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B5F5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9BFA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EA92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F9C8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8A6D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9A0C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CEEC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4C42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9784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CC5C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1477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49F5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5261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774A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711B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4B81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10B19F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6A62510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9B0BA8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89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BF0073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Dictyosphaerium subsolitarium Van Goor, 1924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5171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76F95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476D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50CA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8396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41F6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949A3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EDCA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8B41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68D3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7787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83F7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C183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DB2B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25D3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3178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F058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8E47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64F5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3DAA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B279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A86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388B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3FB0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5310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9C08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C18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75F1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B10D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5657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61B7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D969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C040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7AEF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AF5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EB02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DA57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63E9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12A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C31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3CD8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42F3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9242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167A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5697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0E40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D7CD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E77B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7738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EC804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28A827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CC981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BF4B7C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Golenkiniopsis solitaria (Korshikov) Korshikov, 1953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3B10F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063B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1DF0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B0D3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A4EA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BACB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114CD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BDEF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AB5C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0E33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DCB4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F69B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ABAA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B2D7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F3A2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A7DA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881D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D26E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DE6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4A4E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A508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4AE5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4909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FCC5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3038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FA31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3731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7F88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9251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5451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CAA5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291C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379E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D467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93A6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7369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A082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AAAF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1F70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212D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D2A5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318A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A365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7008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0D09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3E5C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7963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759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72E9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56C9B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68F85E6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6BAE22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91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6A828F0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Hegewaldia parvula (Woronichin) Pröschold,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C.Bock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>, W.Luo &amp; L Krienitz, 2010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B563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BD81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1BC2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04DB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778D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6996B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C7B0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C0F21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1560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262A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49FC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702B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4B64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CB6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9AF4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A0D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02C5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6A04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4674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798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E324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FD13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EB9C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D5DB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453E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885F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BCD2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E1AE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ECD3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8B06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859A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74D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D548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47FB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7F94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E1E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8D25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EE0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251B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A77B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B99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9D34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F19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26D3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92C2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49F1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C185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2591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548A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3B41DE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1B6BC4B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B4B23E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CAD70D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Kirchneriella lunaris (Kirchner) Mubius, 1894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CEE8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AA50C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E908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ED8C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353A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024CE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4DE3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24844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F320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3D91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F30F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94F8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2082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471F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A0DA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EA85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11C5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CC7C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BE5E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29EB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364D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40AE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6CDC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5505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BC28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7E9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AF9C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076F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476C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1A7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21EF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E8EE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0D8A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94AC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BBEB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4F05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8B46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27C2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51D9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22F4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0405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4353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D855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59D0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DEA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7250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83B5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D68B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B08B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BD813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168CF3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066192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93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37DF353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Lagerheimia genevensis (Chodat) Chodat, 1895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08A5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B158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92040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B271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B011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AC6A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8CA2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37CA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515B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303A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48F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8E65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EA6F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BABE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3561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DF1F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CFC9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77EB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89D3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9493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C66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2EC3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0506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C9DD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5022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3AE9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2115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4C98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8B1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822E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2BA4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5BF8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609F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C76B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6EF6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E6ED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432F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7BC8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CB14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D411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A85F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6D81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1EE1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CC3A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F877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104F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D7AF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62C7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9ECE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7E691C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D8D461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CE257D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94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251557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Lagerheimia subsalsa Lemmermann, 1898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484E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0144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C044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0AEB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EB91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3EA7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A333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F487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0FD00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ACDEE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F04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74DF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A726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77FA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D01C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74F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096D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AE20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0FA4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2F5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BEEF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F84D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C72B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CF45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BA1E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3269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0B02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739C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4B27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ACA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824F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29CF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0A9C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20A2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D71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C763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310F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3D7F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4962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64C9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86D4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54C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ABD4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0707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A892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1247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3FC1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F08A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1043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EE761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793FB4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FC73FF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9ECDAF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Lemmermannia triangularis (Chodat) </w:t>
            </w:r>
            <w:proofErr w:type="gramStart"/>
            <w:r w:rsidRPr="008210E5">
              <w:rPr>
                <w:color w:val="000000"/>
                <w:sz w:val="16"/>
                <w:szCs w:val="16"/>
                <w:lang w:val="en-US"/>
              </w:rPr>
              <w:t>C.Bock</w:t>
            </w:r>
            <w:proofErr w:type="gramEnd"/>
            <w:r w:rsidRPr="008210E5">
              <w:rPr>
                <w:color w:val="000000"/>
                <w:sz w:val="16"/>
                <w:szCs w:val="16"/>
                <w:lang w:val="en-US"/>
              </w:rPr>
              <w:t xml:space="preserve"> &amp; Krienitz, 2013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99FE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D7288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3A21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1A71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7414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4BED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E132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55EE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AF7B7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203E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1700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6D36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D47D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DB88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1427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3E41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96316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55A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6B24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55BA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EC99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CC78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3176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A19E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452A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77A7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71FD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04A5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4AFC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CD18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2626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A7C0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9E2F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9241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D6AF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10B2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A596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9A4C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56709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F543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8344D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8754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C83D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E94A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DBEA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BCBD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B130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8E17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2E37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B20E2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F0B421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31C9B3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96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4B7AF8C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Micractinium pusillum Fresenius, 1858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A5B5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41B0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1813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BDE5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0A6F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720F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D722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56F9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ADE2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E9CEB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AB1A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2144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5197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317F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ECB7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4AD0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3ED8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08C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A610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C15C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F6DB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40AB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02D7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05FA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574F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9BFA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D79B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6FC3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BD55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69A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A0B1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CA22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4EC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4F41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8A47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5C9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6B33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A2B3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D5A9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CDF5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55BD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6687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D85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E1B3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DF2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7D50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8DE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8C9D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83CB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11007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E74019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DF44AA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97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7FE07C4C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Monoraphidium contortum (Thuret in Brébisson) Komárková- Legnerová 1969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0D60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2BAB7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5DEA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E789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A4EC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072D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6C960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C46F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00C1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1097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8560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CD90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3895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CC8D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5B13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07DB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6D91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AE4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CFB3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23E0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60B3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CC70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0BDB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E6A2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E3C6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3C7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9A05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D4D2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97E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ADB8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918D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F9AE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AC9F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66D2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A8B6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6E44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4DD4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D67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B7D5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8355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673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C275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1ABD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E0D5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6231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1969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DE48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8D10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C98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B8BD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61BDABA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36D6C3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7DE92DD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Monoraphidium convolutum (Corda) Komárková-Legnerová, 1969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B50A5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5B891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A657F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89BC9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15554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75963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111EA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D13EC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6385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F64B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A92C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2885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9AF3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855E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822B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D117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7423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92DC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142E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57A4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42AA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9A24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82E6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BE6E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ADC8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FB47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F35D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5CD3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2F29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4D14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182D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86CD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7B3B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B10C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42D1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7C69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E596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C0E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49B4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AA73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2CD3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CD42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7A9F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3294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75C4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F718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842D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C2AD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8192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BE741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7B41CA7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46FFDB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99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1766191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Monoraphidium komarkovae Nygaard 1979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DD9A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8EC9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C6B0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7ABD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D4680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A729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E89C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DA34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09CB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CCFB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D433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D79D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212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39F2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1BEA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FCA5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61F9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A2B7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75FB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47BE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6904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CE21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F081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9F87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196F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E004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09D8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B6E6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B3BB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1F4D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EB8B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573D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D99E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A486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D813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6475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F1D7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DDD6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6B8C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FC90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4C3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29F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4995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BDE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3B4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6E87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4F19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A06A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2A94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89A1C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36B95EF4" w14:textId="77777777" w:rsidTr="00F55DDA">
        <w:trPr>
          <w:trHeight w:val="181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601A9B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100</w:t>
            </w:r>
          </w:p>
        </w:tc>
        <w:tc>
          <w:tcPr>
            <w:tcW w:w="469" w:type="pct"/>
            <w:shd w:val="clear" w:color="auto" w:fill="auto"/>
            <w:noWrap/>
            <w:vAlign w:val="center"/>
            <w:hideMark/>
          </w:tcPr>
          <w:p w14:paraId="28D809C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Oocystis 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FBD1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98CD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232F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D072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B5C5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7712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1461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E0A5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2CD7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413B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9A13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ED67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A30B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F9B6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EB7E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65F3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2D0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BD8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CA7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8712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CFB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C33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335B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4D1A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ED44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57C2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F2D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22D3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137C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8968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6CF9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BB0D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0381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8872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AFFF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DEE0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605A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8072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ADE2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CB53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3E37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7B7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7C8D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4E5F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AF4A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CA57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94A0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DCAE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212F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321E7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8CBEFA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07C7C4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B7734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Pediastrum biradiatum Meyen, 1829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CE1D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609A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1C66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9CC3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0159A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D932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7672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2468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BE9F6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F53C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1298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C3C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2305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A29E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B8DE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4AB7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257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8CF6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E5D7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7F30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69FE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5867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99D7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EB84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371F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B008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560A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DC12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CFFC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1956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13FC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CFEF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333F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29D8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6DE8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8E24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121F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B69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FD2F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099F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3DE2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2111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A18D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CA52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C844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00C7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EA65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45F1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6D5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03ABF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696794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2B4F11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291037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Pediastrum duplex, Meyen 1829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4015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8C4E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BE07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2D46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E3C9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A375D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EBCB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DEB8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53D6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53ED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D4C6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D0F2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F2FD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E48C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F13A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4F67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430B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2C1B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1660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7EBB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DF64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3069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46D9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0A1D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209D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5897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B3E9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0E29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4AA6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40C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FE62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04C9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AC09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F68F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F8A7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44CA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1D1F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3B57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A74F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AFDE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FE63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351D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C41E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DBB1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3CB1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6928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48D2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B1F8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956A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41F0F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4DF133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B6A42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AC3670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Pandorina morum, O.F. Müller) Bory 1824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540D4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8E03D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35CE3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349A3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0C734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AFB2C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6A4E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4F155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F2AC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DD35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B67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9292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1A62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30D7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D5B0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DECE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A96F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1400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57D2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40F5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245B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C4E3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4C01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EA0D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1075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6EA3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7196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A639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F068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D7A6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0F3E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A7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A580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3C68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7588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FC9D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3E37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F589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E13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655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2D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8468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6E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5319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F9F0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7CC8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2958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21C2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2EB1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2543E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7B3F23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F1A99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E03893B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Pseudopediastrum boryanum (Turpin)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E.Hegewald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2005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B4569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6A43C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B8201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B3B53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3B2AC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E44E6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9FF3B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56C0A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2A81F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C8C7C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A42DF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83A04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DA8142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196ED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BDE5B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21FBB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C16BD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5346A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CAB1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0D97C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85684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FED06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D8DBA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25E09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255F4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C5655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CD763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3CCF4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E85D8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57C80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A0E86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FFA5C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086D91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44456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27D47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0EB4B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37C85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0E899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C1BAE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2C7CB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3B8A2C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48F47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D7937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3FDC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EC60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2F09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7E08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1675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99F3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427D8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8AA001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D60942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D208A6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Scenedesmus quadricauda (Turpin) Brébisson, 1835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69D93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BF30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BC50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7448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15C3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F658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AC34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6FB48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6ECED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0279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FD25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8D05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168D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37A7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1737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AFBA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A557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27F4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E735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FEAE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671E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14A9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A96C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AD60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48D4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0D90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7672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1D5C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8507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0EF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7A15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8D3D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839C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1E13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EE5F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C749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56A8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8C86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17A5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2821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AABA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BAB6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EDB2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D754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CE11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7D1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386E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EC96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4B2A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C9705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8C7FFC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CD264E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106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E76812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Scenedesmus acuminatus (Lagerheim) Chodat, 1902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45CA0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652B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4241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CF8D6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71447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5CA07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83B1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3564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5BD10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6E71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0BD0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F5D5D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CFCD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E96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89A8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02C6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818E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50D3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C9CF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2F57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4898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FC6F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5135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707E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B74E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4173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F1DF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1C67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AED4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186A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C661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24D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14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1612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DCF7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11C0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C23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C4FA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C935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1DA3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0F0F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E5A4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697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12BE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E27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B2C9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DF18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AD84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B58D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6F0A3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30CC1D4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AB6F9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AE5FEC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Selenastrum bibraianum Reinsch, 1866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6CE8C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2BAA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3073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D0E1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750D1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82E0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E69A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B80E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13CC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A8C0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E4BE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695D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2630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2807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B34D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AD34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D126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CA42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5D02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395D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C5FB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5BC5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A311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672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B4E5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E0E1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4391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2250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6B0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1F5A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D6C4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4DE3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2488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A558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4B36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6E7B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921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E4B7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DB5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25F7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9FCB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788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3DA8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748E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8165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2CE5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66F4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B422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A3E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DF0FA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609672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8AF88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B6CB8BE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Tetradesmus obliquus (Turpin) M.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J.Wynne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, 2016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F8343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F881C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9811B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ECE34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D76CB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72672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EAE46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4942F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9A1DC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740E7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5AC7A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AA8A9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93A7C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98974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F016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9522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B6BACD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D2435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6D4F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8BAEC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BD076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D0A3C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B26C7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B5EB0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06B8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EE2A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F3CA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A5EE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CDCD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4DC7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E88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8557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6D34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9281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6D4C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226B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7FF6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1BF9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4DCB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9752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4784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B5FD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DB56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A45B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4DD3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C573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EA8B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FDF6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EFB1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2669F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0B52FE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1C7F86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109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F912CBC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Tetraedron caudatum (Corda) Hansgirg, 1888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6DED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35AE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6E13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F885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3921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C965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4052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BA36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B75B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3FDB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DE69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8182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899A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F3C5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F8A9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803E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EF98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B2BE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4EAF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BC9E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0B1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3F14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0F01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C7C7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4498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9D75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BDEB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F701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EEDF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0404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2ED8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32CE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628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E12F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27A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8571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51F8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B238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2473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7FD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65CE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168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4175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57C3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F0EA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6658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57D5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A1A0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9982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C2634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F31198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1FAAA1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85D49D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Tetrastrum staurogeniiforme (Schröder) Lemmermann, 1900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E7A4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B141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2A78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6A59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E8E6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D155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D79E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D578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7C0B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BF1D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C94C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78F1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988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7F69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C6C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1AF1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BB00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FE67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DBB6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ECB3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33E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63B6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4D16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6AC2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A2A4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7EEC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3E81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ECA4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71C6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C80B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704C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277B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C30B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A0FC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F8D2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9F11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626D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07CB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229D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0D17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52C7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AB31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9094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9DA7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28F7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9EE2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586D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5F8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4EE9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06AE0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CC5509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9AD3F0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57304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Tetrastrum triacanthum Korshikov, 1939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E4EE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9DF63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FAAC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AF66D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096AE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55D7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2FEE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DF36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2B0A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359A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461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C6F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BFB1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0759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F7C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EFEC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546F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403A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39D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A041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0BD3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B0D3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3C0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B8D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0183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18EA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DC18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9B9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BDCE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9A7E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04B6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C8C3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078B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7066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0CF3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DF9B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6F4F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3683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58D6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1E54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9F2A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1CF3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B10A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FD25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994A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D7BF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D351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E1FC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997C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436FE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6A3698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8B2960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632D2E7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Treubaria setigera (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W.Archer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) G.M.Smith, 1933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D1B68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53D48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0DDC9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D495F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8A5AE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CD596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EAD0C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593E4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B6588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6DD6E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DA42C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414EA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72F52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345BA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ADA27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3D6B1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4156D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AD9D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97A22F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D9D44E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56A7CC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141FD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A78A4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7040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60801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1F38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3B4D1B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DF02D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7DFC3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42276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EE1DD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1FC8EC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FDA2C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59D71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9DC63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C996D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ACFA7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1290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456C6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5C9BA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CC7F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56950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9F12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9632E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2BF0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A819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F571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1CA8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7868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C424D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A8BA3B9" w14:textId="77777777" w:rsidTr="00F55DDA">
        <w:trPr>
          <w:trHeight w:val="109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6147E4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B3DCEB3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Cyanobacteria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2F7F7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3AF6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0196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E820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3F9C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5D61B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7B68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77061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30FD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6C19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220C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4ACC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8714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309A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A1D5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8240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FEA1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7E99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D898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4FA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887F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7E4F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CE8C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F1C9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D383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6533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75A5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6CE7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F21E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7712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DF3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13E6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8BC8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A272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003A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C929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56C1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4530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515B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1F1D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B5C3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176C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B17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7F25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C471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3680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FCB2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607C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9453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3504C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0E32F31" w14:textId="77777777" w:rsidTr="00F55DDA">
        <w:trPr>
          <w:trHeight w:val="15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14DF2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DC29BA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Anabaena sp.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D991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A950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91A4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6A5D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8831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E484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C166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7DEF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4BEBD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A3F7B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63FD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F0C6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E8D0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9D65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4768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876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EB13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49F4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458E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802C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4216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4ED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F58E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5A0A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41C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1A82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07E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4153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342A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5BE1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D6B1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59EC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D913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CDAB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3A43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355C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1C58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8758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65E6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3DCB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C659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5653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BEFF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6C63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43B7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EEE8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5567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7024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388A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5D1A9C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BB68BA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69648E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E77F1E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Aphanizomenon flosaquae Ralfs ex Bornet &amp; Flahault, 1886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8719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E68E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F048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1ED6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17C5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EFEB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297A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3BBF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3BEF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5E1D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9070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3AA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BB96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92D8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8E72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CBB8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5F8D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B13C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6ACB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1EED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942C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7942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FC71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9728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E763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E489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8B01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C7D6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75B5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C37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5A59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2B34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8A9D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BC66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A486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BB2F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2991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BCDA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1C89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D263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3D84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2125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A00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9D8B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FC9C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0D3B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B3B5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53FC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1737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18B10F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77B295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5192B8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1A80FB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Aphanizomenon gracile Lemmermann, 1907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70D83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23C1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BA67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2582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0FE0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2856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901A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52D3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93C0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AF45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8C6B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F38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F94A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B834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B4A7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90D7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B308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5024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9A73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52CF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E90D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A4B5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CF38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AA42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BD7F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E46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65F9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420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08F6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E6B3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85AA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DBDB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892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1436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70EE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84A8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47B5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10F2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3F9D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8D21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43DF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D443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2283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28EC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06AF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8639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56ED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D225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F88E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3884BE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0814C9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EF140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0DF32D2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Aphanocapsa delicatissima West &amp; G.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S.West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, 1912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AD6E9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7787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8581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CB9B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161C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44E9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CE3C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E959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28154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C4F0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4D2E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ECD1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26B8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701B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C98D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4707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E742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01AA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FC4F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8DB5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7F77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1E18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9961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37C0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E22C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D6BC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0401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B249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C42A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A83B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0FAD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7E9B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13EB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39E6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5AAB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FE1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39F1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FFDB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9F92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C6E2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DCCA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638F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940B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79AB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AD62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B4CE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6132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983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568F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5BDD36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45A226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B64AA4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E63D9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Aphanocapsa grevillei (Berkeley) Rabenhorst, 1865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D4A53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D3EC8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25C8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9A8D7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328F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C7AA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E5981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089A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0E7D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02741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2CAC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D498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E676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631E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10C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71A0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251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3131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57A2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F3C9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82EA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61BE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D4C8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D02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D69F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9FDA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B10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E4E4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24E0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C225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16A4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BFE8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58F9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7B0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1C23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88EF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45FF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6FB6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C557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C25D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961B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A712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6FDE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B1C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EE19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465A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FE7F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5E49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4243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E1F5D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57AF8B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0E6677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1C13DA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Dolichospermum macrosporum (Klebhan) Wacklin,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3260F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BDFA1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2FCD4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E2C19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29521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3EF17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C2CD3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4735B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E4373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2750B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50292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47077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F5713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0410F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0A7A2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FC7E5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87791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3E3F8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170CE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57005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4B4DE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C2E6E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202AF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1D2EC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987B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C5185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42829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A999AC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D4752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A01CD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7FF1C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6B083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26937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F467F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4554D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2D5458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D8279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7317B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61446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8A38D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B2D7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14B68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AAA30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43CD21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C542C4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3244B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8282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DE3B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AB77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91E2B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BE344E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9A4CC3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119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3C23BD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Dolichospermum scheremetieviae (Elenkin) Wacklin,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33F2F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FB9C8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B0E1D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D536E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A6D83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C1693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EEF69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75F55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52BEC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6E023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B5869C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DEB0B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2D2F0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71BFE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DC39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9572A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5D5EF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1211B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3D577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524C5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47C86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E0CC1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03A8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372EE5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B2DA2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B8F82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15049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5E5B4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E0246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E1886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3B342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4CC0B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8A12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FB941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6E4D3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951CC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7F054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F9FA4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02C02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9223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5C90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1E657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27705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10D282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CA07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8628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BD4A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4A8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4397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3151C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8A561C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8D7506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73423E8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Dolichospermum sigmoideum (Nygaard) Wacklin,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lastRenderedPageBreak/>
              <w:t>L.Hoffmann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5266C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3EB97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5EC34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7676F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BE215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12EBF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F2396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909E0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0C21B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75CD1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497E8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883AC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443C4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CA963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F27F9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015D7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F7C3A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18B15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A57EC6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154C9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280B8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4F2FC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E7E6A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88E2A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6BC5E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39439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75D7B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E0C1C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778BC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D3ADF0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8B328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1DA82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C7B9F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368A4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64AE2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78C8B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B996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C54F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8D2A4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A9CE9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0B5999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D2903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F2B38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DEAC1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7DE5D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E68AD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696D5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19479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06D8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99E4A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82E06D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BA5604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26B017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Dolichospermum smithii Thwaites, 1850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2440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D1C5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8FB0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6976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EBFC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4591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F4963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3389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27609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B025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88E6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0C9E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2A3B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7EF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2D77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4D45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66C8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330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2B24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23D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62C4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1CA0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41AD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981F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FDD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47DC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E75C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8A3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1705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43D0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9B97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02AA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4C44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F97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980B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0E2C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D228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5FE9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9A79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341D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1AC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24F8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D2D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EBB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D8E7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2679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04B8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3636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E162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B81A8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EEC9AB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8CA543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50D3BC2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Dolichospermum spiroides (Klebhan) Wacklin,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L.Hoffmann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&amp; Komárek, 2009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BA7EC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9DA6E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19B2C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EB7C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0460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F1B0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15E8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8545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D85D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7E5D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D139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88F6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62E5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0D3B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A7B9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79ED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8F31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A7F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E08D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ADB5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0BDA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BB33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B17D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1AE1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570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0725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772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26E2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D225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0753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2A1F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0865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3412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C3ED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6E58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4217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95DA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E45C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B481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DB11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E0D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B611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DD1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FA83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85B9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395A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4E4E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1DD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8EDC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43AFEB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1109816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F899E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D340B15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Gloeocapsa cf. atrata Kützing, 1843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99DC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BC4D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EAA2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5899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F671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6794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A61C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AA77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BEE8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E900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BCCF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69B4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40A7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75BC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D80E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A41C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D315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9BF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72E6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127A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0490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3A9D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BC6A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4981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88E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B2F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1C16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9042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50D0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5898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F25F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4E59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EA0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C57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9BAC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4482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482E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3DEB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893B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8A9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4867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AE0C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1C5C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1EB7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7342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D008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D3EA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C979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53C0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518BC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616C3A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4B4F04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C72BAAC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Johanseninema constrictum (Szafer) Hasler, Dvorák &amp; Poulícková, 2014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701B0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C9740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75B31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65801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F06F8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F3D1E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C883C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74429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2C21E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1E776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D7C9B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6251E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ED4F1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FFA0C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C815C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F8A6E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27881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49CBF9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6EA0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03D1A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8F2F2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103D8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15993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A3DB4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1FF5C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24BBF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4BE96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467CE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33356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94E88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A8F50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CD0F0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C607D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2862F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6A0BC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52ADE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E6643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A052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8ABAC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2BD42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77E6E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E18E2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1803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5002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7F4E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F9AF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C97A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584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9F1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3AB8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455E1F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25C8B7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35E93F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Limnococcus limneticus (Lemmermann) Komбrkovб, Jezberovб, O.Komбrek &amp; Zapomelovб, 2010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5E64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3829E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ACC0D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6FA3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DB39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2B2A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020C0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9577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1D65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C882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425C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E4C1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F03F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C1A1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5A40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56B1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E419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A0C4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9ACF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0BAB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AEBF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FC76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68D1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3643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C63C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1AAD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7CFE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F39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8EA7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C4EF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2E4B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06E0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E16D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43A5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4018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0776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4717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66DF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8F13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F4CE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9CBE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4693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8D71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593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0A7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8F8B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D71F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D057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C8E2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29DA1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469DAFB" w14:textId="77777777" w:rsidTr="00F55DDA">
        <w:trPr>
          <w:trHeight w:val="181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DC9765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4CE1D1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Merismopedia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3E85E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A479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DC3A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C8FF0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ED66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7389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6656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196FD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E552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A50F1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4165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D874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EB9C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E899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46A5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4B19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C6A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00D5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F948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52A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0BFA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A784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8410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8247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0E03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B670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521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B073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BDA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ECBC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087B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6C3C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4CAD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952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CB35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C1E2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0F5C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53C7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1AD8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EB62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3ACF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3771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F964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936B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7FFA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AE03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5DC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AE3E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B27D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779BD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402703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C02CCB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735F5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Microcyctis aeruginosa (Kützing) Kützing 1846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1E74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64C3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9E7A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CC16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83F6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8B2C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3515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9584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109B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31DF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4E3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9631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06E9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37ED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9E8F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F0C4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9FF7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DA82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CED8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4FB8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645B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1E3A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A765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E969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7E21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DD36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6F16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CFF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75E9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9D2E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FF5E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D7B0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A3CF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5993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7010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2A28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6FFE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82A9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A78E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0176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3CD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EFC2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F9DF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028A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8D0A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E6E9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91E6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4866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8E64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EB43F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AF1745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C9744D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238F706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Microcystis cf. pulverea (H.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C.Wood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) Forti, 1907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6971E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42904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A55E2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1951F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6A1DC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04A20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C988E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95673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A4D73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E1EC3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2EF40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53D34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BDC5F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42A1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28CFF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3BE9C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954A6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53B25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ECE56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028A22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E1FCA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5A5580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32EA61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A768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5CDDE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BAF23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EBF4E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1E836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A4DA1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64EA67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556A2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1D6B0E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4DCAD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6A7B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0489F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2CFB0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A72D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9817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DCF31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65A8D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70A4B5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0FA2F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EF31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440E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E56E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DE25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4386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962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747F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D4494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9260E5E" w14:textId="77777777" w:rsidTr="00F55DDA">
        <w:trPr>
          <w:trHeight w:val="21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C092CD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129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709D18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Microcystis sp.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B8F6D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E1C6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760D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02DB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B4595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D458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5767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2E7B8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46AC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5B95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741D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99B8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4E11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D144A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7A46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EB78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739D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65B5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F7F5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8A9F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122C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32B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30B2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322F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4475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6C15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82CA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9EED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FEF5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1660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867E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B27E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B3AD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06DB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772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51A7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9AED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3A9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1398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BEA1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5490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3D0E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6EF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1B7F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FC8E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ECAE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E25A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C7E0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E9B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0BC6E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53BB6F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402215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0C5BD6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Microcystis smithii Komбrek &amp; Anagnostidis, 1995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FF03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3D3B6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1D78D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B101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8AFD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338E0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DB64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BAAFA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F1B3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85A53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F4A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743A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FD0D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0314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2D74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D3BA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B94F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3B42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735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C978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21F1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40F5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05DB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D3C6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65AD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CEE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6798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4331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CC18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E195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2B35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AE46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D3B8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6846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6301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2DB7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DFFC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27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CDCF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AD8F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5DB5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0D0B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7826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7C04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CB97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90DC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6B06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E1D2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5613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028B8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5D918C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EE5C8E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058930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Microcystis wesenbergii (Komárek) Komárek ex Komárek, 2006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0DDA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74C76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1277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7EAB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7ED8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4B630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22E4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A1FE1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9E9A8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9B91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2C8E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F71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A2E0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99BF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4CC3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E9F1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E05B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093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D7EC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A438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076B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A640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FB16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A6FB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03E6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9D97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CBE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1AA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5785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A7FC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9909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1DB1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4142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AB6A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25E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5451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D88A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8E0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188C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C5A1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D6D2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56E5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BAA6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9C77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58E5E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C62E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026B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DFF2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6F20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A3387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65A421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497E19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1B6DF4F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Oscillatoria granulata var. major N.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D.Kamat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1963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A1B80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1DFF0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CE37D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40193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13B6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44D28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4E68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148A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227A6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BE358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1774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D476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C660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7226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3B3E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CC7F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54FA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1117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C466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8B4C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FCCD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6543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D4C9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413C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ABD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3BD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450F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614A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6503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376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52DF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5822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30A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2C42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0779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C5B3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71D9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B5BC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0CF5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3523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8D80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7D5C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5591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B5FF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1CF7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45D6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3254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04B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C127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80296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EB8833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A703E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54DF66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Oscillatoria lacustris (Klebahn) Geitler, 1925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F1E7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42EB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63DD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4168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51EA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8E18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564D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ED52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824A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81EE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B97D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1A30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2D4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404F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AEB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6EA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4F68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6762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2AE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382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96E6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093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93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41D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065D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3A7F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483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9FDD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014E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1EAD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FFDB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A351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7D8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44E9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C163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03A6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4B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233B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B1B3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3281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E53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EBC8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7642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DDC2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8B0A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1287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D450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E10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674E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04128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8A7126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8E8F8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323F619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Planktolyngbya limnetica (Lemmermann) Komárková-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lastRenderedPageBreak/>
              <w:t>Legnerová &amp; Cronberg, 1992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A4D35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4C2AD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14451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AC16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DF19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DE51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D8F26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D87B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177F3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77BF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FFB0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25C1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7D6F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78B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F840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CF57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6A08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D533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A57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5DEE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803B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75DF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1D75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2E8B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B029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42AC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E33A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938C1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7189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C18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8CD0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1E3C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FB7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A528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11B9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FC10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2453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9FE4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0E76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F1FC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74B2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F983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35CD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1828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D74B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75C8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93F5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314F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C7D7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1941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A3CBFB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C7A8A8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216052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Planktothrix agardhii (Gomont) Anagnostidis &amp; Komárek 1988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78E6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263B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D31E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3846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EC43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E619B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75F6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811E8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BD7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0F38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F0FF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7B3E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0BB3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E4FB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98A0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A6C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2354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5E5E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4D2A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735B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78BC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E8CA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A96C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A4A1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DB0B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6308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5B79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51A6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7F9F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1909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8EDB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7E1F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84EE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AF16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F8D8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9A73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47EA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F3BA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55F5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AD8C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F71A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B324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9BB0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DC43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0842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DE7A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134F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E27E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1E91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9CF8C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533718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793A60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655063A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Snowella lacustris (Chodat) Kom</w:t>
            </w:r>
            <w:r w:rsidRPr="008210E5">
              <w:rPr>
                <w:color w:val="000000"/>
                <w:sz w:val="16"/>
                <w:szCs w:val="16"/>
              </w:rPr>
              <w:t>б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t>rek &amp; Hind</w:t>
            </w:r>
            <w:r w:rsidRPr="008210E5">
              <w:rPr>
                <w:color w:val="000000"/>
                <w:sz w:val="16"/>
                <w:szCs w:val="16"/>
              </w:rPr>
              <w:t>б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k, 1988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DCB4F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163B2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E8D49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31456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406D5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B066A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5F9ED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5C729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A513A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F0A14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66F71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21AA9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99FAA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32DC4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39350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B4585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ACB7D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14ED6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E524E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C63FA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850C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42A5A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DABD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9A63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1D651F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13810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54A56D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F259C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6A57C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DB6EB4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6DB9A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78C7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779B8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9650E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AB677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AE2C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007BB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96EFD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7C45E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92823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B9B37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A92AB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D835C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192D2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912B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431F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21CF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1735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6811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661E8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CB1F2C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197E09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8F43A3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Snowella rosea (J.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W.Snow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) Elenkin, 1938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22B50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88C90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95F84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63702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D1406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A0CC3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C8470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59D5F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718F3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90E76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0A6F4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5CB3D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6B206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9C71A8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52C58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7197C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D77F5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3BDC6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82630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21E917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BFA37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EF54F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9B52C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C4A93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9B762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60F5B6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631631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B354C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C928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216D6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703B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9CFC4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882D2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3A06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16EB7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53B46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3BD5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67C3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D28F3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CE04B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975CA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CA8F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0E155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AA51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0ECE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10F9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4E99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576A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9412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69E94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5634EB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1BC289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A6F0B3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Woronichinia naegeliana (Unger) Elenkin 1933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0D2F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F036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6E44D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53DC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41BF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5D8C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F1C6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5B58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6C9B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977F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FBB7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B93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8B69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50B1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AD0C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D821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79756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E9CF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CCA0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26E8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B815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0B76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CEC9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1021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DEF2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18F9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3254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E667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2EDA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9277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0F2B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035D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327F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43DF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F206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ED45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802D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5A2B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3DBC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843C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06C5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C436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5ABF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7295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D797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ED16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E7F42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2EBC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F79F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0AD5A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C887F7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D0186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344F160" w14:textId="77777777" w:rsidR="003A1F1C" w:rsidRPr="008210E5" w:rsidRDefault="003A1F1C" w:rsidP="008210E5">
            <w:pPr>
              <w:spacing w:line="160" w:lineRule="exact"/>
              <w:rPr>
                <w:b/>
                <w:bCs/>
                <w:sz w:val="16"/>
                <w:szCs w:val="16"/>
              </w:rPr>
            </w:pPr>
            <w:r w:rsidRPr="008210E5">
              <w:rPr>
                <w:b/>
                <w:bCs/>
                <w:sz w:val="16"/>
                <w:szCs w:val="16"/>
              </w:rPr>
              <w:t>Haptophyta (Primnesiophyceae)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ECAE2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E172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FBD0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8B99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87B9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F5F4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A431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00FB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CC763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DF85F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22AC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2F0A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9F59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4B73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08D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8203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BFA7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875D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176A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55C7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DAA2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125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45B1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A5BB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151D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668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AABC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775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0F1C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D4A5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D1B8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ACF5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60C6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9F6A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BB81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E0F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825E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7AC9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8343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C5E0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4CE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BF5E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9FED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67A3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EC2A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19D9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AAD0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1A1D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F216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0634C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143E6A9" w14:textId="77777777" w:rsidTr="00F55DDA">
        <w:trPr>
          <w:trHeight w:val="220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B8E04FF" w14:textId="77777777" w:rsidR="003A1F1C" w:rsidRPr="008210E5" w:rsidRDefault="003A1F1C" w:rsidP="00F55DDA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625E90" w14:textId="77777777" w:rsidR="003A1F1C" w:rsidRPr="008210E5" w:rsidRDefault="003A1F1C" w:rsidP="008210E5">
            <w:pPr>
              <w:spacing w:line="160" w:lineRule="exact"/>
              <w:rPr>
                <w:b/>
                <w:bCs/>
                <w:sz w:val="16"/>
                <w:szCs w:val="16"/>
              </w:rPr>
            </w:pPr>
            <w:r w:rsidRPr="008210E5">
              <w:rPr>
                <w:b/>
                <w:bCs/>
                <w:sz w:val="16"/>
                <w:szCs w:val="16"/>
              </w:rPr>
              <w:t>Coccolithales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D28F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D555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509B6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65F29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186B9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E4467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6F149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7515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CF87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9FF1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F48B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AB42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29B1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8D4B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9F39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6036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077D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73CC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863A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74D9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C41F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0A92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A627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112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473E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A67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D710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9F71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DDDE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9E6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A353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B662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D8E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A635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878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DE66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0C00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7CCC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BE30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5F39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3E90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2C9A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39CA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1E9D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7E1E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5A75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823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319C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519D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620BE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02691F" w14:paraId="25020ED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F4A7C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139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8D4601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sz w:val="16"/>
                <w:szCs w:val="16"/>
                <w:lang w:val="en-US"/>
              </w:rPr>
              <w:t xml:space="preserve">Coccolithus pelagicus (Wallich) </w:t>
            </w:r>
            <w:proofErr w:type="gramStart"/>
            <w:r w:rsidRPr="00F55DDA">
              <w:rPr>
                <w:sz w:val="16"/>
                <w:szCs w:val="16"/>
                <w:lang w:val="en-US"/>
              </w:rPr>
              <w:t>J.Schiller</w:t>
            </w:r>
            <w:proofErr w:type="gramEnd"/>
            <w:r w:rsidRPr="00F55DDA">
              <w:rPr>
                <w:sz w:val="16"/>
                <w:szCs w:val="16"/>
                <w:lang w:val="en-US"/>
              </w:rPr>
              <w:t>, 1930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774F6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2E4F0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9B92B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5967E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F2E91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E52D1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FE95A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8C0158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06275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2126C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D8794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B1775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3C9A6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FB37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80C58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27134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F1B63F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8D68D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06712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2ED0C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0D7C8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6F0D0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A53920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169B4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506A4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90A246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241C0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553F56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F99D5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315422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196E90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5772AE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B5CCF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83F8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CF843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0FA04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385628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224DA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09F3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D834A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6813A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C7B21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208B9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3D3BBE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DC986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D0BC6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D8B2C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4F63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B0709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1EDD25D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00F25184" w14:textId="77777777" w:rsidTr="00F55DDA">
        <w:trPr>
          <w:trHeight w:val="17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AFFFE22" w14:textId="77777777" w:rsidR="003A1F1C" w:rsidRPr="00F55DDA" w:rsidRDefault="003A1F1C" w:rsidP="00F55DDA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9C548C0" w14:textId="77777777" w:rsidR="003A1F1C" w:rsidRPr="008210E5" w:rsidRDefault="003A1F1C" w:rsidP="008210E5">
            <w:pPr>
              <w:spacing w:line="160" w:lineRule="exact"/>
              <w:rPr>
                <w:b/>
                <w:bCs/>
                <w:sz w:val="16"/>
                <w:szCs w:val="16"/>
              </w:rPr>
            </w:pPr>
            <w:r w:rsidRPr="008210E5">
              <w:rPr>
                <w:b/>
                <w:bCs/>
                <w:sz w:val="16"/>
                <w:szCs w:val="16"/>
              </w:rPr>
              <w:t>Primnesialis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84C4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8242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31D9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6CD2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CAB8B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1C37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7D30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B7E0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1FED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EBCD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3187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3A67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B29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851F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1B6F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841B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13C9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1765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8DA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5938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DB6C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153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7025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674E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4863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1928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298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1336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3037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D7F6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27C5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C501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032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F8D2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B36B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3C8B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CBB4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CBFC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20E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16A6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F5A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64B3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3959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2A58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89E6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CD6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5CCD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4934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65DC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FB8D5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6F794A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2DE59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CD5A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>Chrysochromulina hirta Manton, 1978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1794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B97A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8F0D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0B3B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FB23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9EC5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F91CF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D838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F760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48FB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EFC5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71FE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4356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55E8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BC13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34BD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5EA1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6B14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010D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77F5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1DAE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CB06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B77E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7AE6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F45A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4C43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CBA3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B86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4A3F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6CB1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E998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9BF2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B963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3126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A0FF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7ADE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B05A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99BC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E259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8C1C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38F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06C5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D884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052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5B51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5D11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804B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E4D9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7095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6200F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E2CDD3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30E8D6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05488B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Chrysochromylina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0E4A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5183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38AD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5683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1043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F8E5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828A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10D8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5C61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20D26F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9D2F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34CD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CE76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933A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3409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6091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BF1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F716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383D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9272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51B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4799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C5AC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6C36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60D2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86C7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A5F0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1531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0BCF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266D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3EE0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C0D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FD5D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EF3C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F331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C8CA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06AC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237F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B2B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0D42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B4FF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CB1F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BF4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5EFF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6D82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2BC4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303C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8DF5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1425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A0007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5B06A93" w14:textId="77777777" w:rsidTr="00F55DDA">
        <w:trPr>
          <w:trHeight w:val="181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A2F82C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BB84F61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Isochrysidales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8C9FC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DE1B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D3F2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03340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F022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C73CAA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32E4C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806ED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298DF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3924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42AE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2A6C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7DF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9985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B139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EDBD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93E6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F23E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4A87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40BF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FE0B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10D9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7154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BB1E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8A43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5A45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1921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2BDF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2FCC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B6EC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921A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FE7D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2FDE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7F81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9C8F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3E9E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64C8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6B3E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3DCA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80E0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29FB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A753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4A03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7DF5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4E5D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5885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0BFB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AA57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FBAF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E85FF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02691F" w14:paraId="5064D61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BF5416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D9CDA6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Emiliania huxleyi (Lohmann) W.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W.Hay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&amp; H.P.Mohler, 1967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B347F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DD003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5EE36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46A59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4B23B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A4F99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0904B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065EB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6B2BA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7580F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E1DE3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16FDA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F0E04C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DA0B9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FBED8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D46B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28FE9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BC058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2DE77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1664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0FD94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0FCC0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129EB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B60274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CFA33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B629D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6FC61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0F47E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466A2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63DA3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EB6A3A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B02DC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DA1B4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54DB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863F89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443FD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B5157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94896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6912B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FF8A1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26244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F013B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B30CF3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8A16F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A0057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FE199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27B52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5C8A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D42F64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6CF00E6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5B6D589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7750572" w14:textId="77777777" w:rsidR="003A1F1C" w:rsidRPr="00F55DDA" w:rsidRDefault="003A1F1C" w:rsidP="00F55DDA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F5EB3E3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Cryptophyta (Cryptophyceae)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2804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463D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9FF3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4504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D4DD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4E9C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AD5D0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A628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78AE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DA60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AC82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2861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2588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F20E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2833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5C9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AF9C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8D1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23AB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8896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F1EF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82CB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B5A5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8A5F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6F78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617F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59E4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A2D0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1AD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DDD8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C080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0BD0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3B74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0354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BFC1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366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4D92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096D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BBA4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91F9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25BD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C06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BB66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61F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DB26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5EF5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9D8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12E0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3DCC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2E3E2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F728AD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CEBC68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C2B518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Leucocryptos marina (Braarud) Butcher, 1967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E37B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1497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F64A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8444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4FF8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0442B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804AF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C889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4333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1F73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AD96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9AD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1EC9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184D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7F6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890E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F385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494C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FEBD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AAE7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D75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452C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D098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811A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D41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09C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4A9D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8D21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508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004F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E949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B5D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3387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E4CA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3492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EAD8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92AD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09DC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5E10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334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15F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DFEA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3F78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EDE3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3D1E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D784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0B69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EA7B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8A89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ED93F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F27594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84570B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B01D3B5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Cryptomonas erosa Ehrenberg 1832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2375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5743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CAC7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5109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E14F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B431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E75DC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06D4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0C2D0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2813E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912F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D2A2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A1BC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D4D9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B7DC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8DC2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5D97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7E5B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81F9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4EBE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F6F9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D246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DD5B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1DE9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A90B4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5BB6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65C1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CDDA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4036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6B1B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19AE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486F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FB4B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928D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E56D1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B123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9893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63B4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234E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8C9F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CDEF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A6E6F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B903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BBC8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0B0A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95C2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535C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07D6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CEFD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DE898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33E814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398BF1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5E7244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Cryptomonas ovata Ehrenberg 1832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6792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7023D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1BDFA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5FB6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E551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7E25C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BA3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2EC59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5E20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1453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CA08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BBB3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43F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5988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C462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F3D5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493B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6E98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E566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9F8A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8A8F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9BBC3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3C74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5DF2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281D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0652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A379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6909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8DED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E4D7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19E9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2787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7847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56D2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D405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D49E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CC79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6F5E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8C44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3C5C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7BF6E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01A6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648B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3549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DDC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0DD3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E6C66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95E9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1BA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18415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6A8975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FF1643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A9D93E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Plagioselmis prolonga Butcher ex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G.Novarino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I.A.N.Lucas &amp; S.Morrall, 1994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3EF4A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3D9E2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E97AC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176C0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97EC3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4D98C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EAD6F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44D4C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A3F8D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8D1C9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8E2B8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2820F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84D46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D47FB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34F16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1D611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2316D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30504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85B9A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2FCBB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A68D4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86FBB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737F4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DE6EB4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DC37B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52412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B9AF8C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476C5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145B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0E422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C0DD7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0B35B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198D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5BC1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22798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9DA5F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F4876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FAC39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2D936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7BB3E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B1594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BB6A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FD7B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85A0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5834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E619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68BB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FFB3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A059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3D970B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08C287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CC298C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lastRenderedPageBreak/>
              <w:t>147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06B0E24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Hemiselmis virescens, Droop 1955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0A2F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CB4D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70F2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1613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E6591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F42F4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C791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224D5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FD3D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2845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04A6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747B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B2D9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40BB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7747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0D13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BB69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BD73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FF25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4AB4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0950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973BC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15E0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4A5A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6C0A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EBAD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6C7A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95B0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A9DB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693B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1D49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A0B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B8BA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DA30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93F5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43BD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C588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0836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2531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E538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A6F9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B597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744B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9347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30B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839C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1CFF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7134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E75F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44E07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EC6A04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BFA382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948E37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Teleaulax acuta (Butcher) Hill 1991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4C42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AE46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D8F5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4BDCA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5D5A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76D30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8B6B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9B3B7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4545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7BE6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4E5D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766B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1240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3430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383C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726D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D21E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FA29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F14B3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8400B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02AC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9B30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5AEA0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54C3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E7CF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127D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5685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40A9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BFFB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2488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A93C2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A6F0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6AE6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2405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3D7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D270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451E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DB7D1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E1B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DEE8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7F32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C95A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ADD0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2790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E493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E88C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96C26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1833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C8CD5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31DBF8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49B0F6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4FF69B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149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5871B2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Small cryptomonads 8-10 </w:t>
            </w:r>
            <w:r w:rsidRPr="008210E5">
              <w:rPr>
                <w:color w:val="000000"/>
                <w:sz w:val="16"/>
                <w:szCs w:val="16"/>
              </w:rPr>
              <w:t>μ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t>m (cf. Chroomonas sp.)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2944D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42C3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92B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0CBD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DAE20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1DFDF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7A585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FBF7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4BC7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1F20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DEA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62AD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9495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3DCC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D3C5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5507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1063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B987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A302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A793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3E2DD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6A11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D3484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D738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58CA3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77D1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BE0E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3679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E7EC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5FF2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F647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25EE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332C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395D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990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B1B7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D03E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F252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46A7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3A77E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AC32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111E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D230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18884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5BC9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3AC9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5634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242F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43E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F9EA7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70DCCFE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BAA796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00F515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Euglenozoa (Euglenoidea)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C700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5E4DC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DADB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2A7CE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056F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84D8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7715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8EB1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46E7C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3588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C7D7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B217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33C3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DA35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39C5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4C0D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A26C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1C41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0BA4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A71A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B1C3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AE74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C22D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59D2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F37A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BC0F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B58D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1267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F78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5D3E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2BF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C93E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7B07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D124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6764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8BC7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5E67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BF0A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FA95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34B1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77E7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F82B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A6FB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044E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41C3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F220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D215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8B6E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1A0D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B7CE1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99C29F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2214EF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E08AB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Eutreptiella braarudii Throndsen, 1969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3769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D347B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742E3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1D1C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E5548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E9C53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3EE1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5B4A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3674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2ACC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E441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A19B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D15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4CA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0256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CCB6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7404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DD8D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8FE9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F9F4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3600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B028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2054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6740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F42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51BA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6A34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7F30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1D1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9F05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9CDE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0A22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59D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CEF3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53C5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BDB3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8D47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06D0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84C4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4EB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A39D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CF98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1203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10F3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60DF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7A99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6480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B094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3045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3D410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79D569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702350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AB9410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Eutreptiella gymnastica Throndsen, 1969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FFC0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77496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48B5D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759B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EAC4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8A35A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38AA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E437E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41EA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BF602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D7CD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E11C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0B37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6EE0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A7DD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D639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78BB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CF09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9960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0E5E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5A99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B54E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9D6E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9F8F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4C02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F8BF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E737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3B56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798C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0B5B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C402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AC06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024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38A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7B5A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5DAC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9DF4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BC3F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CDE6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06C6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0908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8876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4580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6894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2225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F3DE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BC12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17C7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3E1F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B423F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E0FEE1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0F2FE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3AC827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Eutreptiella marina da Cunha, 1914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16AE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28D4D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79863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1F6E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E6F7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B03E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5351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766EB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82D1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A926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2795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A5EC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76B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21C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754B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E6F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917E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BFE1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4678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7C1B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2E51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EA06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147E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5365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777B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CF30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8FE3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25E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B298D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9E63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58EE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C6E8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DA42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2FF4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C768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F265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06D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E4EB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3671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238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1F3E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C098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ACF4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22C3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B291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92BB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1CE8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119B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76F0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8F585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4D1547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2D0F9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BAFE2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Heteronema abruptum Skuja, 1939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B4D4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5433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3C57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02645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D02E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A430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F217D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89A9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4088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C936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3460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6C50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5CE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DAE0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E3DE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E736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2EA9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228D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A991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30A4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289D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1C64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5563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D30A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5931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D0A2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F44C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302B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F717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5240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8F8C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0DA3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4CFE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DB18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94A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B4B3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4EB1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F456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A549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F618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055B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85C1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5D34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B2F2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00B2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D073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E9AA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3B81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EC48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F9A12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1E6B3D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A2200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FB3EC0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Heteronema klebsii Senn, 1900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73DF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5CB7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F68EA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CC126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EBFDC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73596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3A12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DAD37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EED77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CBDC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15F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249A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3F84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BE08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4923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D4D1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6F23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A0E2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839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5E68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E09E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1CA0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50F1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5CC4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F866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7FAE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54A6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81A1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19C5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B525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0FA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69A8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6674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8035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8C85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E4D9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8A8D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5F9C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1161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DF63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078E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00DC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1DAB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5341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0156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8E1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A0EE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F06B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4CE7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B4E9C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2C30A9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A8E429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E9E05A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Astasia captiva P.Beauchamp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4CC8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A4F91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F3CB6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D015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C36DC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5678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59BC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F964B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CE8B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CAE0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F0B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16EC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80EA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AD4C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5532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8C28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DA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2214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82C1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5183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C2C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8D5A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C672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288C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B0D6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171D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DA4F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18E5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2EBE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FC8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9872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6AE3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ADCF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F29F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DC33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B959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B741F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6ADD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B6BA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1955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F24B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4716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44D9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6A2B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23E5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193D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6BCC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810B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AED7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D8642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F1BDBB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F792F8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721E3A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Astasia inflata Dujardin, 1841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2756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3549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AAF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2E0EE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FEE3C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7508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DAEE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0339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B7C38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D61C1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008D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3A83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D15B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A367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CC2A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7A65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987E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33BA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7ABF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0983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103E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4D02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5438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FC5B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45DA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D4A8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4A1E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7EA7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FFBE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3823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C7F3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D16C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B42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4A4E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B07D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B840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7EA8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1574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BEA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C840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20E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D379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EA03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A3FF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7F12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4EC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5D00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F02A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A392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D49B1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FDE0C89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AC971F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D270E3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Astasia recta H.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R.Christen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1958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583D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3761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B635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33D6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A686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73C98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06DB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326F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F00F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9485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D38E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0B7A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32C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7246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0F8C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9AA3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83AE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D8B6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D828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8A61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C0B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D2B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BB6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B272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AB3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28F5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6EB2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D217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E792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E644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E7C9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2708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6AEB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C81F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72F9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DC4C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68C5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610B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067B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B0F0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13A9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5639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F7D4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9FB8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75A7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BA9C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13DE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47FC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BAD1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6F9FF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803606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93C12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364F54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Euglena acus f. hyalina H.K.F.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H.Seckt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22093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C8892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4369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2F57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3053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FF72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D3748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29A2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576A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A98D5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9F61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7A95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B718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38C0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4E98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4F3D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FA4E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A828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1803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56C7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3C1F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81E6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688C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EA20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E1D2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680F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37AC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E817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D896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082E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DF44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422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7E32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669A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4C7D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7048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A0A3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ABA9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909A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90D9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F355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33C7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87BC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51E3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8024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F573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552E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F378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5910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7AD27C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02691F" w14:paraId="1E6D0BC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497749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159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1609ED8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Euglena granulata (G.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A.Klebs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) F.Schmitz, 1884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BAA41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35646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5A057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912AC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221DA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D987C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3BE3B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9CDE2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003F1E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2644CD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E49BD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93A4D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CAB05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DBE04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3717F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9F76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98FF8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8EA8D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F11E8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2DA8C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B1359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F626E8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37D8A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7EAEA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9FECA1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9B4EC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2B4A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D4AD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09E0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F4AEC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AE23D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5A268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8402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05CCD3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3A49E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319A8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01F9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D4F48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B601B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B6C8A1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F99E0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31041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77602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B11B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817AB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4CED7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3F91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B6E2D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2902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66607B7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6EB46143" w14:textId="77777777" w:rsidTr="00F55DDA">
        <w:trPr>
          <w:trHeight w:val="26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86A783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0792871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Euglena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5423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DB9E3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524C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9AE6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B4C5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027FB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EAF1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3E357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965B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449AA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CE6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476E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27233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39C8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DD4EE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DD6A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451F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E8EF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4AEC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68DA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A11F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4A51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1CC1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2C82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85B0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E107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F53A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E4A4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8884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4BD6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7A8F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E285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1F68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8F8FE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539B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74B0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9AEC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7F4F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219A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40B3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2FAA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9A6A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FCD3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52AF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2F3E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82D4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0CB7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F15A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314F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7CC96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21148A3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19043CF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2A4238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Eutreptia lanowii Steuer, 1904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F4C5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3CE08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DA5A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47F9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3B0EB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B183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01AA9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F93B0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59E71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0320A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0811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9E4C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D812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4C42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9E1B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901D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D0B0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0E3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F8DD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4A94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3DC9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7AB1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F367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E0DD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A768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50F8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534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6272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DB25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2CF4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A326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FC47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5445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0C55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2751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7BDD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E7B8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A311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D485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1E55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B781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E2D0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6560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32ED3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68367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3425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9C55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791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9CE1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394DD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7B9538EE" w14:textId="77777777" w:rsidTr="00F55DDA">
        <w:trPr>
          <w:trHeight w:val="249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C0794B6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9E0C217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Eutreptiea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82BA2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2B72A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DA7B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CC99E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3812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38CF7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7B51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FF37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F4177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359FA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39A4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585C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EBD2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FDF9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6928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53D8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9DD1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76FE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0334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FD7A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5083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C6EE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B482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F362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0554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9349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7C78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1AAB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3498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B8B0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4825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DBC2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C6A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657B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492E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95FF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725A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11E6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C784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33CA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EB23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BDD1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616FF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45B2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EA71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0445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F0F9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98D4D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D162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7CB41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5F697FE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6B5FC5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E9F905F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Lepocinclis acus (O.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F.Müller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) B.Marin &amp; Melkonian, 2003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A72476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2A31C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C486B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70279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ACA0C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A0DDF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70273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9E5F8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C4588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84DE6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A55DB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E410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508E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65FC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8970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1B61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1F2FD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E83E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AB19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056F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9718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8CF6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DA72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77619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CA7A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BE73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7157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331F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5023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6418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FD78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403FB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7C5B8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419B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EE86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9F2E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4B800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054C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47BE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54B2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6113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23C0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A530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3441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B9DC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433C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6EE5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6E9C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74F0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6308B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C1291A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D5D51CE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0183A3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Lepocinclis fusiformis (H.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J.Carter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) 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lastRenderedPageBreak/>
              <w:t>Lemmermann, 1901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7DCC2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0E109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A0616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C67F5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0F35C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8E9D6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398CA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D4BAE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13158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2D74D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3E8610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DF2C3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B069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B97DE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920747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1FE53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AA85B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7D7AF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863075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1EA13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1B0BA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C99DAC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6A11F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3F907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94E78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8269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31ED5F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02626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87002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1E59E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6C869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73BF6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835C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6EC25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21CA0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6518E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D376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73DFF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064A7F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8C1A9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9E4589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8265A2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5DCC8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7C5D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52E91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0CA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1855A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DD99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5083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6E14B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F66D67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F6A94D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6DD393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Strombomonas acuminata (Schmarda) Deflandre, 1930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E92B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2C43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1395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6E0B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B009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E59199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384B3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9AB4DC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D3DD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ED198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F959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F562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C299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85CE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5302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A6B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86562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70DC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CECE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CBAC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09300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9943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CBB6B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D296F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BA42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A789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B4435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B685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1B5D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CCA1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0602C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877E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1D93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A51F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3C233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4FAC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9584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0C96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3ED30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5946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01E0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4007E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0F26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40C9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72D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BE87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65CC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6752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CC4BC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28EE7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4E3D8B40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73E48E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B7EBBAE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Strombomonas samarae (Swirenko) T.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G.Popova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, 1955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F2B0D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61B0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F7412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8BEAD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3BDC46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246C0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A50FC6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EF7CD8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952F4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42A0B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1C46A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DCE402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80758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28C56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2AF88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8E597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0C24E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F125A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33E998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941D9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4106D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B1760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08A16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2260B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91F2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0EFE0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34C4C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76E363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232C6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26C5E3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6821A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E0C9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DA5FE5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1B193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A2082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1F7F1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5C1ED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1773C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C134B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103CC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F77DA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49C12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7931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5CC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67A5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470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631F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B164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02B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237803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194D1C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13F2A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A502FA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Trachelomonas armata (Ehrenberg)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F.Stein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1878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01A3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3A8AF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7F12D0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59011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8CAFB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3EEFA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7DB00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D6601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306B7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98187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8EF4B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2A5F1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8DB8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2EA63E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086BD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1EE54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F4EFFD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BA425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8FA58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CED09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2402F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91E78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66D5DA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CAE772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C1E08C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744A76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D792E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C2AA7D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76B93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ACCE2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6D46D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42B6E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6FF39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DFE33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A1D3B4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78F64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8BEA1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9F487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AC099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EF8082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5C5E2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9611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2A79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E7C46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BBD4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C166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7AE7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0C52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7B886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CFB59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0EC367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54132E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49F5A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Trachelomonas intermedia P.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A.Dangeard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1902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61B5A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8375B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475BA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93C04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45316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683FCD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87196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9E6238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ED410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E4FE6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0103E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2003F4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88C9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A571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5FE7B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C8803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EB572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B7B749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33D31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136E3B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CAB7B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F62E2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55B67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457EF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B25C3F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2DBD7E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6F7D9B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6939D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DCFBF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BC280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5845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E6DFDE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B1C4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DEB10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39CC9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06A39C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379CB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83603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0EC1A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E27C2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65C1BC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6A3A04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479F1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AF78D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BBCC9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A37ED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045BF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CB72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E190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115FBD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  <w:tr w:rsidR="003A1F1C" w:rsidRPr="008210E5" w14:paraId="75D78C38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0F3250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169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ADFC87F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Trachelomonas mirabilis Swirenko [Svirenko], 1913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1B72E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13B5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200D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BFBF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106C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11CA4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89721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1EA989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ED00E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49216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92FA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9B46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F26D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5DCD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A0FF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81B7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7828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C0B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4A52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54B5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BC8E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BABA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917B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4322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8888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F1C8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9345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CED5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E08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CD97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2A84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17FA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F5BB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D3A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35C6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14C7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17B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5BBE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9DCA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9C9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59A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2663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CA9F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66AE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E31F5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98E3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559E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A6BD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CD16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9F562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1DA445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92B2678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76FB99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Trachelomonas sp.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3084B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6041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C3E0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936A8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6B231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72D5B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27C7C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B26E96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D476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D69A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EB85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5BF2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8078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A34D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D7BB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50B8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CE84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BBF6F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1567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2B93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BA4C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1900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35A2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AC58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DF01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4386E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FF53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32B2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E5C6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FD59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B724D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B0B54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CBFB0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F555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DD81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F14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A59F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DBF8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CF95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A553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886A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7992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BF64B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2B8C2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135ED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2B49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B6E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9A16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D5F93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6B17B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5F731F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D7DB69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AD1D282" w14:textId="77777777" w:rsidR="003A1F1C" w:rsidRPr="008210E5" w:rsidRDefault="003A1F1C" w:rsidP="008210E5">
            <w:pPr>
              <w:spacing w:line="160" w:lineRule="exact"/>
              <w:rPr>
                <w:b/>
                <w:bCs/>
                <w:color w:val="000000"/>
                <w:sz w:val="16"/>
                <w:szCs w:val="16"/>
              </w:rPr>
            </w:pPr>
            <w:r w:rsidRPr="008210E5">
              <w:rPr>
                <w:b/>
                <w:bCs/>
                <w:color w:val="000000"/>
                <w:sz w:val="16"/>
                <w:szCs w:val="16"/>
              </w:rPr>
              <w:t>Myzozoa (Dinophyceae)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85AC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33C9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D57E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67CCE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2D127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2A10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C63F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7775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DA9B0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7B2A6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165B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BC67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D34D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352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89F8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1A57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AA9F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A535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0EDA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D430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448F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39A3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711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CCA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0877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E24F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017C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19BA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09AB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180B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72EB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C4B29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03D6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55F8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3302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EC60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3633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36A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EE34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618D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8D00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5A04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64B0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CE62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A4F7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AC5C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6B7F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16D0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3D59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FB035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02691F" w14:paraId="6744F83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7448B2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B9C0AE6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Alexandrium ostenfeldii (Paulsen) Balech &amp; Tagen,1985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5AF35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355B7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03CE4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0D945E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F01CFC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38D499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4D954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639F3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DF578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2E5E8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EDB55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51AE8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A1638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74473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DD485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82D54B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E18279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FB43C7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7FEB2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6C4BA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9EE0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105DD7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90CEA8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8F0D6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01C44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D43A9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D8F93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ADC9F1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CCF60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B4706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49CC1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27FE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63F40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795447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470BBE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3E6A1D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DB325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126CB7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57320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426DBB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C78C3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F59FAA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9F2DEF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60B04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585C8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DE1953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226E6A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96B75E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A97D61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2DFD3E1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6084DD5E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BF31E5C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8E09B1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Amphidinium carterae Hulburt, 1957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AAC2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EA3B7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F7D23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2496D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EAD9A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ACD4C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6ACE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92FE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3FF8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1ECAF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5CB8B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67E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CFB5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6B9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5EA2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9497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8AA7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42FE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317B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562E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4663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66B68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750E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B5F8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14E9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137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C7D2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D9949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25B5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B0D1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53D2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CBE1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A877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EF0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280D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9020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3D50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40A7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63B7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8448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E2FD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2E014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F4AA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31A4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7B75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4A2C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8E11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356F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FF48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D8132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3831A3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2D5575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A346270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Amphidinium sphenoides WüIff, 1916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B142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630D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0D507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D4D3A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C963A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5009BF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36B2EB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EBE4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BACFD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C325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7D79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BBD0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3B3A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33FB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54D8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F5A3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BA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0A1E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4F0D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C211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2D95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BD22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D2AA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E0BC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B382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9E9AC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A4E4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CD37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D1BB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152F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CA01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B12A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AC69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5EDD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6269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69F2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5CF8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46B1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0BBE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A06F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D27B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D6F0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D627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B0D6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2A83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FFB4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AE01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88B9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31A5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6A56E3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EE339F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479173B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211151D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 xml:space="preserve">Dinophysis acuminata Claparède &amp; Lachmann, 1859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63C7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D690E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81234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33AB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34B0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5805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D0D32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40AF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AB972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D2D7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9337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C4D3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EB65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9543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4552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6F30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94B9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A5C0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C793B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7BA1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FE4E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1047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8F44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31C1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C7B0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CC98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1424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BE9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50B4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266E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5B81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8E02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F997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41C7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8A8C4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34A1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1B71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ECF6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BB0D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05E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A3C2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6AFC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6E48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D3FA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2BDF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2136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2759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0FE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89E5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82B44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A69692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E341E8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0844B2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Gonyaulax spinifera (Claparède &amp; Lachmann) Diesing, 1866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43174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E0634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4E1B0C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C707D4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283693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668E51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2A33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065E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E58231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47FAE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717B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69373A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C919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F732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5114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9AC7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D2B9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2723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7CAA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9453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4682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1088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4FC7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9F68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84D8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7226F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4D15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4114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C0F3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466F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30DE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CD88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EF88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439E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3052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DDAA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F201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4119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7BF7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D885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7FC2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4C10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1583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4FDC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D6DF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45ED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A9BB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98A3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D23C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96533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0FD6CF4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8F37D8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302413D1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Gymnodinium fusus Schütt, 1895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18F5F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A1EC8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FC26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16D2B4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2342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C688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7A90D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1256D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99BF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5981A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D052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F874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A5A09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0E69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E7E9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FDFB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A7CE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A867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9C28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B8C2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1CC5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C890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57A8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E5AA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C32F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F2DE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4317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F411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54E2E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2294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45CBA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A297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8C1E6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7670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BAD2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279C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ABD2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C42A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A4B9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771B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713B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0AE6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3BFB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1FD7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9BF1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9C8D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F5EB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6483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09FF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BAC6D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649EA69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5497C7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4F37F6E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Gymnodinium japonicum Hada, 1974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0805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BD2D24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D8C0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4ECA5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B6239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80EFB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7903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82F65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31C6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90FEC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8B79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C20A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1333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BEA4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BFDE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C03A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890E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0070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E69F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8F51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2CE3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0EA1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5634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3137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2866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FDB4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F6D2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FB5CF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2AD1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B94C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C644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2F6B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38B6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C887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099E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1B76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9FDA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8ACA2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7A3C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6E9C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7919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D05D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91BD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2314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D2CF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779BF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A614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7571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9967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E35E4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698B72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56998D1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179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F1858F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Gyrodinium fusiforme Kofoid &amp; Swezy, 1921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1A3A7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43058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37313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368789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E69E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6BF02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E8938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719F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0C66E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FD531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D2CC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20F05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5ED8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AD1B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F4C1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AA99E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DEDE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0030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4FED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4A5D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EBC0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513F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0D9E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8BE1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45AA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97D2F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85F9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C7F3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C53D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E58A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EF31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480E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86986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655E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D91B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F7BC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FAAD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ECD4E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AF43D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CA0D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75FB5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38FA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E620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8AFC1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F5FB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B22B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3961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4DD3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AECE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644C0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926A82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BB71ACD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A8BF6D2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Gyrodinium lachryma </w:t>
            </w:r>
            <w:r w:rsidRPr="00F55DDA">
              <w:rPr>
                <w:color w:val="000000"/>
                <w:sz w:val="16"/>
                <w:szCs w:val="16"/>
                <w:lang w:val="en-US"/>
              </w:rPr>
              <w:lastRenderedPageBreak/>
              <w:t>(Meunier) Kofoid &amp; Swezy,1921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688DA0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208B8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A952C6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D5695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38485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73B06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E8827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64F2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3C7503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5D7F6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EDBD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9664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B4FB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1EC5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8B900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2200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72E2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7159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762D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CE66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319E9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9DD8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774D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D9D1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3BA7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9F9E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9683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43CB1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7C2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B2E0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6E23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612E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39C8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CE3E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4295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A50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7546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1109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9BE5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C869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8B2D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707E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A49B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E699A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A0D2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BF86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A7F5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835A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21AB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5B418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F92EEF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B0D2280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F175E5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Heterocapsa rotundata (Lohmann) Gert Hansen, 1995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44B3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A7F3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3DC41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9895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BC75D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014E9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3025A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72095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177E4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853202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05A6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D536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D9469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8FFA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8749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27BA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27F0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A3666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1019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8AD6B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FC51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C90A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A32FE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708A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7E40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7B17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38CB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EA46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AEAE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7BD3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74CE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145B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FA6D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4D11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295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4F63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B501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0744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D3E5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10EF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BFE4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B773E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E5B9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F770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CB6B6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7ECB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4FE78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70E2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AD5F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A30DC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325A92D2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2E6AC2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6680D9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Heterocapsa triquetra (Ehrenberg) Stein, 1883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69DF4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A73D1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E0AD0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95B76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4E1081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FF81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017884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D3EC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341C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C48A0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32D3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F7D8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46E2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7801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D318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548D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FD10E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3559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3A758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EA4B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4E51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A6AB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14EE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609D3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07CF8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B14F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3C0D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F0CA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9537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6F35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6D58F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FAFC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9B0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AE87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92B1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A0B8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C50F6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ED93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52AD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D5B1A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0D44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73E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EED47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5A8D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E732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9287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6DC93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CCB9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F6C1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B68E6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78F4DDD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7BF40B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F221EFE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Lebouridinium glaucum (Lebour) F.Gómez, H.Takayam, D.Moreira &amp; P.López-García, 2016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0BDB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FC26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44BE39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66D3C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9D81EE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27B1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C8032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2E92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DC227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63C50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96AB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4CECC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7656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F0A9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9F5A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5F3C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96A6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8EF03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A192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6C8E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AB80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5AA6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FBD79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2FC9F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7BB5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D28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35B6D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596685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2ED9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4E9D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FAC8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F719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925F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74604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29F3A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97C4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4C7A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0985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5BE1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D857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9154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5D8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1F40D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0786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C727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44C0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A974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D6D7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0488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30E915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4549CF37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4F0431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049F70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Peridiniella catenata (Levander) Balech, 1977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095F00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26106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4F899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45F62B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5AEB0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F788F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4E5D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6A7A3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DEBD7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B18186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66D50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ABCA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811C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32871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96EAC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B9C5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E397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2FA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FC7C21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6D71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AA630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9041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D38D5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59BD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BB92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E114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D9E5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24B1C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88412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43971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CFBB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5861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F9239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7A4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2AE1C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2376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94D1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2DA9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D7CD8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1F391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33DB9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7B28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DD5E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7824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60A78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AD94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1A2D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61DEE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B128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47593B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DF5EC3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B9F4C2B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185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6939E9A1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Peridiniella danica (Paulsen) Okolodkov et Dodge, 1995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C4C7C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131655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0A06E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EB8E57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484D51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ECAE7A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925D99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C19739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74136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18AB4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EEB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41F6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A4A4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659FA9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F0332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E80C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38664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0B7C4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FC0F2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DDC1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581B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11308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7FC7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17F0A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178DF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1038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53779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2098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085E7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1F7D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2875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37A9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7743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5F94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BFDE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C44F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42F22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4511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AD5C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C816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0506C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E24C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296D6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FC04C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5483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3D30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862B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4EE11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EBEB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B887B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A09F008" w14:textId="77777777" w:rsidTr="00F55DDA">
        <w:trPr>
          <w:trHeight w:val="247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E7394E2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186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3235D9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sz w:val="16"/>
                <w:szCs w:val="16"/>
              </w:rPr>
              <w:t xml:space="preserve">Peridinium sp. 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ECA729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9B44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A9B0D2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955BD0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940D62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64B3F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D58F91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59234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AB23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7F9A0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442B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3264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47A4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28B106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0088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89E44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06F4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9D8C68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4545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87C57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2EBB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DE1D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1D20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87EE4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70E39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AE03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C096C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C6638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89CD8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39C8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D33AA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7E1B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E8F0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60F3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A68F6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C621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00663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5E651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57CD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7F647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3E73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EEB89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2BC5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42F3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75A9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E25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3BCB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089B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35FF8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7C9924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074508E5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0A4A119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187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691878D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 xml:space="preserve">Prorocentrum lima (Ehrenberg) </w:t>
            </w:r>
            <w:proofErr w:type="gramStart"/>
            <w:r w:rsidRPr="00F55DDA">
              <w:rPr>
                <w:color w:val="000000"/>
                <w:sz w:val="16"/>
                <w:szCs w:val="16"/>
                <w:lang w:val="en-US"/>
              </w:rPr>
              <w:t>F.Stein</w:t>
            </w:r>
            <w:proofErr w:type="gramEnd"/>
            <w:r w:rsidRPr="00F55DDA">
              <w:rPr>
                <w:color w:val="000000"/>
                <w:sz w:val="16"/>
                <w:szCs w:val="16"/>
                <w:lang w:val="en-US"/>
              </w:rPr>
              <w:t>, 1878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0A00D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CE2E8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ADC2B1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B6DEBB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2F8CDE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E0106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5E14F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C58541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9F3EC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F38A0F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8374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28879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DE6F61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7B8D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EA63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CD8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0000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E207A7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069E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F44BA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07821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765B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1A59C0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60B3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E577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72389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95767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A39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E26E3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EBE02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036C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58AC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EAC4E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9109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28E13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5581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4E64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68E00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68A6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CA0F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C21F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94B0E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F748D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5949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60A0A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F00B43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0D56C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FC6D2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9014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076D4D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85392BC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E72F787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188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B8EFB0B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proofErr w:type="gramStart"/>
            <w:r w:rsidRPr="008210E5">
              <w:rPr>
                <w:color w:val="000000"/>
                <w:sz w:val="16"/>
                <w:szCs w:val="16"/>
              </w:rPr>
              <w:t>Protoperidinium  depressum</w:t>
            </w:r>
            <w:proofErr w:type="gramEnd"/>
            <w:r w:rsidRPr="008210E5">
              <w:rPr>
                <w:color w:val="000000"/>
                <w:sz w:val="16"/>
                <w:szCs w:val="16"/>
              </w:rPr>
              <w:t xml:space="preserve"> (Bailey) Balech, 1974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741985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7EC03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BA0B9B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000D8F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8FC2B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2D913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027CCC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E8EA0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F66FD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D1E248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86CEBC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59DC7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0F75D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DB77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80CC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206D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1F61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FD83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F9CCA3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06FE3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537A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D92E1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DCF6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5EED87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F2C3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313BD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D250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55B02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52BE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69C0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1822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7DED85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1E3B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1CA4E1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2268B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8186D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C1B8E1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260A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7DFD6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6EB0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6CA0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44147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D216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C7AD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5491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59F00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59584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9CE7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6515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14EB77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804E8A1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931031A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189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850B6E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Protoperidinium granii (Ostf.) Balech, 1974.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85166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BB8610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B6E2E1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EA1FB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CCE70CA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6C9C4A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8A419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04030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F5A32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27FCC3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BC9CE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15BF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4E85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0749DC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4D5BC7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AC5E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AC73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BD245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BA3D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E6461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1D0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97E3F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113EC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A1BC5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C35F5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2CC7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BEC478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2806A6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37E7D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6A39AC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D75041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2A59F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CCB405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6F0B2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0B21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2022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CD4F64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0F8DD5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50C48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3911C8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014A6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99125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5644D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9B5EB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8C98C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CEA48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18B71E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D9DFCF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0FD88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9727B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28311466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5F5D2AF3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190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458A8A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Protoperidinium monacanthum (Broch, 1910) Balech, 1973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AE096F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0B67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A0C62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FDE81F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2C924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F3CA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1A44A55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6C4635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724C16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1B4A81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A060D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3D20C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51E5B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96663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DB596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021B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F2C2E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2BC97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DBF6B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950F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D6DF74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B51F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8E61A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24645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CD2D7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FAF12B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6DFED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8D6BB2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0D6855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0C6EB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A36CFC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3CE55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DBF202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8420B6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BB687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A2BFF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6AA7B4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48673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ACEF6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68A89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817A9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EC7CF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2709F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AFFCD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840E8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42F7C3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BCEB9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A821F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B2B7C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6E5E06A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5A2A7C9F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7DE852A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191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54B813C8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Protoperidinium pallidum (Ostenfeld) Balech, 1973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4DBB932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5C8F5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5F34D0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DED25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C385AC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8FF51D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5F3A55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F19995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41DAAE7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1322E38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23ED1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64A6D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45AD2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C10F54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19DA60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7F6B4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73C22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9EC8A9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28CB7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5F76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84B716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4B0E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6CD6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607A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3F9CA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06AA37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60DE76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E73CFE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FAED0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4646D9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CD86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A19FB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17976B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BCC23A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8050A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2A1E23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7712F6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C3361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A2972C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32472D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5761D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50B7D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2A8906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7B9E57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1A5CD3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0BEAAE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DAEECF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AC53DB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BDD265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5E14AC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8210E5" w14:paraId="1B748DED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AFBBC99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192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67F1572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Protoperidinium pyriforme (Paulsen) Balech, 1974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466846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BF2B3B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8E5722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55A54D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5754E9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055B1B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28F29F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3949F84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5C72FF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588AF1D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7B2B9D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E90197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92DB21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915D75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5F2631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ED159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057070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5B5CF7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AE5EBD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9573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D7C814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C77D50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C3491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7AFCD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E5BD7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457E1E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A83270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47C060B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5007B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E96B2E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5B4F0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47F4392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F40828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8DD33B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915BAE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21AF744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30C8B2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3433C5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56DF7D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6CAF70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372EF3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B4F71C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61CDFCD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3668F06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2DBCA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4E53F1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19B2CBC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B41149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0AC0E47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1" w:type="pct"/>
            <w:vAlign w:val="bottom"/>
          </w:tcPr>
          <w:p w14:paraId="250A69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</w:tr>
      <w:tr w:rsidR="003A1F1C" w:rsidRPr="0002691F" w14:paraId="1877200A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6175701F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193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715B49D9" w14:textId="77777777" w:rsidR="003A1F1C" w:rsidRPr="00F55DDA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Protoperidinium subinerme (Paulsen) Loeblich III, 1969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62CFBF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6CA6555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D9E2F5D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8BF98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F145F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F15702B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47CE2E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618D9F6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26E6E6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18D926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F36230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E9AFE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20F4F9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6DE57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309FA1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0CC946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6729C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B9E39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15D428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1CE9FC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ED50BA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2D1A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5AAA3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842220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C1F688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BF955D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5FC4E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011553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3FEF8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90E27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C4D59D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E7C0F5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865DAE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68C4083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D93C4F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F74C3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233745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B039E7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4E46D5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44731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00C95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391C7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605155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C10488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7BA428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F97CBD9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D743F9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FB9469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D5357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5B70FBC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02691F" w14:paraId="6A183373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2D14DBF4" w14:textId="77777777" w:rsidR="003A1F1C" w:rsidRPr="008210E5" w:rsidRDefault="003A1F1C" w:rsidP="00F55DDA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194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1446DB96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8210E5">
              <w:rPr>
                <w:color w:val="000000"/>
                <w:sz w:val="16"/>
                <w:szCs w:val="16"/>
                <w:lang w:val="en-US"/>
              </w:rPr>
              <w:t>Scrippsiella trochoidea (Stein) Loeblich III, 1976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D62C8F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1C43313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EE8323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CDC8CA0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40BCC24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3A337C7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79F97B2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08B6FAA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047AB19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87B857F" w14:textId="77777777" w:rsidR="003A1F1C" w:rsidRPr="00F55DDA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5BD217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B8D0C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42D5AB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FF3B0A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C88A67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166965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7A27E8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FDC71E8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0AB6F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119C180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rFonts w:ascii="Calibri" w:hAnsi="Calibri" w:cs="Calibri"/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42125F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6B94B3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88684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5166FE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8D086A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2CB81C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43F5EF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E2B7DE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8AD68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A549BF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2AEFF89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31FC87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55A456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324BDB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38F95CF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6730F2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719F7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A2C84A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38E954C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A654D66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4B57215D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8A7C86C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C0B6B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072D8DE1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9A8A197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554C082E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60E29CF5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70AC5172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7" w:type="pct"/>
            <w:vAlign w:val="bottom"/>
          </w:tcPr>
          <w:p w14:paraId="1DBD7894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  <w:tc>
          <w:tcPr>
            <w:tcW w:w="81" w:type="pct"/>
            <w:vAlign w:val="bottom"/>
          </w:tcPr>
          <w:p w14:paraId="08C78A7B" w14:textId="77777777" w:rsidR="003A1F1C" w:rsidRPr="00F55DDA" w:rsidRDefault="003A1F1C" w:rsidP="008210E5">
            <w:pPr>
              <w:spacing w:line="160" w:lineRule="exact"/>
              <w:rPr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t> </w:t>
            </w:r>
          </w:p>
        </w:tc>
      </w:tr>
      <w:tr w:rsidR="003A1F1C" w:rsidRPr="008210E5" w14:paraId="6135464B" w14:textId="77777777" w:rsidTr="00F55DDA">
        <w:trPr>
          <w:trHeight w:val="375"/>
        </w:trPr>
        <w:tc>
          <w:tcPr>
            <w:tcW w:w="193" w:type="pct"/>
            <w:shd w:val="clear" w:color="auto" w:fill="auto"/>
            <w:noWrap/>
            <w:vAlign w:val="bottom"/>
            <w:hideMark/>
          </w:tcPr>
          <w:p w14:paraId="3D7AA768" w14:textId="77777777" w:rsidR="003A1F1C" w:rsidRPr="00F55DDA" w:rsidRDefault="003A1F1C" w:rsidP="00F55DDA">
            <w:pPr>
              <w:spacing w:line="160" w:lineRule="exact"/>
              <w:rPr>
                <w:color w:val="000000"/>
                <w:sz w:val="16"/>
                <w:szCs w:val="16"/>
                <w:lang w:val="en-US"/>
              </w:rPr>
            </w:pPr>
            <w:r w:rsidRPr="00F55DDA">
              <w:rPr>
                <w:color w:val="000000"/>
                <w:sz w:val="16"/>
                <w:szCs w:val="16"/>
                <w:lang w:val="en-US"/>
              </w:rPr>
              <w:lastRenderedPageBreak/>
              <w:t> </w:t>
            </w:r>
          </w:p>
        </w:tc>
        <w:tc>
          <w:tcPr>
            <w:tcW w:w="469" w:type="pct"/>
            <w:shd w:val="clear" w:color="auto" w:fill="auto"/>
            <w:noWrap/>
            <w:vAlign w:val="bottom"/>
            <w:hideMark/>
          </w:tcPr>
          <w:p w14:paraId="25751873" w14:textId="77777777" w:rsidR="003A1F1C" w:rsidRPr="008210E5" w:rsidRDefault="003A1F1C" w:rsidP="008210E5">
            <w:pPr>
              <w:spacing w:line="160" w:lineRule="exact"/>
              <w:rPr>
                <w:color w:val="000000"/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flagellates 5-15 мкм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837BB30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2D14D7E3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3AAE2D4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DCC9DC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4DCEC9EB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11250D4C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557BD6AE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0AE7A249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73499286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shd w:val="clear" w:color="000000" w:fill="FFFFFF"/>
            <w:noWrap/>
            <w:vAlign w:val="bottom"/>
            <w:hideMark/>
          </w:tcPr>
          <w:p w14:paraId="68870DDF" w14:textId="77777777" w:rsidR="003A1F1C" w:rsidRPr="008210E5" w:rsidRDefault="003A1F1C" w:rsidP="008210E5">
            <w:pPr>
              <w:spacing w:line="160" w:lineRule="exact"/>
              <w:rPr>
                <w:rFonts w:ascii="Calibri" w:hAnsi="Calibri" w:cs="Calibri"/>
                <w:color w:val="000000"/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02C132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55E6C123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08C47F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0B27A7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A103079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A20495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3A9FE4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B8C865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90A994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6A8668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rFonts w:ascii="Calibri" w:hAnsi="Calibri" w:cs="Calibri"/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57157F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848E7F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FF8AA6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1AE14E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 </w:t>
            </w:r>
          </w:p>
        </w:tc>
        <w:tc>
          <w:tcPr>
            <w:tcW w:w="87" w:type="pct"/>
            <w:vAlign w:val="bottom"/>
          </w:tcPr>
          <w:p w14:paraId="7E6583F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784799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0396E3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4553E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B163D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C4F3605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5D849A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58DDABD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E0D6D6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2B2C7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7548FB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194C5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F91C984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6ECC4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142B7901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2CDDC40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0E8768A2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7BC5B91C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B5B5218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2969445A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466FFE3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517990A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FAF215F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3CA01706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7" w:type="pct"/>
            <w:vAlign w:val="bottom"/>
          </w:tcPr>
          <w:p w14:paraId="64A00F07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  <w:tc>
          <w:tcPr>
            <w:tcW w:w="81" w:type="pct"/>
            <w:vAlign w:val="bottom"/>
          </w:tcPr>
          <w:p w14:paraId="6B6D752E" w14:textId="77777777" w:rsidR="003A1F1C" w:rsidRPr="008210E5" w:rsidRDefault="003A1F1C" w:rsidP="008210E5">
            <w:pPr>
              <w:spacing w:line="160" w:lineRule="exact"/>
              <w:rPr>
                <w:sz w:val="16"/>
                <w:szCs w:val="16"/>
              </w:rPr>
            </w:pPr>
            <w:r w:rsidRPr="008210E5">
              <w:rPr>
                <w:color w:val="000000"/>
                <w:sz w:val="16"/>
                <w:szCs w:val="16"/>
              </w:rPr>
              <w:t>*</w:t>
            </w:r>
          </w:p>
        </w:tc>
      </w:tr>
    </w:tbl>
    <w:p w14:paraId="53D68A54" w14:textId="77777777" w:rsidR="003A1F1C" w:rsidRPr="00D3597F" w:rsidRDefault="003A1F1C" w:rsidP="003A1F1C">
      <w:pPr>
        <w:pStyle w:val="a7"/>
      </w:pPr>
    </w:p>
    <w:p w14:paraId="6885A59C" w14:textId="77777777" w:rsidR="003A1F1C" w:rsidRPr="00650CEB" w:rsidRDefault="003A1F1C" w:rsidP="003A1F1C">
      <w:pPr>
        <w:pStyle w:val="a7"/>
        <w:ind w:firstLine="0"/>
      </w:pPr>
    </w:p>
    <w:p w14:paraId="51BBE7B4" w14:textId="4484F897" w:rsidR="00552784" w:rsidRPr="00552784" w:rsidRDefault="00552784" w:rsidP="00552784"/>
    <w:bookmarkEnd w:id="15"/>
    <w:p w14:paraId="799728E3" w14:textId="77777777" w:rsidR="00F55DDA" w:rsidRDefault="00F55DDA">
      <w:pPr>
        <w:rPr>
          <w:rFonts w:ascii="Arial" w:hAnsi="Arial"/>
          <w:b/>
          <w:i/>
          <w:sz w:val="26"/>
        </w:rPr>
      </w:pPr>
      <w:r>
        <w:br w:type="page"/>
      </w:r>
    </w:p>
    <w:p w14:paraId="4C1E60E7" w14:textId="5C566615" w:rsidR="00F55DDA" w:rsidRPr="00772BA1" w:rsidRDefault="00F55DDA" w:rsidP="00F55DDA">
      <w:pPr>
        <w:pStyle w:val="21"/>
        <w:numPr>
          <w:ilvl w:val="0"/>
          <w:numId w:val="0"/>
        </w:numPr>
        <w:ind w:left="709"/>
      </w:pPr>
      <w:bookmarkStart w:id="25" w:name="_Toc178160676"/>
      <w:r w:rsidRPr="00772BA1">
        <w:lastRenderedPageBreak/>
        <w:t xml:space="preserve">Приложение </w:t>
      </w:r>
      <w:r>
        <w:t>Ц</w:t>
      </w:r>
      <w:r w:rsidRPr="00772BA1">
        <w:t>.</w:t>
      </w:r>
      <w:r>
        <w:t>3</w:t>
      </w:r>
      <w:r w:rsidRPr="00772BA1">
        <w:t>. Видовой состав фитопланктона Обской губы в августе 2023 г (</w:t>
      </w:r>
      <w:r>
        <w:t>с</w:t>
      </w:r>
      <w:r w:rsidRPr="00772BA1">
        <w:t xml:space="preserve">танции </w:t>
      </w:r>
      <w:r>
        <w:t>продольного профиля</w:t>
      </w:r>
      <w:r w:rsidRPr="00772BA1">
        <w:t>).</w:t>
      </w:r>
      <w:bookmarkEnd w:id="25"/>
    </w:p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63"/>
        <w:gridCol w:w="6755"/>
        <w:gridCol w:w="769"/>
        <w:gridCol w:w="868"/>
        <w:gridCol w:w="868"/>
        <w:gridCol w:w="868"/>
        <w:gridCol w:w="868"/>
        <w:gridCol w:w="868"/>
        <w:gridCol w:w="868"/>
        <w:gridCol w:w="865"/>
      </w:tblGrid>
      <w:tr w:rsidR="00F55DDA" w:rsidRPr="00651867" w14:paraId="148CB3BE" w14:textId="77777777" w:rsidTr="00F55DDA">
        <w:trPr>
          <w:trHeight w:val="227"/>
          <w:tblHeader/>
          <w:jc w:val="center"/>
        </w:trPr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A59046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п/№</w:t>
            </w:r>
          </w:p>
        </w:tc>
        <w:tc>
          <w:tcPr>
            <w:tcW w:w="2320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9CA147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Таксон/№ станции</w:t>
            </w:r>
          </w:p>
        </w:tc>
        <w:tc>
          <w:tcPr>
            <w:tcW w:w="264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E3DE15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1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CBBBCC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2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F057BA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3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625382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2A935F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6461C6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6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07E6F6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7</w:t>
            </w:r>
          </w:p>
        </w:tc>
        <w:tc>
          <w:tcPr>
            <w:tcW w:w="297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3432C6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8</w:t>
            </w:r>
          </w:p>
        </w:tc>
      </w:tr>
      <w:tr w:rsidR="00F55DDA" w:rsidRPr="00651867" w14:paraId="339BEBB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D843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9DEBC2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Ochrophyta (Bacillariophyceae)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6A2D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5A67D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4E08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A36A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45B3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F140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50A41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B4AE9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3FDFD9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ADCE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DD9EF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Achnanthes taeniata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28D39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49D1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E966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08C3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3709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8677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993A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68E3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501DAD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F5EC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8C828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Asterionella formosa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7816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16A6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F4DA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7E17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47065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CC2A4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7EAF5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1AB79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927EBE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366D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18CAC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Aulacoseira ambigua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27EF7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1B54E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95924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19EF5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FF708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8D1D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C0CA2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1762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452E34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91E3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DFAB8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Aulacoseira granulata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C3C8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DED0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FFEAA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D9FB6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8DBB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70BE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3CE78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8B8A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1672FE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E55C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27028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Aulacoseira islandica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99339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5CD7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D5C38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BAA6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89A71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DB16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002E6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01E2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741B849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A4E7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5A1F9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Aulacoseira italica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79A7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0CC82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6802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272E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23F08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D060D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20B9A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7E29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1F92AE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B9D1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A9A3A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Aulacoseira subarctica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F93BA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724FA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66BF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D2C7B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44F9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2634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BB8E2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49EC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FC1D4E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F040E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F7AFD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Chaetoceros debilis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21D2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A69A2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75B1C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30E0D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2DE2D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63D9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9FB9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A49A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22B4FD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1228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BB682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Chaetoceros decipiens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9745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4E8B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3E73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D64A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005F7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5A66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262D1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9BF5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953705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A3055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0F7A8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Chaetoceros socialis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DB28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BF428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6720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4C81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17A88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AA40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6DE4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F54B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21205F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0AD2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4846E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Chaetoceros sp. spores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D58F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DC910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B393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2302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2166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6B874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30C0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5899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74C7FA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7CF96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77CDE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Chaetoceros wighamii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225A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F7B7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45786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2958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4224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754D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1F35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57545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DD21B6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CAEE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28EE7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Cocconeis costata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51072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8D08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97E7A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9E040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0E242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8E37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E0C9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9A41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BC1DF4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726CC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C3DBD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Cocconeis placentula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D5C73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4913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7DF30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E087F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CBF7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EF3A3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99EE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6B3A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4AD4DE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A0C1C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36AE4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Cyclostephanos dubius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C9DD5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3C7DB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AF90A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4E038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E950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CA69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2CF92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5E45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E09571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9217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AB6D8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Cyclotella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95BC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7B6EE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5AA77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D6D9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6574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202C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58C2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1F47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074142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602B1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62ABC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Cyclotella meneghiniana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6422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8B2C2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290C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DB6A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9981B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12FD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8E9A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BE5F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894C70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3596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E320E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Diatoma tenuis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7215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9D3F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A387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A4A34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19386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96B9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458F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A8676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39D355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A3DF6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BE9BC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Diploneis interrupta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6A287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9E04B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26B0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3BB9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3851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A87E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0C7C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06D1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CD2750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131B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0FE48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Entomoneis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BE4D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A0E4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704D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61E25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34BE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8E7BF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35BC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8FF5B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BAD5BB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E057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8C679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Fragilaria crotonensis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6DCB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33B5B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CFA0D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5A7D7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8C60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545FA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E711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9F77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CEED11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A524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78D6B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Fragilariopsis cylindrus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D331D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2B870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E8F3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CA113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03085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6446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EAD1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86D0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AB9DCB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D8CD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58449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Frustulia ventricosa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4C124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66C5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ADDC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E0783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71332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C4DA4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F5BD1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63EE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248C1A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55ED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7942E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Gomphonema acuminatum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0934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32A0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538B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2B939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C9937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2B42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9D55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F0A07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69919D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3A2E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11619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Lindavia bodanica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D942A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DF03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90186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05855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D9CE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DF40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C3DB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B61D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D007FA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8148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D8E8D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Lindavia comta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6A95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EC4A6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EE69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5D62A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9E1B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A022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4E4B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A45FE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147151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2F27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13EB8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Melosira arctica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3F758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8CB3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DF7CE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C7F37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D45A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99F52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5F7C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40494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8B0D3C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01AC7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42FEA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Melosira juergensi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30B61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C5A3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0F497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81D0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30D3B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363D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F4E31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B8841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C95B3C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BA511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29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C4BAB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Melosira varians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3CBC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062A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96F9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DD7D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1BFBE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9C01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FDB5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16465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8E56F3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1DAA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1F59E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Navicula perlucens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C9EC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906E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FAF8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2A46E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EEAE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B334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E190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6F538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F7F562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E94C4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2026D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Navicula sp.1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7E16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3EF3B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17D9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F9CB1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F17EE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9D872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56E87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20FC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EF55B0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19F2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68110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Navicula sp.2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6107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7875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5271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CBB8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772C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EED6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B3C54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A3F4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700283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B159A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CA4F0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Navicula transitans var. transitans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4608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AE91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06C0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1F6B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5A2E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A5BD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67BA1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5A51C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640C08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12C5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1D86A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Navicula vanhoeffenii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C421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55048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9B09E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D6D2F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68C3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2670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B002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66A7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474C52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2635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D7073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Nitzchia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3D81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92A4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B1F9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AEBD8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AAB94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9246E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B63C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3B994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28C8A6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BD8E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lastRenderedPageBreak/>
              <w:t>36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0A799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Nitzschia acicularis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E79B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51E52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D14B4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42E1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CD0B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3554E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0682F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DB63B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FB1225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A5F95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5C593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Nitzschia closterium f. minutissima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D7C3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82AFA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9AAC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E077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5116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E406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DDCC8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FB88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830FFD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80580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BCC86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Nitzschia longissima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60C7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C1EB7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72D3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1F1FE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16EE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CE56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D6AB2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71C8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B9CF34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D4C59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ADC2F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Nitzschia palea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1D81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EAE6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8DD60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5941B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3B85B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849A3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1CEB5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7CA3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569C64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2CFA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8C29B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Nizchia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28B9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5E7F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3C60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4CF00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9FE9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D8062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6FF87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9C4E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90927D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E919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746C2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Paralia sulcata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6539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6D2B2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1DEF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707A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0F3A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450C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0EEA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47D0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45263B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4AE5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547E9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Pinnularia gibba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89BE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6C64A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5D32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656E4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4531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8E978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58EB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5A8F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A1A899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C8C4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2F7AC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Placoneis placentula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85ACB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3E9C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0A906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5335D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45FC5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EF1B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F291A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CB44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1826F8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1C628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FBDF1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Skeletonema costatum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AAEC6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3BB38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6273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FF20F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A118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420F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65DBE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B22D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78C083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FE1AE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5A45D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Stephanodiscus dubius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3524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B747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3BE0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2978B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08FE5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112A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8E44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E969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337FBA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2397F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89E03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Stephanodiscus hantzschii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6B264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A911A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17A1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A3C6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F34D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F7C0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9893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624D2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B2FCAB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BE585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4FC23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Stephanodiscus pusillus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D9C1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ED5D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3AD44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EE71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9170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A1A8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BC38F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E2CF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349015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80F08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9926C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Surirella crumena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71FD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2498B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0497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2A5C9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2FFD5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174B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B368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A9EF2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A96CDE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C438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CB6DC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Surirella minuta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3FF8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3EC4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0D88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2875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3BD3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26E4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0C88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CC8EF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AC3E8E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6563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B8E72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Tabellaria fenestrata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8896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07D2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1F24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D41B5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2A12B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1D4A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CF57E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6B5C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D84565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CBB7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449BD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Tabellaria flocculosa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1BFC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C3A85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1D85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8D767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0760A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144F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4DB5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3489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61BA37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F236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28859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Thalassionema nitzschioides 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996CD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F1211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8E3C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A2A5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AF27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9961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34491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E4A8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C24143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5B087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6076D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Thalassiosira baltica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BC56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5B97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BD87D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1101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7710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CBF6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C7825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DF3C9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10CEE5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2783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ECAE5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Thalassiosira gravida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E8847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2F7D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E262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F8B7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A34D2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D309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2A53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DA26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59CC96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21271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E6B91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Thalassiosira ignota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576A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A5D3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B4CF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99D4C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8383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64E0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0017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9D8F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2853FF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E6E5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F9C0B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Thalassiosira nordenskioeldii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62A1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E4B7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50D3D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DC64F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1AC4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F721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DA39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EE21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76C4B47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F4D49B" w14:textId="77777777" w:rsidR="00F55DDA" w:rsidRPr="00651867" w:rsidRDefault="00F55DDA" w:rsidP="00F55DDA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8D1646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 xml:space="preserve">Chrysophyceae      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9C75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5CB1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1B8B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CB75B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70F5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92BC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516E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16F2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EBA50D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90C9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844EC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Ochromonas spp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CFBFD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FFDC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C0869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F8819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8F2C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BC7C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12A78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B2E9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0918C47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BBD8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7990E2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Chlorophyta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B8088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2C792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3205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FF2D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6E5C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D6CC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66F0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1A71E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4D18DC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BF71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6AC4A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Actinastrum hantzschii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073CA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AF4B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F356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441E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5F48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717F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2CDB9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F172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9FC323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38522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59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B358D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Ankistrodesmus arcuatus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63E0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BA015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D1C3B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4D1E6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949C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41EC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100C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B82F5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C3D966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1EF7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14E6B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Ankistrodesmus falcatus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E498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CBCC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650C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92EF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ED7C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BE5E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473C7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E71C8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73A41B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C075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7B532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Binuclearia lauterbornii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3132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6EB2A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C7BA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42364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29C8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08DC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05C2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FF5A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9FFE30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F77E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C7000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Chlamydomonas globosa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5878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264C2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44C1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BC2D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2046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3289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D734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00C1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E6B7F5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B5F4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8364A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Closterium moniliferum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B901A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8068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3DE52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8E18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52FF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0E67A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ABC07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03A2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DB63E6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01318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D5EAB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Crucigenia quadrata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9A9D8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99906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462CF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36EB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FEE2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3860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DCA02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F96C2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A2BA4A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83CF0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AA92D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Crucigenia tetrapedia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D024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1A559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5223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1D2ED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9B141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5DDD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FB8B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2EF9A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2C88F2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595F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A27C2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Crucigera irregularis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80D8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FBB0A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B4D5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6D945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E189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6D8B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8E5D2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99B5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8A4D31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27FA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D4D4D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Desmodesmus magnus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F60B8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2528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91F31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272D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FBA7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4489E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6BE1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AF14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2E9990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42F8A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4A6D6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Dictyosphaerium elegans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539B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73EA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F362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14E67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DA337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F5BDC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7DD8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D4631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B606B5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A0AC8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07DB7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Golenkiniopsis solitaria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17A36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7A31D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D656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B5C79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B7608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FDC4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5AC1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C76A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FFA05D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03A7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3DB5B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Hegewaldia parvula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71DE3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66B38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0324A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A2F5C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BCF4C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07ED7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2E6A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B6341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D47FA9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BDEF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91542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Kirchneriella lunaris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5642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3FE6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8B2F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A2539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6DD8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04FD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80D9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3723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3211B7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6569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8908C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Lagerheimia genevensis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239A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F4C8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C5C0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70DD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00191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CF17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D82B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FDA7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35F71D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27D7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lastRenderedPageBreak/>
              <w:t>73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7050D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Lagerheimia subsalsa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DA8E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AB766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EAB4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29AC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C0DF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39AF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02D0D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13242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E7A144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9E43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9DF5B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Micractinium pusillum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E90A9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47D5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D405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DD20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38EA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7F4A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4AB1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92A2B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CECB95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6916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8C434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Monoraphidium contortum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FD016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2BE9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9A105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72A7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81C9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1CBF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F7A0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CA88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BF40B9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9004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0B279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Monoraphidium convolutum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FA45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5700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B141A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30C2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B17E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4118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5D5AF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77FB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E54126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6E49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FCCD1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Monoraphidium komarkovae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5548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D57D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4883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D6B3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B206C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B9E35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5286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EC67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BFECCA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53C0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1A628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Oocystis 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43C8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825E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7E0CA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B8C16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E1738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1AB2D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4C2B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36C3B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7948B6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FCCFB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79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BAA00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Pandorina morum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9973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FD2C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96D7A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DD1EE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F764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E8A0B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6B19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C5B3E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C7FB49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B3BA8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072F3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Pediastrum duplex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AB6C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66DA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E9D1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0B6B3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1D07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A84BC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6F8D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A469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DF8E44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3FA7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F7646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Pseudopediastrum boryanum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D47B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A0DE6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81A8E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3A88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871E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B3CE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FFE5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258F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2572B8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5B6D2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779C2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Scenedesmus acuminatus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AE71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3EE3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988E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9575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DAE98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3DE2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2F7E4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0CC7B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DE8013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2D7E4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53733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Scenedesmus quadricauda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78E3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BC4E0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0A93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C4972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E68AE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6AB4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ABC4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8F421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2C7667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837B0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14033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Tetrastrum staurogeniiforme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CCA4A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D694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10CFF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BD04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685D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DAA14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68ED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745A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270B21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B349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05BBA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Tetrastrum triacanthum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FBF5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1037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394D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60D5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F68FB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F4E1C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85ADB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66F2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5C7782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6D2E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8B2D7E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Cryptophyta (Cryptophyceae)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5CEC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F081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AA2D6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9D4E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DCE6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7AE91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4CF3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1899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5B76E4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5990B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12865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Cryptomonas erosa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B79B3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CAFD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5AB4A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D1A8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3E54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2DEEE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31B1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645FA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3C61E1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0D77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AE32B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Cryptomonas ovata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DC0E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37D3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B7F7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9685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982B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C5896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34E1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B9D8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1D06AA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7CB9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EA69E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Hemiselmis virescens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EE56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6830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12C6C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61A0D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63D69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2CE0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A340A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F49A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8DCEDC7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996A4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89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8E1FA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Leucocryptos marina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61DE1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9181E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305B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3A96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9A66A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6011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8820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55279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19D16D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9AB2E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CEFA7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Plagioselmis prolonga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6AEB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CB83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937E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73EB3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1383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9992D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A297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A268D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9B375F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82E17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0FAA9A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  <w:lang w:val="en-US"/>
              </w:rPr>
            </w:pPr>
            <w:r w:rsidRPr="00651867">
              <w:rPr>
                <w:i/>
                <w:iCs/>
                <w:sz w:val="20"/>
                <w:szCs w:val="20"/>
                <w:lang w:val="en-US"/>
              </w:rPr>
              <w:t xml:space="preserve">Small cryptomonads 8-10 </w:t>
            </w:r>
            <w:r w:rsidRPr="00651867">
              <w:rPr>
                <w:i/>
                <w:iCs/>
                <w:sz w:val="20"/>
                <w:szCs w:val="20"/>
              </w:rPr>
              <w:t>μ</w:t>
            </w:r>
            <w:r w:rsidRPr="00651867">
              <w:rPr>
                <w:i/>
                <w:iCs/>
                <w:sz w:val="20"/>
                <w:szCs w:val="20"/>
                <w:lang w:val="en-US"/>
              </w:rPr>
              <w:t>m (cf. Chroomonas sp.)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10CE2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C0AF5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127C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3B94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C269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4C27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8881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DA31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3DD3ED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C0FE5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EAFEC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Teleaulax acuta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3C7B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69E01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C70C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2826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521E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5CAC1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43D9D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089F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45B3F0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C0591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263D17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Euglenozoa (Euglenoidea)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0279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0069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D0E2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97F1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15272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8CE7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AC3A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5155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868F27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8E54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58F59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Astasia captiva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D2CB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CFC3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99C7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83BD9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0E324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AB02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85A0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774A4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2EAED9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2A83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01CEA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Astasia inflata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6100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5A652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E7B0A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700F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0F2A1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CF96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4CC3DB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68009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0379AC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AA23D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2E6C8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Astasia recta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05DA4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93107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EC3E3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1B7D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A2CB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55FC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6B968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F287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FF35A7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3922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F3252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Euglena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E532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C17B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A3115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DDC39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A5A2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4560B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9B86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80BD8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6872F9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E1E4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03986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Euglena acus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FAC41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419F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8B9A0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A147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4699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710B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D142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FB73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874D9E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390F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17F0F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Euglena granulata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8511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02CA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2BB8F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64FF4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A13AA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54E5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F813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0BC44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F7A9CF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D8B9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99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5EC3E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Eutreptia lanowii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8F2BE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92DC8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22408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12DB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854B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9D77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F9CB0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EEE9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6F4E1A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E4EB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312E6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Eutreptiea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CECD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AA15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F55A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A3797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78421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8C677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6A10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F5C78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0E8045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81D2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8019F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Eutreptiella marina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704A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DB9F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7B5B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6610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A6778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434F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415DD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BA01E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CF64DD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FB36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547BC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Heteronema abruptum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1CE4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6946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BE5A3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97114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7E6D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3B440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AE994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3B7B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2B3A28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15A15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DAD42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Heteronema klebsii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0AB9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6F1D1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BAB2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57E6E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411F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65427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B29C1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1A79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96FBA4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6EE1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BB5DB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Lepocinclis acus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06878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8AF8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7A7C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FD52A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59B6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B0A0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F1652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5F849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FF7FA4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4918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2D36D2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Lepocinclis fusiformis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9CC65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70FB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79A4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B3FA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8EA9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F7A6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AFA3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216A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8E8720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48EAE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69795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Strombomonas acuminata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60C0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B349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0DD0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F263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E89F7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33ADB0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F219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B6E7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ED76E2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6B515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1CEF9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Strombomonas samarae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2064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B870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B34C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8D9D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DBAD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A41B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C584C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8469B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883394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A90F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108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C2ADB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Trachelomonas mirabilis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8EC70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7736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7E6B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DDD9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E7D5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084C2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5D81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3655B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63B505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3A27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0A1BE3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Cyanobacteria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DCAA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8F9F6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E324D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08E7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9E72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A3354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401FC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1156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0304EA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85BBA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lastRenderedPageBreak/>
              <w:t>109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7BAE7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Anabaena sp.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DFB2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DCA5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D0365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C27D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51413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3EC2C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BC40FC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9D64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9A13DE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46627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3D3EF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Aphanizomenon flosaquae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BA62F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6BAA5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725D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77745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B827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E1B0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2E43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E015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3F4CD11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9D1611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86D82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Aphanocapsa delicatissima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1FCC8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F627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653A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8BF1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C550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BD69B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8D43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5080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C8BB4B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0FDD7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324E2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Aphanocapsa grevillei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EBEC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D35BA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701CA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0801F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40CB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7BCAB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023A9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8EC79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F97F14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9F8CB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E54A7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Dolichospermum smithii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660A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9C5A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3F5F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2D939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82FD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42855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021C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0DD4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F313C4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0F612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00E9F0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Dolichospermum spiroides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F8DB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05561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C52E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8D96A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DAB48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4D84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E1F9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39D1C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8F240AB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EE3164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D9DC7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Limnococcus limneticus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8EC5A3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4DA97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6A86D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C35C2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B2A4D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6AF5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59BD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BDC9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F524A5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A799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AADCA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Merismopedia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E100E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ECD4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A49F1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770C7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26216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DC1CA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44CB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3CDF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741C8D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FB4EC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0A6B0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Microcyctis aeruginosa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B8EEF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B46A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66722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35870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8ACB8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ADB5C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2484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FD80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40E0D7D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C331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4FFC2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Microcystis pulverea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F8A5F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79F10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200C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7B5A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50179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A604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16CD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E456C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04515053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C4657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119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57629D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Microcystis smithii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3067F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10309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23DE0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089B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44BC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10B3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B89D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8E54A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500F29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833D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DEC7F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Microcystis wesenbergii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A9F6B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6BB0B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67203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4BBF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02B78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46EF6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5A77D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5B53D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81BD84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66FC0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DF270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Oscillatoria granulata var. major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E82D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2197D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1C9DB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F7C98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F9E5D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F3B8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F744C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175B7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60B3F7B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4476D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90745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Oscillatoria lacustris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CC24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9080B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CA591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6D01E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26B6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3FC0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B7639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73E8B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1ADF089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341B7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0FD16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Planktolyngbya limnetica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E1E0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6E2D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E0A8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A4A7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BD8EF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2173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5A539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46B0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25D3587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59BB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691FD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Planktothrix agardhii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F821C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B35780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49E0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47F7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1E0D55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65BD2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166AB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09D2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5EAED4B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F65D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6314D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Snowella lacustris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2290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032BE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B727E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81FE7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10AF9C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1C76F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0CEC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E24C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651867" w14:paraId="790C2F4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23C43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2BCB0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Woronichinia naegeliana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196D7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8858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CA28E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8F83E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C3FCE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CAD8E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F0EB3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7C852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90837A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7DE2D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75746D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Haptophyta (Primnesiophyceae)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8007DA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E018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205FF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0F92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7CC24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F3646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0454AF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D5961C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3A1F73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4AE16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B5CBAB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  <w:lang w:val="en-US"/>
              </w:rPr>
            </w:pPr>
            <w:r w:rsidRPr="00651867">
              <w:rPr>
                <w:i/>
                <w:iCs/>
                <w:sz w:val="20"/>
                <w:szCs w:val="20"/>
                <w:lang w:val="en-US"/>
              </w:rPr>
              <w:t xml:space="preserve">Coccolithus pelagicus (Wallich) </w:t>
            </w:r>
            <w:proofErr w:type="gramStart"/>
            <w:r w:rsidRPr="00651867">
              <w:rPr>
                <w:i/>
                <w:iCs/>
                <w:sz w:val="20"/>
                <w:szCs w:val="20"/>
                <w:lang w:val="en-US"/>
              </w:rPr>
              <w:t>J.Schiller</w:t>
            </w:r>
            <w:proofErr w:type="gramEnd"/>
            <w:r w:rsidRPr="00651867">
              <w:rPr>
                <w:i/>
                <w:iCs/>
                <w:sz w:val="20"/>
                <w:szCs w:val="20"/>
                <w:lang w:val="en-US"/>
              </w:rPr>
              <w:t>, 1930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5308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84BA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E7EC5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62160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F3D74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964BE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EAD4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F86E0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065BC4AE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957E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D3504A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Chrysochromulina hirta Manton, 1978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0142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54B6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F0EE2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EC355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C6294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F2AAC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2BD30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4B99E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36B3902F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94FC9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129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A9F75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Chrysochromylina sp.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A83C4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C1BA55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A1D0D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9D4CB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8445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60E3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FA90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7AC3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A8C198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AF3E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F236A4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Emiliania huxleyi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27250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DC4ED5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D0F9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00320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8C663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3B7D1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A39CA8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1B25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36BFFD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BBE4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2312CEB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Myzozoa (Dinophyceae)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9504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E990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5EE06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7D3E7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576F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69D56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72BE15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71F26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79424B6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1422F4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1C604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Alexandrium ostenfeldii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A75BF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7EEA9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FAA30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4E482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31A6A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D322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9EE76F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55EDE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EDB122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512EA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76F8DC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Amphidinium sphenoides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135DB1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2248D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51FB6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426C82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ED9F3B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66672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90103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2CA1D8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8BB47E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53CA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A7DAEF9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Gonyaulax spinifera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AE6AA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3DC3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7F597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497D01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16120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BED8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08E5D1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09755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564813FC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C2AF7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D2C28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Gymnodinium fusus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67C609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938F7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3F3FB6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FFC40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1124A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B8E7A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9BAD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51C03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4D848E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339D1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1F30F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Gyrodinium lachryma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A6158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948C7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DCD84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6277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69A18E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0B97F2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74FDEF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29CE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8AC456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719F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04E768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Heterocapsa rotundata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92E626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38249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5D1B5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6EECD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259C1E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86FCC7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0421D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92ED7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6AA5236A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3EF0D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137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4EF8BB1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Heterocapsa triquetra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CED26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6A8FB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1902B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8A74E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B3D23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594F52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8CC8B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FC99C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3B0F359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C4C808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138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DEBD83D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Peridiniella catenata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BD39F8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9B281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5E3A2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EA83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D007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2B5D48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4A7A6B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EB3D2F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3D27B31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67457D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139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85B1AB7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Peridiniella danica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1CB41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A36FAB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3CA56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3A159D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000AAF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4AC2E2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739F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ABEC68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30832A4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CCCB3F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140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4219255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Peridinium sp.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F77AC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F2F05F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0448A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16498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B3EDC3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92A0C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52E4BE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23C3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686700D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8BBD5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141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EB342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Prorocentrum lima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3D9B6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80B92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04CFAF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444CD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7CD2C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5AE29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78295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DD6DA6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D409D2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855E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142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79667E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proofErr w:type="gramStart"/>
            <w:r w:rsidRPr="00651867">
              <w:rPr>
                <w:i/>
                <w:iCs/>
                <w:sz w:val="20"/>
                <w:szCs w:val="20"/>
              </w:rPr>
              <w:t>Protoperidinium  depressum</w:t>
            </w:r>
            <w:proofErr w:type="gramEnd"/>
            <w:r w:rsidRPr="00651867">
              <w:rPr>
                <w:i/>
                <w:iCs/>
                <w:sz w:val="20"/>
                <w:szCs w:val="20"/>
              </w:rPr>
              <w:t xml:space="preserve">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5DBA5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7C1F81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57607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1BEA4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FF873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77966F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BD3293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EE11D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108924A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2D8F7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143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89F5EAF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Protoperidinium granii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00189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FBC61D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901B6F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1D5F1D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AC589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9D07B1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0FFFF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DABCC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7B65992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84F753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144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B502CA0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Protoperidinium pallidum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DCCBC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273298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70C4CF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DF0CF4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A4BED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DEF58C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22D625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222AF9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45C8024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97053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145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1B0CEC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Protoperidinium subinerme 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6F9651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8A6D63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37455F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113C7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EDCCF49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808FEC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C2321A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ACE4208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7AF8D270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non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0B26D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lastRenderedPageBreak/>
              <w:t>146</w:t>
            </w:r>
          </w:p>
        </w:tc>
        <w:tc>
          <w:tcPr>
            <w:tcW w:w="2320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DD0A66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 xml:space="preserve">Scrippsiella trochoidea </w:t>
            </w:r>
          </w:p>
        </w:tc>
        <w:tc>
          <w:tcPr>
            <w:tcW w:w="264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5E4C92A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5062F7E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958C97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E34D7A1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4124C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A2C2E8C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6C02854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7" w:type="pct"/>
            <w:tcBorders>
              <w:top w:val="none" w:sz="4" w:space="0" w:color="000000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7C0D003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</w:tr>
      <w:tr w:rsidR="00F55DDA" w:rsidRPr="00651867" w14:paraId="26B29AA8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6ADFA3D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147</w:t>
            </w:r>
          </w:p>
        </w:tc>
        <w:tc>
          <w:tcPr>
            <w:tcW w:w="2320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B65D133" w14:textId="77777777" w:rsidR="00F55DDA" w:rsidRPr="00651867" w:rsidRDefault="00F55DDA" w:rsidP="00F55DDA">
            <w:pPr>
              <w:rPr>
                <w:i/>
                <w:iCs/>
                <w:sz w:val="20"/>
                <w:szCs w:val="20"/>
              </w:rPr>
            </w:pPr>
            <w:r w:rsidRPr="00651867">
              <w:rPr>
                <w:i/>
                <w:iCs/>
                <w:sz w:val="20"/>
                <w:szCs w:val="20"/>
              </w:rPr>
              <w:t>flagellates 5-15 мкм</w:t>
            </w:r>
          </w:p>
        </w:tc>
        <w:tc>
          <w:tcPr>
            <w:tcW w:w="264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C175F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47BB7B20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7E6F4ED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F30949B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55C1B395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03133A97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3BB7612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  <w:tc>
          <w:tcPr>
            <w:tcW w:w="297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19AD4166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+</w:t>
            </w:r>
          </w:p>
        </w:tc>
      </w:tr>
      <w:tr w:rsidR="00F55DDA" w:rsidRPr="00F55DDA" w14:paraId="10A31FC5" w14:textId="77777777" w:rsidTr="00F55DDA">
        <w:trPr>
          <w:trHeight w:val="227"/>
          <w:jc w:val="center"/>
        </w:trPr>
        <w:tc>
          <w:tcPr>
            <w:tcW w:w="33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2CE3E624" w14:textId="77777777" w:rsidR="00F55DDA" w:rsidRPr="00651867" w:rsidRDefault="00F55DDA" w:rsidP="00F55DDA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320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center"/>
          </w:tcPr>
          <w:p w14:paraId="3E00B504" w14:textId="77777777" w:rsidR="00F55DDA" w:rsidRPr="00651867" w:rsidRDefault="00F55DDA" w:rsidP="00F55DDA">
            <w:pPr>
              <w:rPr>
                <w:b/>
                <w:bCs/>
                <w:sz w:val="20"/>
                <w:szCs w:val="20"/>
              </w:rPr>
            </w:pPr>
            <w:r w:rsidRPr="00651867">
              <w:rPr>
                <w:b/>
                <w:bCs/>
                <w:sz w:val="20"/>
                <w:szCs w:val="20"/>
              </w:rPr>
              <w:t>Всего видов на станцию:</w:t>
            </w:r>
          </w:p>
        </w:tc>
        <w:tc>
          <w:tcPr>
            <w:tcW w:w="264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C2D2E4C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43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2C55FD44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41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79E1E381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45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69E1C8D7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38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15E2DF69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34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BA189EC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34</w:t>
            </w:r>
          </w:p>
        </w:tc>
        <w:tc>
          <w:tcPr>
            <w:tcW w:w="298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3F350737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44</w:t>
            </w:r>
          </w:p>
        </w:tc>
        <w:tc>
          <w:tcPr>
            <w:tcW w:w="297" w:type="pct"/>
            <w:tcBorders>
              <w:top w:val="single" w:sz="4" w:space="0" w:color="auto"/>
              <w:left w:val="none" w:sz="4" w:space="0" w:color="000000"/>
              <w:bottom w:val="single" w:sz="4" w:space="0" w:color="auto"/>
              <w:right w:val="single" w:sz="4" w:space="0" w:color="auto"/>
            </w:tcBorders>
            <w:shd w:val="clear" w:color="auto" w:fill="FFFFFF"/>
            <w:noWrap/>
            <w:vAlign w:val="bottom"/>
          </w:tcPr>
          <w:p w14:paraId="706292B5" w14:textId="77777777" w:rsidR="00F55DDA" w:rsidRPr="00651867" w:rsidRDefault="00F55DDA" w:rsidP="00F55DDA">
            <w:pPr>
              <w:spacing w:line="276" w:lineRule="auto"/>
              <w:contextualSpacing/>
              <w:jc w:val="center"/>
              <w:rPr>
                <w:sz w:val="20"/>
                <w:szCs w:val="20"/>
              </w:rPr>
            </w:pPr>
            <w:r w:rsidRPr="00651867">
              <w:rPr>
                <w:sz w:val="20"/>
                <w:szCs w:val="20"/>
              </w:rPr>
              <w:t>61</w:t>
            </w:r>
          </w:p>
        </w:tc>
      </w:tr>
    </w:tbl>
    <w:p w14:paraId="5E33EC92" w14:textId="380FB787" w:rsidR="00552784" w:rsidRDefault="00552784" w:rsidP="003E1250"/>
    <w:sectPr w:rsidR="00552784" w:rsidSect="00001374">
      <w:pgSz w:w="16838" w:h="11906" w:orient="landscape" w:code="9"/>
      <w:pgMar w:top="1418" w:right="1134" w:bottom="851" w:left="1134" w:header="709" w:footer="799" w:gutter="0"/>
      <w:pgNumType w:chapStyle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0218CA" w14:textId="77777777" w:rsidR="000332BA" w:rsidRDefault="000332BA">
      <w:r>
        <w:separator/>
      </w:r>
    </w:p>
  </w:endnote>
  <w:endnote w:type="continuationSeparator" w:id="0">
    <w:p w14:paraId="4B970450" w14:textId="77777777" w:rsidR="000332BA" w:rsidRDefault="000332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9009EA" w14:textId="77777777" w:rsidR="000332BA" w:rsidRDefault="000332BA">
      <w:r>
        <w:separator/>
      </w:r>
    </w:p>
  </w:footnote>
  <w:footnote w:type="continuationSeparator" w:id="0">
    <w:p w14:paraId="0CAA3E02" w14:textId="77777777" w:rsidR="000332BA" w:rsidRDefault="000332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C46544" w14:textId="6815D4FB" w:rsidR="008210E5" w:rsidRDefault="008210E5" w:rsidP="00C13F2F">
    <w:pPr>
      <w:pStyle w:val="af1"/>
      <w:tabs>
        <w:tab w:val="clear" w:pos="4820"/>
      </w:tabs>
      <w:jc w:val="right"/>
      <w:rPr>
        <w:sz w:val="20"/>
      </w:rPr>
    </w:pPr>
    <w:r>
      <w:rPr>
        <w:sz w:val="20"/>
      </w:rPr>
      <w:tab/>
    </w:r>
    <w:r>
      <w:rPr>
        <w:sz w:val="20"/>
      </w:rPr>
      <w:fldChar w:fldCharType="begin"/>
    </w:r>
    <w:r>
      <w:rPr>
        <w:sz w:val="20"/>
      </w:rPr>
      <w:instrText xml:space="preserve"> DOCPROPERTY "Редакция" </w:instrText>
    </w:r>
    <w:r>
      <w:rPr>
        <w:sz w:val="20"/>
      </w:rPr>
      <w:fldChar w:fldCharType="separate"/>
    </w:r>
    <w:r w:rsidR="00842145">
      <w:rPr>
        <w:sz w:val="20"/>
      </w:rPr>
      <w:t>Редакция 1</w:t>
    </w:r>
    <w:r>
      <w:rPr>
        <w:sz w:val="20"/>
      </w:rPr>
      <w:fldChar w:fldCharType="end"/>
    </w:r>
  </w:p>
  <w:p w14:paraId="716DA596" w14:textId="77777777" w:rsidR="008210E5" w:rsidRDefault="008210E5" w:rsidP="00C13F2F">
    <w:pPr>
      <w:pStyle w:val="af1"/>
      <w:rPr>
        <w:sz w:val="2"/>
      </w:rPr>
    </w:pPr>
    <w:r>
      <w:rPr>
        <w:sz w:val="2"/>
      </w:rPr>
      <w:tab/>
    </w:r>
    <w:r>
      <w:rPr>
        <w:sz w:val="2"/>
      </w:rPr>
      <w:tab/>
    </w:r>
  </w:p>
  <w:p w14:paraId="16765B10" w14:textId="691EEC9A" w:rsidR="008210E5" w:rsidRDefault="008210E5" w:rsidP="00C13F2F">
    <w:pPr>
      <w:pStyle w:val="af1"/>
      <w:pBdr>
        <w:bottom w:val="single" w:sz="4" w:space="1" w:color="auto"/>
      </w:pBdr>
      <w:jc w:val="center"/>
      <w:rPr>
        <w:rStyle w:val="af3"/>
        <w:smallCaps/>
      </w:rPr>
    </w:pPr>
    <w:r>
      <w:rPr>
        <w:sz w:val="20"/>
      </w:rPr>
      <w:fldChar w:fldCharType="begin"/>
    </w:r>
    <w:r>
      <w:rPr>
        <w:sz w:val="20"/>
      </w:rPr>
      <w:instrText xml:space="preserve"> IF </w:instrText>
    </w:r>
    <w:r>
      <w:rPr>
        <w:sz w:val="20"/>
      </w:rPr>
      <w:fldChar w:fldCharType="begin"/>
    </w:r>
    <w:r>
      <w:rPr>
        <w:sz w:val="20"/>
      </w:rPr>
      <w:instrText xml:space="preserve"> DOCPROPERTY "Часть" </w:instrText>
    </w:r>
    <w:r>
      <w:rPr>
        <w:sz w:val="20"/>
      </w:rPr>
      <w:fldChar w:fldCharType="separate"/>
    </w:r>
    <w:r w:rsidR="00842145">
      <w:rPr>
        <w:sz w:val="20"/>
      </w:rPr>
      <w:instrText>Часть 1</w:instrText>
    </w:r>
    <w:r>
      <w:rPr>
        <w:sz w:val="20"/>
      </w:rPr>
      <w:fldChar w:fldCharType="end"/>
    </w:r>
    <w:r>
      <w:rPr>
        <w:sz w:val="20"/>
      </w:rPr>
      <w:instrText xml:space="preserve">=" " </w:instrText>
    </w:r>
    <w:r>
      <w:rPr>
        <w:sz w:val="20"/>
      </w:rPr>
      <w:fldChar w:fldCharType="begin"/>
    </w:r>
    <w:r>
      <w:rPr>
        <w:sz w:val="20"/>
      </w:rPr>
      <w:instrText xml:space="preserve"> IF </w:instrText>
    </w:r>
    <w:r>
      <w:rPr>
        <w:sz w:val="20"/>
      </w:rPr>
      <w:fldChar w:fldCharType="begin"/>
    </w:r>
    <w:r>
      <w:rPr>
        <w:sz w:val="20"/>
      </w:rPr>
      <w:instrText xml:space="preserve"> DOCPROPERTY "Книга" </w:instrText>
    </w:r>
    <w:r>
      <w:rPr>
        <w:sz w:val="20"/>
      </w:rPr>
      <w:fldChar w:fldCharType="separate"/>
    </w:r>
    <w:r>
      <w:rPr>
        <w:sz w:val="20"/>
      </w:rPr>
      <w:instrText>Книга 2</w:instrText>
    </w:r>
    <w:r>
      <w:rPr>
        <w:sz w:val="20"/>
      </w:rPr>
      <w:fldChar w:fldCharType="end"/>
    </w:r>
    <w:r>
      <w:rPr>
        <w:sz w:val="20"/>
      </w:rPr>
      <w:instrText xml:space="preserve">=" " </w:instrText>
    </w:r>
    <w:r>
      <w:rPr>
        <w:smallCaps/>
        <w:sz w:val="20"/>
      </w:rPr>
      <w:fldChar w:fldCharType="begin"/>
    </w:r>
    <w:r>
      <w:rPr>
        <w:smallCaps/>
        <w:sz w:val="20"/>
      </w:rPr>
      <w:instrText>DOCPROPERTY "НазвТом"</w:instrText>
    </w:r>
    <w:r>
      <w:rPr>
        <w:smallCaps/>
        <w:sz w:val="20"/>
      </w:rPr>
      <w:fldChar w:fldCharType="separate"/>
    </w:r>
    <w:r>
      <w:rPr>
        <w:smallCaps/>
        <w:sz w:val="20"/>
      </w:rPr>
      <w:instrText>Название тома</w:instrText>
    </w:r>
    <w:r>
      <w:rPr>
        <w:smallCaps/>
        <w:sz w:val="20"/>
      </w:rPr>
      <w:fldChar w:fldCharType="end"/>
    </w:r>
    <w:r>
      <w:rPr>
        <w:smallCaps/>
        <w:sz w:val="20"/>
      </w:rPr>
      <w:instrText xml:space="preserve"> </w:instrText>
    </w:r>
    <w:r>
      <w:rPr>
        <w:smallCaps/>
        <w:sz w:val="20"/>
      </w:rPr>
      <w:fldChar w:fldCharType="begin"/>
    </w:r>
    <w:r>
      <w:rPr>
        <w:smallCaps/>
        <w:sz w:val="20"/>
      </w:rPr>
      <w:instrText xml:space="preserve"> DOCPROPERTY "НазвКниги" </w:instrText>
    </w:r>
    <w:r>
      <w:rPr>
        <w:smallCaps/>
        <w:sz w:val="20"/>
      </w:rPr>
      <w:fldChar w:fldCharType="separate"/>
    </w:r>
    <w:r>
      <w:rPr>
        <w:smallCaps/>
        <w:sz w:val="20"/>
      </w:rPr>
      <w:instrText>Название книги</w:instrText>
    </w:r>
    <w:r>
      <w:rPr>
        <w:smallCaps/>
        <w:sz w:val="20"/>
      </w:rPr>
      <w:fldChar w:fldCharType="end"/>
    </w:r>
    <w:r>
      <w:rPr>
        <w:sz w:val="20"/>
      </w:rPr>
      <w:fldChar w:fldCharType="separate"/>
    </w:r>
    <w:r>
      <w:rPr>
        <w:smallCaps/>
        <w:noProof/>
        <w:sz w:val="20"/>
      </w:rPr>
      <w:instrText>Название книги</w:instrText>
    </w:r>
    <w:r>
      <w:rPr>
        <w:sz w:val="20"/>
      </w:rPr>
      <w:fldChar w:fldCharType="end"/>
    </w:r>
    <w:r>
      <w:rPr>
        <w:sz w:val="20"/>
      </w:rPr>
      <w:instrText xml:space="preserve"> </w:instrText>
    </w:r>
    <w:r>
      <w:rPr>
        <w:smallCaps/>
        <w:sz w:val="20"/>
      </w:rPr>
      <w:fldChar w:fldCharType="begin"/>
    </w:r>
    <w:r>
      <w:rPr>
        <w:smallCaps/>
        <w:sz w:val="20"/>
      </w:rPr>
      <w:instrText xml:space="preserve"> DOCPROPERTY "НазвЧасти" </w:instrText>
    </w:r>
    <w:r>
      <w:rPr>
        <w:smallCaps/>
        <w:sz w:val="20"/>
      </w:rPr>
      <w:fldChar w:fldCharType="separate"/>
    </w:r>
    <w:r w:rsidR="00842145">
      <w:rPr>
        <w:smallCaps/>
        <w:sz w:val="20"/>
      </w:rPr>
      <w:instrText>Мониторинг экологического состояния Обской губы в зоне влияния проекта «Ямал СПГ» в 2023-2024 гг.           Отчет по Этапу 4. Итоговый отчет по данным 2023-2024 гг.</w:instrText>
    </w:r>
    <w:r>
      <w:rPr>
        <w:smallCaps/>
        <w:sz w:val="20"/>
      </w:rPr>
      <w:fldChar w:fldCharType="end"/>
    </w:r>
    <w:r>
      <w:rPr>
        <w:sz w:val="20"/>
      </w:rPr>
      <w:fldChar w:fldCharType="separate"/>
    </w:r>
    <w:r w:rsidR="00001374">
      <w:rPr>
        <w:smallCaps/>
        <w:noProof/>
        <w:sz w:val="20"/>
      </w:rPr>
      <w:t>Мониторинг экологического состояния Обской губы в зоне влияния проекта «Ямал СПГ» в 2023-2024 гг.           Отчет по Этапу 4. Итоговый отчет по данным 2023-2024 гг.</w:t>
    </w:r>
    <w:r>
      <w:rPr>
        <w:sz w:val="20"/>
      </w:rPr>
      <w:fldChar w:fldCharType="end"/>
    </w:r>
  </w:p>
  <w:p w14:paraId="3A8EBA98" w14:textId="77777777" w:rsidR="008210E5" w:rsidRDefault="008210E5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F"/>
    <w:multiLevelType w:val="singleLevel"/>
    <w:tmpl w:val="7C96F864"/>
    <w:lvl w:ilvl="0">
      <w:start w:val="1"/>
      <w:numFmt w:val="decimal"/>
      <w:lvlRestart w:val="0"/>
      <w:pStyle w:val="2"/>
      <w:lvlText w:val="%1."/>
      <w:lvlJc w:val="left"/>
      <w:pPr>
        <w:tabs>
          <w:tab w:val="num" w:pos="1134"/>
        </w:tabs>
        <w:ind w:left="0" w:firstLine="709"/>
      </w:pPr>
      <w:rPr>
        <w:rFonts w:hint="default"/>
      </w:rPr>
    </w:lvl>
  </w:abstractNum>
  <w:abstractNum w:abstractNumId="1" w15:restartNumberingAfterBreak="0">
    <w:nsid w:val="FFFFFF80"/>
    <w:multiLevelType w:val="singleLevel"/>
    <w:tmpl w:val="35067D50"/>
    <w:lvl w:ilvl="0">
      <w:start w:val="1"/>
      <w:numFmt w:val="bullet"/>
      <w:pStyle w:val="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2" w15:restartNumberingAfterBreak="0">
    <w:nsid w:val="FFFFFF81"/>
    <w:multiLevelType w:val="singleLevel"/>
    <w:tmpl w:val="72F6AA14"/>
    <w:lvl w:ilvl="0">
      <w:start w:val="1"/>
      <w:numFmt w:val="bullet"/>
      <w:pStyle w:val="4"/>
      <w:lvlText w:val="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FFFFFF82"/>
    <w:multiLevelType w:val="singleLevel"/>
    <w:tmpl w:val="E2AC941C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4" w15:restartNumberingAfterBreak="0">
    <w:nsid w:val="FFFFFF83"/>
    <w:multiLevelType w:val="singleLevel"/>
    <w:tmpl w:val="825A4790"/>
    <w:lvl w:ilvl="0">
      <w:start w:val="1"/>
      <w:numFmt w:val="bullet"/>
      <w:pStyle w:val="20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5" w15:restartNumberingAfterBreak="0">
    <w:nsid w:val="FFFFFF88"/>
    <w:multiLevelType w:val="singleLevel"/>
    <w:tmpl w:val="AE10222C"/>
    <w:lvl w:ilvl="0">
      <w:start w:val="1"/>
      <w:numFmt w:val="decimal"/>
      <w:pStyle w:val="1-1031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6" w15:restartNumberingAfterBreak="0">
    <w:nsid w:val="FFFFFF89"/>
    <w:multiLevelType w:val="singleLevel"/>
    <w:tmpl w:val="30885E4E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 w15:restartNumberingAfterBreak="0">
    <w:nsid w:val="001310E1"/>
    <w:multiLevelType w:val="multilevel"/>
    <w:tmpl w:val="65B0821E"/>
    <w:styleLink w:val="1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Рис. %1.%2.%3-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09DC7362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13CC2915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0" w15:restartNumberingAfterBreak="0">
    <w:nsid w:val="14495AFB"/>
    <w:multiLevelType w:val="hybridMultilevel"/>
    <w:tmpl w:val="4A24A058"/>
    <w:lvl w:ilvl="0" w:tplc="5F360E1A">
      <w:start w:val="1"/>
      <w:numFmt w:val="decimal"/>
      <w:lvlRestart w:val="0"/>
      <w:pStyle w:val="a0"/>
      <w:lvlText w:val="%1)"/>
      <w:lvlJc w:val="left"/>
      <w:pPr>
        <w:tabs>
          <w:tab w:val="num" w:pos="1134"/>
        </w:tabs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C6A0708"/>
    <w:multiLevelType w:val="multilevel"/>
    <w:tmpl w:val="A1CED120"/>
    <w:styleLink w:val="a1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12" w15:restartNumberingAfterBreak="0">
    <w:nsid w:val="31635109"/>
    <w:multiLevelType w:val="multilevel"/>
    <w:tmpl w:val="FE186AE4"/>
    <w:styleLink w:val="a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Рис. %1.%2.%3-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0BC3200"/>
    <w:multiLevelType w:val="multilevel"/>
    <w:tmpl w:val="04190023"/>
    <w:name w:val="num42"/>
    <w:lvl w:ilvl="0">
      <w:start w:val="1"/>
      <w:numFmt w:val="upperRoman"/>
      <w:lvlText w:val="Статья %1."/>
      <w:lvlJc w:val="left"/>
      <w:pPr>
        <w:tabs>
          <w:tab w:val="num" w:pos="2160"/>
        </w:tabs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tabs>
          <w:tab w:val="num" w:pos="180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4" w15:restartNumberingAfterBreak="0">
    <w:nsid w:val="42B5608B"/>
    <w:multiLevelType w:val="multilevel"/>
    <w:tmpl w:val="BA029326"/>
    <w:name w:val="zagol"/>
    <w:lvl w:ilvl="0">
      <w:start w:val="1"/>
      <w:numFmt w:val="decimal"/>
      <w:pStyle w:val="10"/>
      <w:suff w:val="space"/>
      <w:lvlText w:val="%1."/>
      <w:lvlJc w:val="left"/>
      <w:pPr>
        <w:ind w:left="710" w:firstLine="0"/>
      </w:pPr>
      <w:rPr>
        <w:rFonts w:hint="default"/>
      </w:rPr>
    </w:lvl>
    <w:lvl w:ilvl="1">
      <w:start w:val="1"/>
      <w:numFmt w:val="decimal"/>
      <w:pStyle w:val="21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pStyle w:val="30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40"/>
      <w:suff w:val="space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pStyle w:val="50"/>
      <w:suff w:val="space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15" w15:restartNumberingAfterBreak="0">
    <w:nsid w:val="45384A85"/>
    <w:multiLevelType w:val="multilevel"/>
    <w:tmpl w:val="0419001F"/>
    <w:styleLink w:val="1111111"/>
    <w:lvl w:ilvl="0">
      <w:start w:val="1"/>
      <w:numFmt w:val="decimal"/>
      <w:pStyle w:val="111111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50440CA2"/>
    <w:multiLevelType w:val="singleLevel"/>
    <w:tmpl w:val="2CAC0CE6"/>
    <w:lvl w:ilvl="0">
      <w:start w:val="1"/>
      <w:numFmt w:val="decimal"/>
      <w:pStyle w:val="a3"/>
      <w:lvlText w:val="%1)"/>
      <w:lvlJc w:val="left"/>
      <w:pPr>
        <w:tabs>
          <w:tab w:val="num" w:pos="1071"/>
        </w:tabs>
        <w:ind w:left="0" w:firstLine="709"/>
      </w:pPr>
    </w:lvl>
  </w:abstractNum>
  <w:abstractNum w:abstractNumId="17" w15:restartNumberingAfterBreak="0">
    <w:nsid w:val="506F676B"/>
    <w:multiLevelType w:val="multilevel"/>
    <w:tmpl w:val="0419001D"/>
    <w:styleLink w:val="1ai1"/>
    <w:lvl w:ilvl="0">
      <w:start w:val="1"/>
      <w:numFmt w:val="decimal"/>
      <w:pStyle w:val="1ai1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8" w15:restartNumberingAfterBreak="0">
    <w:nsid w:val="51045F48"/>
    <w:multiLevelType w:val="hybridMultilevel"/>
    <w:tmpl w:val="1C869958"/>
    <w:lvl w:ilvl="0" w:tplc="313AD7F0">
      <w:start w:val="1"/>
      <w:numFmt w:val="bullet"/>
      <w:pStyle w:val="a4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344CB436">
      <w:start w:val="1"/>
      <w:numFmt w:val="bullet"/>
      <w:lvlText w:val="o"/>
      <w:lvlJc w:val="left"/>
      <w:pPr>
        <w:ind w:left="1440" w:hanging="360"/>
      </w:pPr>
    </w:lvl>
    <w:lvl w:ilvl="2" w:tplc="75BAE4B2">
      <w:start w:val="1"/>
      <w:numFmt w:val="bullet"/>
      <w:lvlText w:val=""/>
      <w:lvlJc w:val="left"/>
      <w:pPr>
        <w:ind w:left="2160" w:hanging="360"/>
      </w:pPr>
    </w:lvl>
    <w:lvl w:ilvl="3" w:tplc="3BBCFE06">
      <w:start w:val="1"/>
      <w:numFmt w:val="bullet"/>
      <w:lvlText w:val=""/>
      <w:lvlJc w:val="left"/>
      <w:pPr>
        <w:ind w:left="2880" w:hanging="360"/>
      </w:pPr>
    </w:lvl>
    <w:lvl w:ilvl="4" w:tplc="D85CBCE2">
      <w:start w:val="1"/>
      <w:numFmt w:val="bullet"/>
      <w:lvlText w:val="o"/>
      <w:lvlJc w:val="left"/>
      <w:pPr>
        <w:ind w:left="3600" w:hanging="360"/>
      </w:pPr>
    </w:lvl>
    <w:lvl w:ilvl="5" w:tplc="EF1C8D0C">
      <w:start w:val="1"/>
      <w:numFmt w:val="bullet"/>
      <w:lvlText w:val=""/>
      <w:lvlJc w:val="left"/>
      <w:pPr>
        <w:ind w:left="4320" w:hanging="360"/>
      </w:pPr>
    </w:lvl>
    <w:lvl w:ilvl="6" w:tplc="342A8E08">
      <w:start w:val="1"/>
      <w:numFmt w:val="bullet"/>
      <w:lvlText w:val=""/>
      <w:lvlJc w:val="left"/>
      <w:pPr>
        <w:ind w:left="5040" w:hanging="360"/>
      </w:pPr>
    </w:lvl>
    <w:lvl w:ilvl="7" w:tplc="E1982BAC">
      <w:start w:val="1"/>
      <w:numFmt w:val="bullet"/>
      <w:lvlText w:val="o"/>
      <w:lvlJc w:val="left"/>
      <w:pPr>
        <w:ind w:left="5760" w:hanging="360"/>
      </w:pPr>
    </w:lvl>
    <w:lvl w:ilvl="8" w:tplc="7430EFFC">
      <w:start w:val="1"/>
      <w:numFmt w:val="bullet"/>
      <w:lvlText w:val=""/>
      <w:lvlJc w:val="left"/>
      <w:pPr>
        <w:ind w:left="6480" w:hanging="360"/>
      </w:pPr>
    </w:lvl>
  </w:abstractNum>
  <w:abstractNum w:abstractNumId="19" w15:restartNumberingAfterBreak="0">
    <w:nsid w:val="5F057DD4"/>
    <w:multiLevelType w:val="multilevel"/>
    <w:tmpl w:val="4AA4C3BA"/>
    <w:lvl w:ilvl="0">
      <w:start w:val="1"/>
      <w:numFmt w:val="decimal"/>
      <w:pStyle w:val="a5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43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C791A11"/>
    <w:multiLevelType w:val="multilevel"/>
    <w:tmpl w:val="0419001D"/>
    <w:name w:val="num422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71C44BDE"/>
    <w:multiLevelType w:val="multilevel"/>
    <w:tmpl w:val="821A870C"/>
    <w:name w:val="zagol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22" w15:restartNumberingAfterBreak="0">
    <w:nsid w:val="79323998"/>
    <w:multiLevelType w:val="multilevel"/>
    <w:tmpl w:val="99A00A56"/>
    <w:styleLink w:val="11"/>
    <w:lvl w:ilvl="0">
      <w:start w:val="1"/>
      <w:numFmt w:val="decimal"/>
      <w:pStyle w:val="11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9" w:firstLine="0"/>
      </w:pPr>
      <w:rPr>
        <w:rFonts w:hint="default"/>
      </w:rPr>
    </w:lvl>
  </w:abstractNum>
  <w:abstractNum w:abstractNumId="23" w15:restartNumberingAfterBreak="0">
    <w:nsid w:val="7B041BCA"/>
    <w:multiLevelType w:val="multilevel"/>
    <w:tmpl w:val="F578AD08"/>
    <w:name w:val="zagol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709" w:firstLine="0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709" w:firstLine="0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709" w:firstLine="0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709" w:firstLine="0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709" w:firstLine="0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709" w:firstLine="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16"/>
  </w:num>
  <w:num w:numId="5">
    <w:abstractNumId w:val="0"/>
  </w:num>
  <w:num w:numId="6">
    <w:abstractNumId w:val="10"/>
  </w:num>
  <w:num w:numId="7">
    <w:abstractNumId w:val="6"/>
  </w:num>
  <w:num w:numId="8">
    <w:abstractNumId w:val="4"/>
  </w:num>
  <w:num w:numId="9">
    <w:abstractNumId w:val="9"/>
  </w:num>
  <w:num w:numId="10">
    <w:abstractNumId w:val="8"/>
  </w:num>
  <w:num w:numId="11">
    <w:abstractNumId w:val="11"/>
  </w:num>
  <w:num w:numId="12">
    <w:abstractNumId w:val="14"/>
  </w:num>
  <w:num w:numId="13">
    <w:abstractNumId w:val="19"/>
  </w:num>
  <w:num w:numId="14">
    <w:abstractNumId w:val="18"/>
  </w:num>
  <w:num w:numId="15">
    <w:abstractNumId w:val="5"/>
    <w:lvlOverride w:ilvl="0">
      <w:startOverride w:val="1"/>
    </w:lvlOverride>
  </w:num>
  <w:num w:numId="16">
    <w:abstractNumId w:val="12"/>
  </w:num>
  <w:num w:numId="17">
    <w:abstractNumId w:val="15"/>
  </w:num>
  <w:num w:numId="18">
    <w:abstractNumId w:val="17"/>
  </w:num>
  <w:num w:numId="19">
    <w:abstractNumId w:val="22"/>
  </w:num>
  <w:num w:numId="20">
    <w:abstractNumId w:val="7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hideSpelling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87"/>
  <w:drawingGridVerticalSpacing w:val="163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67D4"/>
    <w:rsid w:val="00001374"/>
    <w:rsid w:val="00004364"/>
    <w:rsid w:val="00011976"/>
    <w:rsid w:val="00026012"/>
    <w:rsid w:val="0002691F"/>
    <w:rsid w:val="000332BA"/>
    <w:rsid w:val="0003552C"/>
    <w:rsid w:val="00037685"/>
    <w:rsid w:val="00037DF9"/>
    <w:rsid w:val="000408FE"/>
    <w:rsid w:val="000457A4"/>
    <w:rsid w:val="000502FA"/>
    <w:rsid w:val="0005193B"/>
    <w:rsid w:val="0006641D"/>
    <w:rsid w:val="000666C4"/>
    <w:rsid w:val="00066BFB"/>
    <w:rsid w:val="000857A3"/>
    <w:rsid w:val="00092655"/>
    <w:rsid w:val="000A4126"/>
    <w:rsid w:val="000C2376"/>
    <w:rsid w:val="000D5E48"/>
    <w:rsid w:val="000D6C2E"/>
    <w:rsid w:val="000E6762"/>
    <w:rsid w:val="00102B2B"/>
    <w:rsid w:val="00113013"/>
    <w:rsid w:val="001156B9"/>
    <w:rsid w:val="001216A4"/>
    <w:rsid w:val="0013183D"/>
    <w:rsid w:val="00140A39"/>
    <w:rsid w:val="00141AA1"/>
    <w:rsid w:val="00171D04"/>
    <w:rsid w:val="00182324"/>
    <w:rsid w:val="0018451C"/>
    <w:rsid w:val="001B45E1"/>
    <w:rsid w:val="001B67DD"/>
    <w:rsid w:val="001D1807"/>
    <w:rsid w:val="001E3006"/>
    <w:rsid w:val="001E3FEB"/>
    <w:rsid w:val="001E47B1"/>
    <w:rsid w:val="001F7AD5"/>
    <w:rsid w:val="00211C21"/>
    <w:rsid w:val="00222111"/>
    <w:rsid w:val="00227C64"/>
    <w:rsid w:val="0023215C"/>
    <w:rsid w:val="002359C7"/>
    <w:rsid w:val="002422DE"/>
    <w:rsid w:val="00261931"/>
    <w:rsid w:val="002636C4"/>
    <w:rsid w:val="0028347F"/>
    <w:rsid w:val="00296DE3"/>
    <w:rsid w:val="002A7519"/>
    <w:rsid w:val="002C024C"/>
    <w:rsid w:val="002C40BD"/>
    <w:rsid w:val="002C57BA"/>
    <w:rsid w:val="002C67AC"/>
    <w:rsid w:val="002D49D0"/>
    <w:rsid w:val="002E26CC"/>
    <w:rsid w:val="002E43A6"/>
    <w:rsid w:val="002E5DF6"/>
    <w:rsid w:val="002E74FE"/>
    <w:rsid w:val="00304D3B"/>
    <w:rsid w:val="003069D5"/>
    <w:rsid w:val="00310E24"/>
    <w:rsid w:val="00322829"/>
    <w:rsid w:val="00325ABF"/>
    <w:rsid w:val="00330E40"/>
    <w:rsid w:val="00334957"/>
    <w:rsid w:val="00344A4D"/>
    <w:rsid w:val="00373489"/>
    <w:rsid w:val="00374C3E"/>
    <w:rsid w:val="00385170"/>
    <w:rsid w:val="00392165"/>
    <w:rsid w:val="003A0FA7"/>
    <w:rsid w:val="003A107F"/>
    <w:rsid w:val="003A1F1C"/>
    <w:rsid w:val="003A5382"/>
    <w:rsid w:val="003B02A0"/>
    <w:rsid w:val="003B4285"/>
    <w:rsid w:val="003B4680"/>
    <w:rsid w:val="003B6739"/>
    <w:rsid w:val="003C7984"/>
    <w:rsid w:val="003D17C9"/>
    <w:rsid w:val="003E1250"/>
    <w:rsid w:val="003E2999"/>
    <w:rsid w:val="003E5DBF"/>
    <w:rsid w:val="003F03B6"/>
    <w:rsid w:val="00400FA9"/>
    <w:rsid w:val="0040293F"/>
    <w:rsid w:val="00416279"/>
    <w:rsid w:val="00423435"/>
    <w:rsid w:val="0043332D"/>
    <w:rsid w:val="0044103E"/>
    <w:rsid w:val="0045507E"/>
    <w:rsid w:val="004678C9"/>
    <w:rsid w:val="00467A68"/>
    <w:rsid w:val="00467BDA"/>
    <w:rsid w:val="00471350"/>
    <w:rsid w:val="004768FD"/>
    <w:rsid w:val="004810AC"/>
    <w:rsid w:val="0048203E"/>
    <w:rsid w:val="004878F5"/>
    <w:rsid w:val="00497634"/>
    <w:rsid w:val="004B58A2"/>
    <w:rsid w:val="004C2FDA"/>
    <w:rsid w:val="004D10C3"/>
    <w:rsid w:val="004E1B94"/>
    <w:rsid w:val="004E1F44"/>
    <w:rsid w:val="004E3791"/>
    <w:rsid w:val="004E46BE"/>
    <w:rsid w:val="004F3493"/>
    <w:rsid w:val="00501467"/>
    <w:rsid w:val="00507EA1"/>
    <w:rsid w:val="00516A93"/>
    <w:rsid w:val="00517265"/>
    <w:rsid w:val="0052101F"/>
    <w:rsid w:val="00531274"/>
    <w:rsid w:val="00532AFF"/>
    <w:rsid w:val="00532B0D"/>
    <w:rsid w:val="0053689D"/>
    <w:rsid w:val="00537090"/>
    <w:rsid w:val="00542BA2"/>
    <w:rsid w:val="00552784"/>
    <w:rsid w:val="00560FFB"/>
    <w:rsid w:val="0056302A"/>
    <w:rsid w:val="0057701F"/>
    <w:rsid w:val="00580F5B"/>
    <w:rsid w:val="00592C5D"/>
    <w:rsid w:val="00592EBE"/>
    <w:rsid w:val="005975A0"/>
    <w:rsid w:val="005B401B"/>
    <w:rsid w:val="005C7820"/>
    <w:rsid w:val="005D7D6E"/>
    <w:rsid w:val="005E1BA1"/>
    <w:rsid w:val="005E4872"/>
    <w:rsid w:val="005F37FA"/>
    <w:rsid w:val="005F7B0B"/>
    <w:rsid w:val="00604352"/>
    <w:rsid w:val="0061068A"/>
    <w:rsid w:val="00612A3B"/>
    <w:rsid w:val="00620AD8"/>
    <w:rsid w:val="00626D3B"/>
    <w:rsid w:val="00631527"/>
    <w:rsid w:val="0063185A"/>
    <w:rsid w:val="006323CE"/>
    <w:rsid w:val="00633E14"/>
    <w:rsid w:val="00640B24"/>
    <w:rsid w:val="0064385A"/>
    <w:rsid w:val="00647E09"/>
    <w:rsid w:val="00651867"/>
    <w:rsid w:val="00661FD3"/>
    <w:rsid w:val="0066205B"/>
    <w:rsid w:val="00675859"/>
    <w:rsid w:val="00692C7D"/>
    <w:rsid w:val="0069567E"/>
    <w:rsid w:val="006B1C28"/>
    <w:rsid w:val="006C1B3F"/>
    <w:rsid w:val="006C24EE"/>
    <w:rsid w:val="006C442E"/>
    <w:rsid w:val="006D0E9B"/>
    <w:rsid w:val="006D54AD"/>
    <w:rsid w:val="006E064A"/>
    <w:rsid w:val="006E2B1E"/>
    <w:rsid w:val="006F0130"/>
    <w:rsid w:val="006F5A3F"/>
    <w:rsid w:val="006F7C7B"/>
    <w:rsid w:val="00710D1F"/>
    <w:rsid w:val="0074546B"/>
    <w:rsid w:val="0075102F"/>
    <w:rsid w:val="00766747"/>
    <w:rsid w:val="007725EB"/>
    <w:rsid w:val="007847B0"/>
    <w:rsid w:val="007A6D58"/>
    <w:rsid w:val="007B228D"/>
    <w:rsid w:val="007C0748"/>
    <w:rsid w:val="007C25CA"/>
    <w:rsid w:val="007C50CF"/>
    <w:rsid w:val="007D154D"/>
    <w:rsid w:val="007D37E6"/>
    <w:rsid w:val="007F06D7"/>
    <w:rsid w:val="007F2299"/>
    <w:rsid w:val="00813151"/>
    <w:rsid w:val="00813587"/>
    <w:rsid w:val="00814971"/>
    <w:rsid w:val="008210E5"/>
    <w:rsid w:val="00821424"/>
    <w:rsid w:val="00823DD4"/>
    <w:rsid w:val="00824084"/>
    <w:rsid w:val="00832E0C"/>
    <w:rsid w:val="00836F61"/>
    <w:rsid w:val="00842145"/>
    <w:rsid w:val="0084695F"/>
    <w:rsid w:val="008511E0"/>
    <w:rsid w:val="00863D22"/>
    <w:rsid w:val="00864844"/>
    <w:rsid w:val="00867904"/>
    <w:rsid w:val="00870499"/>
    <w:rsid w:val="008824FF"/>
    <w:rsid w:val="00883435"/>
    <w:rsid w:val="0088518A"/>
    <w:rsid w:val="00890CAA"/>
    <w:rsid w:val="00896996"/>
    <w:rsid w:val="008A24C8"/>
    <w:rsid w:val="008B051A"/>
    <w:rsid w:val="008B0AA5"/>
    <w:rsid w:val="008B281F"/>
    <w:rsid w:val="008C41BA"/>
    <w:rsid w:val="008D3F8F"/>
    <w:rsid w:val="008D401F"/>
    <w:rsid w:val="008D68B0"/>
    <w:rsid w:val="008E6FDF"/>
    <w:rsid w:val="008E7844"/>
    <w:rsid w:val="009163B6"/>
    <w:rsid w:val="009169F2"/>
    <w:rsid w:val="0092235A"/>
    <w:rsid w:val="0093149F"/>
    <w:rsid w:val="00936EEC"/>
    <w:rsid w:val="0094440B"/>
    <w:rsid w:val="0094510A"/>
    <w:rsid w:val="00945630"/>
    <w:rsid w:val="0096002B"/>
    <w:rsid w:val="0096719E"/>
    <w:rsid w:val="00967282"/>
    <w:rsid w:val="00970010"/>
    <w:rsid w:val="0098120B"/>
    <w:rsid w:val="009B01D1"/>
    <w:rsid w:val="009B2249"/>
    <w:rsid w:val="009B5311"/>
    <w:rsid w:val="009C7C7C"/>
    <w:rsid w:val="009D01C3"/>
    <w:rsid w:val="009D05B1"/>
    <w:rsid w:val="009D362B"/>
    <w:rsid w:val="009D4F2B"/>
    <w:rsid w:val="009E12BE"/>
    <w:rsid w:val="009F27D6"/>
    <w:rsid w:val="00A14C83"/>
    <w:rsid w:val="00A26574"/>
    <w:rsid w:val="00A354B6"/>
    <w:rsid w:val="00A3684B"/>
    <w:rsid w:val="00A374CF"/>
    <w:rsid w:val="00A53807"/>
    <w:rsid w:val="00A53D91"/>
    <w:rsid w:val="00A55FAE"/>
    <w:rsid w:val="00A61347"/>
    <w:rsid w:val="00A73800"/>
    <w:rsid w:val="00A91C72"/>
    <w:rsid w:val="00A928C9"/>
    <w:rsid w:val="00A93CCB"/>
    <w:rsid w:val="00A951B3"/>
    <w:rsid w:val="00AA1A9D"/>
    <w:rsid w:val="00AA6D2F"/>
    <w:rsid w:val="00AD2C58"/>
    <w:rsid w:val="00AD73D1"/>
    <w:rsid w:val="00AE5DBC"/>
    <w:rsid w:val="00AF2D45"/>
    <w:rsid w:val="00AF6844"/>
    <w:rsid w:val="00B02FF9"/>
    <w:rsid w:val="00B138B7"/>
    <w:rsid w:val="00B27752"/>
    <w:rsid w:val="00B4131A"/>
    <w:rsid w:val="00B415D7"/>
    <w:rsid w:val="00B62065"/>
    <w:rsid w:val="00B71111"/>
    <w:rsid w:val="00B910B5"/>
    <w:rsid w:val="00B94A07"/>
    <w:rsid w:val="00B9799B"/>
    <w:rsid w:val="00BB15F6"/>
    <w:rsid w:val="00BB38F1"/>
    <w:rsid w:val="00BC790C"/>
    <w:rsid w:val="00BD1F8D"/>
    <w:rsid w:val="00BD2EDA"/>
    <w:rsid w:val="00BE1F89"/>
    <w:rsid w:val="00BE3814"/>
    <w:rsid w:val="00BE3E08"/>
    <w:rsid w:val="00BE7498"/>
    <w:rsid w:val="00BF589C"/>
    <w:rsid w:val="00C00D95"/>
    <w:rsid w:val="00C06888"/>
    <w:rsid w:val="00C13F2F"/>
    <w:rsid w:val="00C14340"/>
    <w:rsid w:val="00C14ADC"/>
    <w:rsid w:val="00C167D4"/>
    <w:rsid w:val="00C22BF8"/>
    <w:rsid w:val="00C31290"/>
    <w:rsid w:val="00C36CE8"/>
    <w:rsid w:val="00C37EE4"/>
    <w:rsid w:val="00C435F2"/>
    <w:rsid w:val="00C56515"/>
    <w:rsid w:val="00C57FBA"/>
    <w:rsid w:val="00C646F0"/>
    <w:rsid w:val="00C7364E"/>
    <w:rsid w:val="00C77F9F"/>
    <w:rsid w:val="00C95B65"/>
    <w:rsid w:val="00CA7774"/>
    <w:rsid w:val="00CB2ABA"/>
    <w:rsid w:val="00CB359C"/>
    <w:rsid w:val="00CB7B5A"/>
    <w:rsid w:val="00CD5CC5"/>
    <w:rsid w:val="00CE5636"/>
    <w:rsid w:val="00CE61CE"/>
    <w:rsid w:val="00CF6D70"/>
    <w:rsid w:val="00D00776"/>
    <w:rsid w:val="00D02DD5"/>
    <w:rsid w:val="00D051FE"/>
    <w:rsid w:val="00D15939"/>
    <w:rsid w:val="00D3136A"/>
    <w:rsid w:val="00D31CE2"/>
    <w:rsid w:val="00D35F9E"/>
    <w:rsid w:val="00D37A80"/>
    <w:rsid w:val="00D43A85"/>
    <w:rsid w:val="00D459FD"/>
    <w:rsid w:val="00D472C5"/>
    <w:rsid w:val="00D509B8"/>
    <w:rsid w:val="00D5301E"/>
    <w:rsid w:val="00D619E8"/>
    <w:rsid w:val="00D754AF"/>
    <w:rsid w:val="00D80307"/>
    <w:rsid w:val="00D91342"/>
    <w:rsid w:val="00DC2297"/>
    <w:rsid w:val="00DC43D9"/>
    <w:rsid w:val="00DE3BA8"/>
    <w:rsid w:val="00DE6E70"/>
    <w:rsid w:val="00DF2F67"/>
    <w:rsid w:val="00E04E3E"/>
    <w:rsid w:val="00E14145"/>
    <w:rsid w:val="00E15BFF"/>
    <w:rsid w:val="00E17722"/>
    <w:rsid w:val="00E227C5"/>
    <w:rsid w:val="00E23135"/>
    <w:rsid w:val="00E23EA9"/>
    <w:rsid w:val="00E24037"/>
    <w:rsid w:val="00E4124E"/>
    <w:rsid w:val="00E42E01"/>
    <w:rsid w:val="00E46F07"/>
    <w:rsid w:val="00E47C32"/>
    <w:rsid w:val="00E55B58"/>
    <w:rsid w:val="00E55B68"/>
    <w:rsid w:val="00E72C68"/>
    <w:rsid w:val="00E870C5"/>
    <w:rsid w:val="00EA0333"/>
    <w:rsid w:val="00EA66E2"/>
    <w:rsid w:val="00EB38F2"/>
    <w:rsid w:val="00EB3CB0"/>
    <w:rsid w:val="00EC0851"/>
    <w:rsid w:val="00EC0E1B"/>
    <w:rsid w:val="00ED5287"/>
    <w:rsid w:val="00ED56C3"/>
    <w:rsid w:val="00EE2E9C"/>
    <w:rsid w:val="00EF2CEC"/>
    <w:rsid w:val="00F0458C"/>
    <w:rsid w:val="00F06144"/>
    <w:rsid w:val="00F07A49"/>
    <w:rsid w:val="00F10393"/>
    <w:rsid w:val="00F10E07"/>
    <w:rsid w:val="00F11874"/>
    <w:rsid w:val="00F12F5E"/>
    <w:rsid w:val="00F15242"/>
    <w:rsid w:val="00F27C6D"/>
    <w:rsid w:val="00F30E54"/>
    <w:rsid w:val="00F40D95"/>
    <w:rsid w:val="00F41981"/>
    <w:rsid w:val="00F4612D"/>
    <w:rsid w:val="00F47020"/>
    <w:rsid w:val="00F55B06"/>
    <w:rsid w:val="00F55B07"/>
    <w:rsid w:val="00F55DDA"/>
    <w:rsid w:val="00F56C61"/>
    <w:rsid w:val="00F82EF4"/>
    <w:rsid w:val="00F87338"/>
    <w:rsid w:val="00F94621"/>
    <w:rsid w:val="00F96A8C"/>
    <w:rsid w:val="00FB2AB5"/>
    <w:rsid w:val="00FC51A0"/>
    <w:rsid w:val="00FD1C79"/>
    <w:rsid w:val="00FD204A"/>
    <w:rsid w:val="00FD34C8"/>
    <w:rsid w:val="00FD39A2"/>
    <w:rsid w:val="00FF4923"/>
    <w:rsid w:val="00FF5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344B4AC"/>
  <w15:chartTrackingRefBased/>
  <w15:docId w15:val="{218E48DD-F893-4279-8760-A62AE703B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uiPriority="0" w:qFormat="1"/>
    <w:lsdException w:name="table of figures" w:semiHidden="1" w:uiPriority="0" w:unhideWhenUsed="1"/>
    <w:lsdException w:name="envelope address" w:semiHidden="1" w:uiPriority="0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iPriority="0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" w:qFormat="1"/>
    <w:lsdException w:name="Intense Emphasis" w:uiPriority="2" w:qFormat="1"/>
    <w:lsdException w:name="Subtle Reference" w:uiPriority="31" w:qFormat="1"/>
    <w:lsdException w:name="Intense Reference" w:uiPriority="32" w:qFormat="1"/>
    <w:lsdException w:name="Book Title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6">
    <w:name w:val="Normal"/>
    <w:qFormat/>
    <w:rsid w:val="007D154D"/>
    <w:rPr>
      <w:sz w:val="24"/>
      <w:szCs w:val="28"/>
    </w:rPr>
  </w:style>
  <w:style w:type="paragraph" w:styleId="10">
    <w:name w:val="heading 1"/>
    <w:aliases w:val="Раздел,Head 9,новая страница,EIA H1,.,Heading 1 Char Char,Заголовок 1 PDV,номер приложения,iiia? i?eei?aiey,новая страница + Перед:  0 пт,После:  0 пт,Heading 1,Заголовок к1,Заголовок А,Gliederung1,Заголовок 1 уровень,ДЮ,HEADING 1,§1.,ALK_K1"/>
    <w:basedOn w:val="a6"/>
    <w:next w:val="a7"/>
    <w:link w:val="12"/>
    <w:qFormat/>
    <w:rsid w:val="00E14145"/>
    <w:pPr>
      <w:keepNext/>
      <w:numPr>
        <w:numId w:val="12"/>
      </w:numPr>
      <w:spacing w:before="240" w:after="120"/>
      <w:outlineLvl w:val="0"/>
    </w:pPr>
    <w:rPr>
      <w:rFonts w:ascii="Arial" w:hAnsi="Arial"/>
      <w:b/>
      <w:caps/>
      <w:kern w:val="28"/>
      <w:sz w:val="28"/>
    </w:rPr>
  </w:style>
  <w:style w:type="paragraph" w:styleId="21">
    <w:name w:val="heading 2"/>
    <w:aliases w:val="5_Заголовок 2(1.1),my_zagol2,- 1.1,Section,EIA H2,1.1. Заголовок 2,§1.1.,§1.1,HEADING 2,Paragraaf,hseHeading 2,OG Heading 2,RSKH2,H2,part 1.1,OXY2,ALK_K2,Заголовок 2 Знак2 Знак,Заголовок 2 Знак1 Знак Знак,Заголовок 2 Знак Знак Знак Знак,Знак"/>
    <w:basedOn w:val="a6"/>
    <w:next w:val="a7"/>
    <w:link w:val="22"/>
    <w:qFormat/>
    <w:rsid w:val="00E14145"/>
    <w:pPr>
      <w:keepNext/>
      <w:numPr>
        <w:ilvl w:val="1"/>
        <w:numId w:val="12"/>
      </w:numPr>
      <w:spacing w:before="240" w:after="80"/>
      <w:outlineLvl w:val="1"/>
    </w:pPr>
    <w:rPr>
      <w:rFonts w:ascii="Arial" w:hAnsi="Arial"/>
      <w:b/>
      <w:i/>
      <w:sz w:val="26"/>
    </w:rPr>
  </w:style>
  <w:style w:type="paragraph" w:styleId="30">
    <w:name w:val="heading 3"/>
    <w:aliases w:val="Знак Знак Знак,Знак Знак,Заголовок 3 Знак1,3 уровень_Заголовок 3,my_zagol 3,EIA H3,HEADING 3,Level 1 - 1,H3,§1.1.1.,§1.1.1,ALK_K3,- 1.1.1,OG Heading 3,Subhead C,RSKH3,HEADING 4,Знак4,Заголовок 11,ITTHEADER3,Ведомость (название),Topic,2,.1.1"/>
    <w:basedOn w:val="a6"/>
    <w:next w:val="a7"/>
    <w:link w:val="31"/>
    <w:qFormat/>
    <w:rsid w:val="00E14145"/>
    <w:pPr>
      <w:keepNext/>
      <w:numPr>
        <w:ilvl w:val="2"/>
        <w:numId w:val="12"/>
      </w:numPr>
      <w:spacing w:before="240" w:after="60"/>
      <w:outlineLvl w:val="2"/>
    </w:pPr>
    <w:rPr>
      <w:rFonts w:ascii="Arial" w:hAnsi="Arial"/>
      <w:b/>
    </w:rPr>
  </w:style>
  <w:style w:type="paragraph" w:styleId="40">
    <w:name w:val="heading 4"/>
    <w:basedOn w:val="a6"/>
    <w:next w:val="a7"/>
    <w:link w:val="41"/>
    <w:qFormat/>
    <w:rsid w:val="00E14145"/>
    <w:pPr>
      <w:keepNext/>
      <w:numPr>
        <w:ilvl w:val="3"/>
        <w:numId w:val="12"/>
      </w:numPr>
      <w:spacing w:before="240" w:after="60"/>
      <w:outlineLvl w:val="3"/>
    </w:pPr>
    <w:rPr>
      <w:rFonts w:ascii="Arial" w:hAnsi="Arial"/>
      <w:b/>
      <w:i/>
    </w:rPr>
  </w:style>
  <w:style w:type="paragraph" w:styleId="50">
    <w:name w:val="heading 5"/>
    <w:basedOn w:val="a6"/>
    <w:next w:val="a7"/>
    <w:link w:val="51"/>
    <w:qFormat/>
    <w:rsid w:val="00E14145"/>
    <w:pPr>
      <w:keepNext/>
      <w:numPr>
        <w:ilvl w:val="4"/>
        <w:numId w:val="12"/>
      </w:numPr>
      <w:spacing w:before="240" w:after="40"/>
      <w:outlineLvl w:val="4"/>
    </w:pPr>
    <w:rPr>
      <w:rFonts w:ascii="Arial" w:hAnsi="Arial"/>
      <w:b/>
    </w:rPr>
  </w:style>
  <w:style w:type="paragraph" w:styleId="6">
    <w:name w:val="heading 6"/>
    <w:basedOn w:val="a6"/>
    <w:next w:val="a7"/>
    <w:link w:val="60"/>
    <w:qFormat/>
    <w:rsid w:val="00E14145"/>
    <w:pPr>
      <w:numPr>
        <w:ilvl w:val="5"/>
        <w:numId w:val="12"/>
      </w:numPr>
      <w:spacing w:before="200" w:after="40"/>
      <w:outlineLvl w:val="5"/>
    </w:pPr>
    <w:rPr>
      <w:rFonts w:ascii="Arial" w:hAnsi="Arial"/>
      <w:b/>
      <w:i/>
    </w:rPr>
  </w:style>
  <w:style w:type="paragraph" w:styleId="7">
    <w:name w:val="heading 7"/>
    <w:basedOn w:val="a6"/>
    <w:next w:val="a7"/>
    <w:link w:val="70"/>
    <w:qFormat/>
    <w:rsid w:val="00E14145"/>
    <w:pPr>
      <w:keepNext/>
      <w:numPr>
        <w:ilvl w:val="6"/>
        <w:numId w:val="12"/>
      </w:numPr>
      <w:spacing w:before="200" w:after="40"/>
      <w:outlineLvl w:val="6"/>
    </w:pPr>
    <w:rPr>
      <w:rFonts w:ascii="Arial" w:hAnsi="Arial"/>
      <w:b/>
      <w:sz w:val="20"/>
    </w:rPr>
  </w:style>
  <w:style w:type="paragraph" w:styleId="8">
    <w:name w:val="heading 8"/>
    <w:basedOn w:val="a6"/>
    <w:next w:val="a7"/>
    <w:link w:val="80"/>
    <w:qFormat/>
    <w:rsid w:val="00E14145"/>
    <w:pPr>
      <w:keepNext/>
      <w:numPr>
        <w:ilvl w:val="7"/>
        <w:numId w:val="12"/>
      </w:numPr>
      <w:spacing w:before="200" w:after="40"/>
      <w:outlineLvl w:val="7"/>
    </w:pPr>
    <w:rPr>
      <w:rFonts w:ascii="Arial" w:hAnsi="Arial"/>
      <w:b/>
      <w:i/>
      <w:sz w:val="20"/>
    </w:rPr>
  </w:style>
  <w:style w:type="paragraph" w:styleId="9">
    <w:name w:val="heading 9"/>
    <w:basedOn w:val="a6"/>
    <w:next w:val="a7"/>
    <w:link w:val="90"/>
    <w:qFormat/>
    <w:rsid w:val="00E14145"/>
    <w:pPr>
      <w:keepNext/>
      <w:numPr>
        <w:ilvl w:val="8"/>
        <w:numId w:val="12"/>
      </w:numPr>
      <w:spacing w:before="200" w:after="40"/>
      <w:outlineLvl w:val="8"/>
    </w:pPr>
    <w:rPr>
      <w:rFonts w:ascii="Arial" w:hAnsi="Arial"/>
      <w:b/>
      <w:sz w:val="18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a7">
    <w:name w:val="Body Text"/>
    <w:aliases w:val="Табличный,Oaaee?iue,Oaaee?iue1,Oaaee?iue2,Oaaee?iue3,Oaaee?iue4,Oaaee?iue5,Oaaee?iue11,Oaaee?iue21,Oaaee?iue31,Oaaee?iue41,Табличный1,Табличный2,Табличный3,Табличный4,Табличный5,Табличный11,Табличный21,Табличный31,Табличный41,bt,Oaaee?iu"/>
    <w:basedOn w:val="a6"/>
    <w:link w:val="ab"/>
    <w:qFormat/>
    <w:pPr>
      <w:ind w:firstLine="709"/>
      <w:jc w:val="both"/>
    </w:pPr>
  </w:style>
  <w:style w:type="paragraph" w:styleId="ac">
    <w:name w:val="footer"/>
    <w:basedOn w:val="a6"/>
    <w:link w:val="ad"/>
    <w:pPr>
      <w:tabs>
        <w:tab w:val="center" w:pos="4820"/>
        <w:tab w:val="right" w:pos="9639"/>
      </w:tabs>
    </w:pPr>
    <w:rPr>
      <w:noProof/>
      <w:sz w:val="18"/>
    </w:rPr>
  </w:style>
  <w:style w:type="paragraph" w:styleId="ae">
    <w:name w:val="table of authorities"/>
    <w:basedOn w:val="a6"/>
    <w:next w:val="a6"/>
    <w:semiHidden/>
    <w:pPr>
      <w:ind w:left="220" w:hanging="220"/>
    </w:pPr>
  </w:style>
  <w:style w:type="paragraph" w:styleId="20">
    <w:name w:val="List Bullet 2"/>
    <w:basedOn w:val="a6"/>
    <w:pPr>
      <w:numPr>
        <w:numId w:val="8"/>
      </w:numPr>
      <w:tabs>
        <w:tab w:val="clear" w:pos="720"/>
        <w:tab w:val="num" w:pos="1843"/>
      </w:tabs>
      <w:ind w:left="709" w:firstLine="709"/>
      <w:jc w:val="both"/>
    </w:pPr>
  </w:style>
  <w:style w:type="paragraph" w:styleId="a">
    <w:name w:val="List Bullet"/>
    <w:basedOn w:val="a6"/>
    <w:pPr>
      <w:numPr>
        <w:numId w:val="7"/>
      </w:numPr>
      <w:tabs>
        <w:tab w:val="clear" w:pos="360"/>
        <w:tab w:val="num" w:pos="993"/>
      </w:tabs>
      <w:ind w:left="0" w:firstLine="709"/>
      <w:jc w:val="both"/>
    </w:pPr>
  </w:style>
  <w:style w:type="paragraph" w:styleId="af">
    <w:name w:val="List"/>
    <w:basedOn w:val="a6"/>
    <w:pPr>
      <w:ind w:left="360" w:hanging="360"/>
    </w:pPr>
  </w:style>
  <w:style w:type="paragraph" w:customStyle="1" w:styleId="af0">
    <w:name w:val="Нумерованный основной"/>
    <w:basedOn w:val="a6"/>
    <w:rsid w:val="00344A4D"/>
    <w:pPr>
      <w:ind w:firstLine="709"/>
      <w:jc w:val="both"/>
    </w:pPr>
  </w:style>
  <w:style w:type="paragraph" w:styleId="af1">
    <w:name w:val="header"/>
    <w:basedOn w:val="a6"/>
    <w:link w:val="af2"/>
    <w:pPr>
      <w:tabs>
        <w:tab w:val="center" w:pos="4820"/>
        <w:tab w:val="right" w:pos="9639"/>
      </w:tabs>
    </w:pPr>
    <w:rPr>
      <w:sz w:val="18"/>
    </w:rPr>
  </w:style>
  <w:style w:type="character" w:styleId="af3">
    <w:name w:val="page number"/>
    <w:rPr>
      <w:sz w:val="20"/>
    </w:rPr>
  </w:style>
  <w:style w:type="paragraph" w:styleId="af4">
    <w:name w:val="envelope address"/>
    <w:basedOn w:val="a6"/>
    <w:pPr>
      <w:framePr w:w="7920" w:h="1980" w:hRule="exact" w:hSpace="180" w:wrap="auto" w:hAnchor="page" w:xAlign="center" w:yAlign="bottom"/>
      <w:ind w:left="2880"/>
    </w:pPr>
    <w:rPr>
      <w:rFonts w:ascii="Arial" w:hAnsi="Arial"/>
    </w:rPr>
  </w:style>
  <w:style w:type="paragraph" w:styleId="3">
    <w:name w:val="List Bullet 3"/>
    <w:basedOn w:val="a6"/>
    <w:pPr>
      <w:numPr>
        <w:numId w:val="1"/>
      </w:numPr>
    </w:pPr>
  </w:style>
  <w:style w:type="paragraph" w:styleId="91">
    <w:name w:val="toc 9"/>
    <w:basedOn w:val="a6"/>
    <w:next w:val="a6"/>
    <w:autoRedefine/>
    <w:semiHidden/>
    <w:pPr>
      <w:tabs>
        <w:tab w:val="left" w:pos="1843"/>
        <w:tab w:val="left" w:leader="dot" w:pos="9072"/>
      </w:tabs>
      <w:ind w:left="1843" w:right="1134" w:hanging="1559"/>
    </w:pPr>
    <w:rPr>
      <w:smallCaps/>
      <w:noProof/>
      <w:sz w:val="20"/>
      <w:szCs w:val="26"/>
    </w:rPr>
  </w:style>
  <w:style w:type="paragraph" w:styleId="13">
    <w:name w:val="toc 1"/>
    <w:basedOn w:val="a6"/>
    <w:next w:val="a6"/>
    <w:autoRedefine/>
    <w:uiPriority w:val="39"/>
    <w:pPr>
      <w:tabs>
        <w:tab w:val="left" w:leader="dot" w:pos="9072"/>
      </w:tabs>
      <w:spacing w:before="120" w:after="120"/>
      <w:ind w:right="1134"/>
    </w:pPr>
    <w:rPr>
      <w:caps/>
      <w:sz w:val="20"/>
    </w:rPr>
  </w:style>
  <w:style w:type="paragraph" w:styleId="23">
    <w:name w:val="toc 2"/>
    <w:basedOn w:val="a6"/>
    <w:next w:val="a6"/>
    <w:autoRedefine/>
    <w:uiPriority w:val="39"/>
    <w:pPr>
      <w:tabs>
        <w:tab w:val="left" w:leader="dot" w:pos="9072"/>
      </w:tabs>
      <w:ind w:left="284" w:right="1134"/>
    </w:pPr>
    <w:rPr>
      <w:smallCaps/>
      <w:sz w:val="20"/>
      <w:szCs w:val="26"/>
    </w:rPr>
  </w:style>
  <w:style w:type="paragraph" w:styleId="32">
    <w:name w:val="toc 3"/>
    <w:basedOn w:val="a6"/>
    <w:next w:val="a6"/>
    <w:autoRedefine/>
    <w:uiPriority w:val="39"/>
    <w:pPr>
      <w:tabs>
        <w:tab w:val="left" w:leader="dot" w:pos="9072"/>
      </w:tabs>
      <w:ind w:left="567" w:right="1132"/>
    </w:pPr>
    <w:rPr>
      <w:i/>
      <w:iCs/>
      <w:sz w:val="20"/>
      <w:szCs w:val="22"/>
    </w:rPr>
  </w:style>
  <w:style w:type="paragraph" w:customStyle="1" w:styleId="af5">
    <w:name w:val="рисунок"/>
    <w:basedOn w:val="a6"/>
    <w:next w:val="af6"/>
    <w:pPr>
      <w:keepNext/>
      <w:jc w:val="center"/>
    </w:pPr>
    <w:rPr>
      <w:rFonts w:ascii="Arial" w:hAnsi="Arial"/>
      <w:b/>
      <w:sz w:val="20"/>
    </w:rPr>
  </w:style>
  <w:style w:type="paragraph" w:styleId="af6">
    <w:name w:val="caption"/>
    <w:basedOn w:val="a6"/>
    <w:next w:val="a7"/>
    <w:link w:val="af7"/>
    <w:qFormat/>
    <w:pPr>
      <w:keepNext/>
      <w:spacing w:before="120" w:after="120"/>
      <w:jc w:val="center"/>
    </w:pPr>
    <w:rPr>
      <w:b/>
    </w:rPr>
  </w:style>
  <w:style w:type="paragraph" w:styleId="af8">
    <w:name w:val="table of figures"/>
    <w:basedOn w:val="a6"/>
    <w:next w:val="a6"/>
    <w:semiHidden/>
    <w:pPr>
      <w:ind w:left="440" w:hanging="440"/>
    </w:pPr>
  </w:style>
  <w:style w:type="paragraph" w:styleId="24">
    <w:name w:val="Body Text 2"/>
    <w:basedOn w:val="a6"/>
    <w:link w:val="25"/>
    <w:pPr>
      <w:spacing w:after="120" w:line="480" w:lineRule="auto"/>
    </w:pPr>
  </w:style>
  <w:style w:type="character" w:styleId="HTML">
    <w:name w:val="HTML Code"/>
    <w:rPr>
      <w:rFonts w:ascii="Courier New" w:hAnsi="Courier New"/>
      <w:sz w:val="20"/>
      <w:szCs w:val="20"/>
    </w:rPr>
  </w:style>
  <w:style w:type="character" w:styleId="HTML0">
    <w:name w:val="HTML Cite"/>
    <w:rPr>
      <w:i/>
      <w:iCs/>
    </w:rPr>
  </w:style>
  <w:style w:type="paragraph" w:customStyle="1" w:styleId="af9">
    <w:name w:val="Примечание"/>
    <w:next w:val="afa"/>
    <w:pPr>
      <w:widowControl w:val="0"/>
      <w:tabs>
        <w:tab w:val="left" w:pos="1491"/>
      </w:tabs>
      <w:spacing w:before="120"/>
      <w:ind w:left="1491" w:right="567" w:hanging="1491"/>
      <w:jc w:val="both"/>
    </w:pPr>
  </w:style>
  <w:style w:type="paragraph" w:customStyle="1" w:styleId="afa">
    <w:name w:val="примечание_продолжение"/>
    <w:basedOn w:val="af9"/>
    <w:next w:val="afb"/>
    <w:pPr>
      <w:spacing w:before="0"/>
      <w:ind w:hanging="357"/>
    </w:pPr>
  </w:style>
  <w:style w:type="paragraph" w:customStyle="1" w:styleId="afb">
    <w:name w:val="Основной текст продолжение"/>
    <w:basedOn w:val="a7"/>
    <w:next w:val="a7"/>
    <w:pPr>
      <w:spacing w:before="120"/>
    </w:pPr>
  </w:style>
  <w:style w:type="paragraph" w:customStyle="1" w:styleId="afc">
    <w:name w:val="специальный"/>
    <w:basedOn w:val="a6"/>
    <w:pPr>
      <w:spacing w:line="200" w:lineRule="exact"/>
    </w:pPr>
    <w:rPr>
      <w:sz w:val="18"/>
    </w:rPr>
  </w:style>
  <w:style w:type="paragraph" w:styleId="afd">
    <w:name w:val="Body Text Indent"/>
    <w:basedOn w:val="a6"/>
    <w:link w:val="afe"/>
    <w:pPr>
      <w:spacing w:line="360" w:lineRule="auto"/>
      <w:ind w:firstLine="720"/>
      <w:jc w:val="both"/>
    </w:pPr>
  </w:style>
  <w:style w:type="paragraph" w:styleId="42">
    <w:name w:val="toc 4"/>
    <w:basedOn w:val="a6"/>
    <w:next w:val="a6"/>
    <w:autoRedefine/>
    <w:semiHidden/>
    <w:pPr>
      <w:tabs>
        <w:tab w:val="left" w:leader="dot" w:pos="9072"/>
      </w:tabs>
      <w:ind w:left="851" w:right="1132"/>
    </w:pPr>
    <w:rPr>
      <w:sz w:val="18"/>
    </w:rPr>
  </w:style>
  <w:style w:type="paragraph" w:styleId="52">
    <w:name w:val="toc 5"/>
    <w:basedOn w:val="a6"/>
    <w:next w:val="a6"/>
    <w:autoRedefine/>
    <w:semiHidden/>
    <w:pPr>
      <w:tabs>
        <w:tab w:val="left" w:leader="dot" w:pos="9072"/>
      </w:tabs>
      <w:ind w:left="1134" w:right="1132"/>
    </w:pPr>
    <w:rPr>
      <w:sz w:val="18"/>
    </w:rPr>
  </w:style>
  <w:style w:type="paragraph" w:styleId="61">
    <w:name w:val="toc 6"/>
    <w:basedOn w:val="a6"/>
    <w:next w:val="a6"/>
    <w:autoRedefine/>
    <w:semiHidden/>
    <w:pPr>
      <w:tabs>
        <w:tab w:val="left" w:leader="dot" w:pos="9072"/>
      </w:tabs>
      <w:ind w:left="1418" w:right="1132"/>
    </w:pPr>
    <w:rPr>
      <w:sz w:val="18"/>
    </w:rPr>
  </w:style>
  <w:style w:type="paragraph" w:styleId="71">
    <w:name w:val="toc 7"/>
    <w:basedOn w:val="a6"/>
    <w:next w:val="a6"/>
    <w:autoRedefine/>
    <w:semiHidden/>
    <w:pPr>
      <w:tabs>
        <w:tab w:val="left" w:leader="dot" w:pos="9072"/>
      </w:tabs>
      <w:ind w:left="1701" w:right="1132"/>
    </w:pPr>
    <w:rPr>
      <w:sz w:val="18"/>
    </w:rPr>
  </w:style>
  <w:style w:type="paragraph" w:styleId="81">
    <w:name w:val="toc 8"/>
    <w:basedOn w:val="a6"/>
    <w:next w:val="a6"/>
    <w:autoRedefine/>
    <w:semiHidden/>
    <w:pPr>
      <w:tabs>
        <w:tab w:val="left" w:leader="dot" w:pos="9072"/>
      </w:tabs>
      <w:ind w:left="1985" w:right="1132"/>
    </w:pPr>
    <w:rPr>
      <w:sz w:val="18"/>
    </w:rPr>
  </w:style>
  <w:style w:type="paragraph" w:customStyle="1" w:styleId="aff">
    <w:name w:val="Название_страницы"/>
    <w:basedOn w:val="a6"/>
    <w:pPr>
      <w:spacing w:before="240" w:after="120"/>
      <w:jc w:val="center"/>
    </w:pPr>
    <w:rPr>
      <w:b/>
      <w:caps/>
    </w:rPr>
  </w:style>
  <w:style w:type="paragraph" w:styleId="aff0">
    <w:name w:val="Plain Text"/>
    <w:basedOn w:val="a6"/>
    <w:link w:val="aff1"/>
    <w:rPr>
      <w:rFonts w:ascii="Courier New" w:hAnsi="Courier New"/>
      <w:sz w:val="20"/>
    </w:rPr>
  </w:style>
  <w:style w:type="character" w:styleId="aff2">
    <w:name w:val="Hyperlink"/>
    <w:rPr>
      <w:color w:val="0000FF"/>
      <w:u w:val="single"/>
    </w:rPr>
  </w:style>
  <w:style w:type="paragraph" w:customStyle="1" w:styleId="aff3">
    <w:name w:val="диаметр"/>
    <w:pPr>
      <w:ind w:left="442" w:right="567" w:firstLine="709"/>
      <w:jc w:val="both"/>
    </w:pPr>
    <w:rPr>
      <w:sz w:val="22"/>
    </w:rPr>
  </w:style>
  <w:style w:type="character" w:styleId="aff4">
    <w:name w:val="FollowedHyperlink"/>
    <w:rPr>
      <w:color w:val="800080"/>
      <w:u w:val="single"/>
    </w:rPr>
  </w:style>
  <w:style w:type="paragraph" w:styleId="aff5">
    <w:name w:val="Subtitle"/>
    <w:basedOn w:val="a6"/>
    <w:link w:val="aff6"/>
    <w:qFormat/>
    <w:pPr>
      <w:spacing w:after="60"/>
      <w:jc w:val="center"/>
      <w:outlineLvl w:val="1"/>
    </w:pPr>
    <w:rPr>
      <w:rFonts w:ascii="Arial" w:hAnsi="Arial" w:cs="Arial"/>
      <w:szCs w:val="24"/>
    </w:rPr>
  </w:style>
  <w:style w:type="paragraph" w:styleId="a0">
    <w:name w:val="List Number"/>
    <w:pPr>
      <w:numPr>
        <w:numId w:val="6"/>
      </w:numPr>
      <w:ind w:right="567"/>
      <w:jc w:val="both"/>
    </w:pPr>
    <w:rPr>
      <w:sz w:val="24"/>
    </w:rPr>
  </w:style>
  <w:style w:type="paragraph" w:styleId="2">
    <w:name w:val="List Number 2"/>
    <w:pPr>
      <w:numPr>
        <w:numId w:val="5"/>
      </w:numPr>
      <w:ind w:right="567"/>
      <w:jc w:val="both"/>
    </w:pPr>
    <w:rPr>
      <w:sz w:val="24"/>
    </w:rPr>
  </w:style>
  <w:style w:type="paragraph" w:customStyle="1" w:styleId="aff7">
    <w:name w:val="Приложение"/>
    <w:next w:val="a7"/>
    <w:pPr>
      <w:pageBreakBefore/>
      <w:ind w:left="442" w:right="567" w:hanging="442"/>
      <w:jc w:val="center"/>
    </w:pPr>
    <w:rPr>
      <w:rFonts w:ascii="Arial" w:hAnsi="Arial"/>
      <w:b/>
      <w:bCs/>
      <w:i/>
      <w:sz w:val="26"/>
    </w:rPr>
  </w:style>
  <w:style w:type="paragraph" w:customStyle="1" w:styleId="aff8">
    <w:name w:val="градус Цельсия"/>
    <w:pPr>
      <w:ind w:left="442" w:right="567" w:firstLine="709"/>
      <w:jc w:val="both"/>
    </w:pPr>
    <w:rPr>
      <w:sz w:val="22"/>
    </w:rPr>
  </w:style>
  <w:style w:type="paragraph" w:customStyle="1" w:styleId="aff9">
    <w:name w:val="табл_строка"/>
    <w:basedOn w:val="a6"/>
    <w:rsid w:val="00C7364E"/>
    <w:pPr>
      <w:spacing w:before="60" w:after="60"/>
      <w:jc w:val="center"/>
    </w:pPr>
  </w:style>
  <w:style w:type="paragraph" w:customStyle="1" w:styleId="affa">
    <w:name w:val="табл_заголовок"/>
    <w:pPr>
      <w:keepNext/>
      <w:keepLines/>
      <w:ind w:left="442" w:right="567" w:hanging="442"/>
      <w:jc w:val="center"/>
    </w:pPr>
    <w:rPr>
      <w:noProof/>
      <w:sz w:val="24"/>
    </w:rPr>
  </w:style>
  <w:style w:type="paragraph" w:customStyle="1" w:styleId="affb">
    <w:name w:val="от_ и_ до"/>
    <w:pPr>
      <w:ind w:left="442" w:right="567" w:firstLine="709"/>
      <w:jc w:val="both"/>
    </w:pPr>
    <w:rPr>
      <w:sz w:val="22"/>
    </w:rPr>
  </w:style>
  <w:style w:type="paragraph" w:styleId="4">
    <w:name w:val="List Bullet 4"/>
    <w:basedOn w:val="a6"/>
    <w:pPr>
      <w:numPr>
        <w:numId w:val="2"/>
      </w:numPr>
    </w:pPr>
  </w:style>
  <w:style w:type="paragraph" w:styleId="14">
    <w:name w:val="index 1"/>
    <w:basedOn w:val="a6"/>
    <w:next w:val="a6"/>
    <w:autoRedefine/>
    <w:semiHidden/>
    <w:pPr>
      <w:ind w:left="240" w:hanging="240"/>
    </w:pPr>
  </w:style>
  <w:style w:type="paragraph" w:styleId="26">
    <w:name w:val="index 2"/>
    <w:basedOn w:val="a6"/>
    <w:next w:val="a6"/>
    <w:autoRedefine/>
    <w:semiHidden/>
    <w:pPr>
      <w:ind w:left="480" w:hanging="240"/>
    </w:pPr>
  </w:style>
  <w:style w:type="paragraph" w:styleId="33">
    <w:name w:val="index 3"/>
    <w:basedOn w:val="a6"/>
    <w:next w:val="a6"/>
    <w:autoRedefine/>
    <w:semiHidden/>
    <w:pPr>
      <w:ind w:left="720" w:hanging="240"/>
    </w:pPr>
  </w:style>
  <w:style w:type="paragraph" w:styleId="43">
    <w:name w:val="index 4"/>
    <w:basedOn w:val="a6"/>
    <w:next w:val="a6"/>
    <w:autoRedefine/>
    <w:semiHidden/>
    <w:pPr>
      <w:ind w:left="960" w:hanging="240"/>
    </w:pPr>
  </w:style>
  <w:style w:type="paragraph" w:styleId="53">
    <w:name w:val="index 5"/>
    <w:basedOn w:val="a6"/>
    <w:next w:val="a6"/>
    <w:autoRedefine/>
    <w:semiHidden/>
    <w:pPr>
      <w:ind w:left="1200" w:hanging="240"/>
    </w:pPr>
  </w:style>
  <w:style w:type="paragraph" w:styleId="62">
    <w:name w:val="index 6"/>
    <w:basedOn w:val="a6"/>
    <w:next w:val="a6"/>
    <w:autoRedefine/>
    <w:semiHidden/>
    <w:pPr>
      <w:ind w:left="1440" w:hanging="240"/>
    </w:pPr>
  </w:style>
  <w:style w:type="paragraph" w:styleId="72">
    <w:name w:val="index 7"/>
    <w:basedOn w:val="a6"/>
    <w:next w:val="a6"/>
    <w:autoRedefine/>
    <w:semiHidden/>
    <w:pPr>
      <w:ind w:left="1680" w:hanging="240"/>
    </w:pPr>
  </w:style>
  <w:style w:type="paragraph" w:styleId="82">
    <w:name w:val="index 8"/>
    <w:basedOn w:val="a6"/>
    <w:next w:val="a6"/>
    <w:autoRedefine/>
    <w:semiHidden/>
    <w:pPr>
      <w:ind w:left="1920" w:hanging="240"/>
    </w:pPr>
  </w:style>
  <w:style w:type="paragraph" w:styleId="92">
    <w:name w:val="index 9"/>
    <w:basedOn w:val="a6"/>
    <w:next w:val="a6"/>
    <w:autoRedefine/>
    <w:semiHidden/>
    <w:pPr>
      <w:ind w:left="2160" w:hanging="240"/>
    </w:pPr>
  </w:style>
  <w:style w:type="paragraph" w:styleId="affc">
    <w:name w:val="index heading"/>
    <w:basedOn w:val="a6"/>
    <w:next w:val="14"/>
    <w:semiHidden/>
  </w:style>
  <w:style w:type="paragraph" w:customStyle="1" w:styleId="a3">
    <w:name w:val="нумерован"/>
    <w:basedOn w:val="a7"/>
    <w:pPr>
      <w:numPr>
        <w:numId w:val="4"/>
      </w:numPr>
      <w:tabs>
        <w:tab w:val="left" w:pos="1134"/>
      </w:tabs>
      <w:spacing w:line="360" w:lineRule="auto"/>
    </w:pPr>
  </w:style>
  <w:style w:type="paragraph" w:customStyle="1" w:styleId="affd">
    <w:name w:val="больше_или_равно"/>
    <w:pPr>
      <w:ind w:left="442" w:right="567" w:firstLine="709"/>
      <w:jc w:val="both"/>
    </w:pPr>
    <w:rPr>
      <w:sz w:val="24"/>
    </w:rPr>
  </w:style>
  <w:style w:type="paragraph" w:customStyle="1" w:styleId="affe">
    <w:name w:val="градус"/>
    <w:pPr>
      <w:ind w:left="442" w:right="567" w:firstLine="709"/>
      <w:jc w:val="both"/>
    </w:pPr>
    <w:rPr>
      <w:sz w:val="24"/>
    </w:rPr>
  </w:style>
  <w:style w:type="paragraph" w:customStyle="1" w:styleId="afff">
    <w:name w:val="том"/>
    <w:basedOn w:val="a6"/>
    <w:pPr>
      <w:jc w:val="center"/>
    </w:pPr>
    <w:rPr>
      <w:caps/>
      <w:sz w:val="22"/>
    </w:rPr>
  </w:style>
  <w:style w:type="paragraph" w:customStyle="1" w:styleId="-">
    <w:name w:val="РАСЧЕТЫ-СМЕТЫ"/>
    <w:basedOn w:val="a6"/>
    <w:pPr>
      <w:jc w:val="center"/>
    </w:pPr>
    <w:rPr>
      <w:b/>
      <w:bCs/>
      <w:caps/>
    </w:rPr>
  </w:style>
  <w:style w:type="character" w:customStyle="1" w:styleId="ab">
    <w:name w:val="Основной текст Знак"/>
    <w:aliases w:val="Табличный Знак,Oaaee?iue Знак,Oaaee?iue1 Знак,Oaaee?iue2 Знак,Oaaee?iue3 Знак,Oaaee?iue4 Знак,Oaaee?iue5 Знак,Oaaee?iue11 Знак,Oaaee?iue21 Знак,Oaaee?iue31 Знак,Oaaee?iue41 Знак,Табличный1 Знак,Табличный2 Знак,Табличный3 Знак,bt Знак"/>
    <w:basedOn w:val="a8"/>
    <w:link w:val="a7"/>
    <w:rsid w:val="00AA1A9D"/>
    <w:rPr>
      <w:sz w:val="24"/>
      <w:szCs w:val="28"/>
    </w:rPr>
  </w:style>
  <w:style w:type="character" w:customStyle="1" w:styleId="afff0">
    <w:name w:val="ПриложениеНомер"/>
    <w:rPr>
      <w:lang w:val="en-US"/>
    </w:rPr>
  </w:style>
  <w:style w:type="paragraph" w:customStyle="1" w:styleId="afff1">
    <w:name w:val="Проект"/>
    <w:basedOn w:val="a6"/>
    <w:pPr>
      <w:jc w:val="center"/>
    </w:pPr>
    <w:rPr>
      <w:sz w:val="36"/>
    </w:rPr>
  </w:style>
  <w:style w:type="paragraph" w:customStyle="1" w:styleId="afff2">
    <w:name w:val="рррасчет"/>
    <w:pPr>
      <w:ind w:left="442" w:right="567" w:firstLine="709"/>
      <w:jc w:val="both"/>
    </w:pPr>
    <w:rPr>
      <w:sz w:val="22"/>
    </w:rPr>
  </w:style>
  <w:style w:type="paragraph" w:customStyle="1" w:styleId="afff3">
    <w:name w:val="рррасчетзагол"/>
    <w:pPr>
      <w:ind w:left="442" w:right="567" w:firstLine="709"/>
      <w:jc w:val="both"/>
    </w:pPr>
    <w:rPr>
      <w:sz w:val="22"/>
    </w:rPr>
  </w:style>
  <w:style w:type="paragraph" w:customStyle="1" w:styleId="15">
    <w:name w:val="больше_или_равно1"/>
    <w:pPr>
      <w:ind w:left="442" w:right="567" w:firstLine="709"/>
      <w:jc w:val="both"/>
    </w:pPr>
    <w:rPr>
      <w:sz w:val="24"/>
    </w:rPr>
  </w:style>
  <w:style w:type="paragraph" w:customStyle="1" w:styleId="16">
    <w:name w:val="градус1"/>
    <w:pPr>
      <w:ind w:left="442" w:right="567" w:firstLine="709"/>
      <w:jc w:val="both"/>
    </w:pPr>
    <w:rPr>
      <w:sz w:val="24"/>
    </w:rPr>
  </w:style>
  <w:style w:type="paragraph" w:customStyle="1" w:styleId="17">
    <w:name w:val="диаметр1"/>
    <w:pPr>
      <w:ind w:left="442" w:right="567" w:firstLine="709"/>
      <w:jc w:val="both"/>
    </w:pPr>
    <w:rPr>
      <w:sz w:val="22"/>
    </w:rPr>
  </w:style>
  <w:style w:type="paragraph" w:customStyle="1" w:styleId="18">
    <w:name w:val="от_ и_ до1"/>
    <w:pPr>
      <w:ind w:left="442" w:right="567" w:firstLine="709"/>
      <w:jc w:val="both"/>
    </w:pPr>
    <w:rPr>
      <w:sz w:val="22"/>
    </w:rPr>
  </w:style>
  <w:style w:type="paragraph" w:styleId="5">
    <w:name w:val="List Bullet 5"/>
    <w:basedOn w:val="a6"/>
    <w:pPr>
      <w:numPr>
        <w:numId w:val="3"/>
      </w:numPr>
    </w:pPr>
  </w:style>
  <w:style w:type="paragraph" w:customStyle="1" w:styleId="afff4">
    <w:name w:val="Таблица: текст таблицы"/>
    <w:basedOn w:val="a6"/>
    <w:link w:val="afff5"/>
    <w:uiPriority w:val="5"/>
    <w:qFormat/>
    <w:rsid w:val="00AA1A9D"/>
    <w:pPr>
      <w:spacing w:line="276" w:lineRule="auto"/>
      <w:contextualSpacing/>
    </w:pPr>
    <w:rPr>
      <w:rFonts w:eastAsiaTheme="minorHAnsi"/>
      <w:sz w:val="20"/>
      <w:szCs w:val="22"/>
      <w:lang w:eastAsia="en-US"/>
    </w:rPr>
  </w:style>
  <w:style w:type="numbering" w:styleId="111111">
    <w:name w:val="Outline List 2"/>
    <w:basedOn w:val="aa"/>
    <w:rsid w:val="002C024C"/>
    <w:pPr>
      <w:numPr>
        <w:numId w:val="9"/>
      </w:numPr>
    </w:pPr>
  </w:style>
  <w:style w:type="numbering" w:styleId="1ai">
    <w:name w:val="Outline List 1"/>
    <w:basedOn w:val="aa"/>
    <w:rsid w:val="002C024C"/>
    <w:pPr>
      <w:numPr>
        <w:numId w:val="10"/>
      </w:numPr>
    </w:pPr>
  </w:style>
  <w:style w:type="numbering" w:styleId="a1">
    <w:name w:val="Outline List 3"/>
    <w:basedOn w:val="aa"/>
    <w:rsid w:val="002C024C"/>
    <w:pPr>
      <w:numPr>
        <w:numId w:val="11"/>
      </w:numPr>
    </w:pPr>
  </w:style>
  <w:style w:type="character" w:customStyle="1" w:styleId="afff5">
    <w:name w:val="Таблица: текст таблицы Знак"/>
    <w:basedOn w:val="a8"/>
    <w:link w:val="afff4"/>
    <w:uiPriority w:val="5"/>
    <w:rsid w:val="00AA1A9D"/>
    <w:rPr>
      <w:rFonts w:eastAsiaTheme="minorHAnsi"/>
      <w:szCs w:val="22"/>
      <w:lang w:eastAsia="en-US"/>
    </w:rPr>
  </w:style>
  <w:style w:type="table" w:styleId="afff6">
    <w:name w:val="Table Grid"/>
    <w:aliases w:val="Table 1"/>
    <w:basedOn w:val="a9"/>
    <w:uiPriority w:val="39"/>
    <w:qFormat/>
    <w:rsid w:val="0069567E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Обычный: нумерованный список"/>
    <w:basedOn w:val="a6"/>
    <w:uiPriority w:val="1"/>
    <w:qFormat/>
    <w:rsid w:val="0069567E"/>
    <w:pPr>
      <w:numPr>
        <w:numId w:val="13"/>
      </w:numPr>
      <w:spacing w:after="120" w:line="276" w:lineRule="auto"/>
      <w:ind w:left="851" w:hanging="425"/>
      <w:contextualSpacing/>
      <w:jc w:val="both"/>
    </w:pPr>
    <w:rPr>
      <w:rFonts w:eastAsiaTheme="minorHAnsi"/>
      <w:szCs w:val="22"/>
      <w:lang w:eastAsia="en-US"/>
    </w:rPr>
  </w:style>
  <w:style w:type="character" w:styleId="afff7">
    <w:name w:val="Emphasis"/>
    <w:aliases w:val="1,Рисунок"/>
    <w:basedOn w:val="afff8"/>
    <w:uiPriority w:val="20"/>
    <w:qFormat/>
    <w:rsid w:val="0069567E"/>
    <w:rPr>
      <w:b/>
      <w:i w:val="0"/>
      <w:iCs/>
      <w:color w:val="auto"/>
    </w:rPr>
  </w:style>
  <w:style w:type="paragraph" w:customStyle="1" w:styleId="afff9">
    <w:name w:val="Список сокращений"/>
    <w:basedOn w:val="a6"/>
    <w:uiPriority w:val="11"/>
    <w:qFormat/>
    <w:rsid w:val="0069567E"/>
    <w:pPr>
      <w:spacing w:line="276" w:lineRule="auto"/>
      <w:contextualSpacing/>
      <w:jc w:val="both"/>
    </w:pPr>
    <w:rPr>
      <w:rFonts w:eastAsiaTheme="minorHAnsi"/>
      <w:sz w:val="22"/>
      <w:szCs w:val="22"/>
      <w:lang w:eastAsia="en-US"/>
    </w:rPr>
  </w:style>
  <w:style w:type="character" w:styleId="afff8">
    <w:name w:val="Subtle Emphasis"/>
    <w:basedOn w:val="a8"/>
    <w:uiPriority w:val="2"/>
    <w:qFormat/>
    <w:rsid w:val="0069567E"/>
    <w:rPr>
      <w:i/>
      <w:iCs/>
      <w:color w:val="404040" w:themeColor="text1" w:themeTint="BF"/>
    </w:rPr>
  </w:style>
  <w:style w:type="paragraph" w:customStyle="1" w:styleId="afffa">
    <w:name w:val="Рисунок: подпись"/>
    <w:next w:val="a6"/>
    <w:link w:val="afffb"/>
    <w:qFormat/>
    <w:rsid w:val="00467BDA"/>
    <w:pPr>
      <w:tabs>
        <w:tab w:val="num" w:pos="1871"/>
      </w:tabs>
      <w:spacing w:after="160" w:line="259" w:lineRule="auto"/>
      <w:ind w:left="1871" w:hanging="1871"/>
      <w:contextualSpacing/>
    </w:pPr>
    <w:rPr>
      <w:rFonts w:asciiTheme="majorHAnsi" w:eastAsiaTheme="majorEastAsia" w:hAnsiTheme="majorHAnsi" w:cstheme="majorBidi"/>
      <w:iCs/>
      <w:szCs w:val="22"/>
      <w:lang w:eastAsia="en-US"/>
    </w:rPr>
  </w:style>
  <w:style w:type="paragraph" w:customStyle="1" w:styleId="afffc">
    <w:name w:val="Таблица Подпись"/>
    <w:basedOn w:val="a6"/>
    <w:link w:val="afffd"/>
    <w:uiPriority w:val="5"/>
    <w:qFormat/>
    <w:rsid w:val="00467BDA"/>
    <w:pPr>
      <w:tabs>
        <w:tab w:val="num" w:pos="1871"/>
      </w:tabs>
      <w:spacing w:before="240" w:after="120" w:line="276" w:lineRule="auto"/>
      <w:ind w:left="1871" w:hanging="1871"/>
      <w:contextualSpacing/>
      <w:jc w:val="both"/>
    </w:pPr>
    <w:rPr>
      <w:rFonts w:ascii="Arial" w:eastAsiaTheme="minorHAnsi" w:hAnsi="Arial" w:cs="Arial"/>
      <w:sz w:val="20"/>
      <w:szCs w:val="22"/>
      <w:lang w:eastAsia="en-US"/>
    </w:rPr>
  </w:style>
  <w:style w:type="character" w:styleId="afffe">
    <w:name w:val="annotation reference"/>
    <w:basedOn w:val="a8"/>
    <w:link w:val="19"/>
    <w:uiPriority w:val="99"/>
    <w:unhideWhenUsed/>
    <w:rsid w:val="000857A3"/>
    <w:rPr>
      <w:sz w:val="16"/>
      <w:szCs w:val="16"/>
    </w:rPr>
  </w:style>
  <w:style w:type="paragraph" w:styleId="affff">
    <w:name w:val="annotation text"/>
    <w:basedOn w:val="a6"/>
    <w:link w:val="affff0"/>
    <w:uiPriority w:val="99"/>
    <w:unhideWhenUsed/>
    <w:rsid w:val="000857A3"/>
    <w:pPr>
      <w:spacing w:after="120"/>
      <w:ind w:firstLine="567"/>
      <w:contextualSpacing/>
      <w:jc w:val="both"/>
    </w:pPr>
    <w:rPr>
      <w:rFonts w:eastAsiaTheme="minorHAnsi"/>
      <w:sz w:val="20"/>
      <w:szCs w:val="20"/>
      <w:lang w:eastAsia="en-US"/>
    </w:rPr>
  </w:style>
  <w:style w:type="character" w:customStyle="1" w:styleId="affff0">
    <w:name w:val="Текст примечания Знак"/>
    <w:basedOn w:val="a8"/>
    <w:link w:val="affff"/>
    <w:uiPriority w:val="99"/>
    <w:rsid w:val="000857A3"/>
    <w:rPr>
      <w:rFonts w:eastAsiaTheme="minorHAnsi"/>
      <w:lang w:eastAsia="en-US"/>
    </w:rPr>
  </w:style>
  <w:style w:type="paragraph" w:styleId="affff1">
    <w:name w:val="List Paragraph"/>
    <w:aliases w:val="Заголовок2,Список ненумерованный,Абзац списка 1,Bullet_IRAO,List Paragraph,ПКФ Список,Абзац2,Абзац 2,Средняя сетка 1 - Акцент 21,Мой Список"/>
    <w:basedOn w:val="a6"/>
    <w:link w:val="affff2"/>
    <w:uiPriority w:val="34"/>
    <w:qFormat/>
    <w:rsid w:val="00AD2C58"/>
    <w:pPr>
      <w:ind w:left="720"/>
      <w:contextualSpacing/>
    </w:pPr>
  </w:style>
  <w:style w:type="paragraph" w:customStyle="1" w:styleId="affff3">
    <w:name w:val="Рисунок: изображение"/>
    <w:basedOn w:val="a6"/>
    <w:next w:val="afffa"/>
    <w:uiPriority w:val="3"/>
    <w:qFormat/>
    <w:rsid w:val="00004364"/>
    <w:pPr>
      <w:spacing w:before="240" w:after="120" w:line="276" w:lineRule="auto"/>
      <w:contextualSpacing/>
      <w:jc w:val="center"/>
    </w:pPr>
    <w:rPr>
      <w:rFonts w:eastAsiaTheme="minorHAnsi"/>
      <w:szCs w:val="22"/>
      <w:lang w:eastAsia="en-US"/>
    </w:rPr>
  </w:style>
  <w:style w:type="paragraph" w:customStyle="1" w:styleId="affff4">
    <w:name w:val="Рисунок: Изображение"/>
    <w:basedOn w:val="a6"/>
    <w:link w:val="1a"/>
    <w:qFormat/>
    <w:rsid w:val="00004364"/>
    <w:pPr>
      <w:spacing w:before="240" w:after="120" w:line="276" w:lineRule="auto"/>
      <w:contextualSpacing/>
      <w:jc w:val="center"/>
    </w:pPr>
    <w:rPr>
      <w:szCs w:val="22"/>
      <w:lang w:eastAsia="en-US"/>
    </w:rPr>
  </w:style>
  <w:style w:type="paragraph" w:styleId="affff5">
    <w:name w:val="TOC Heading"/>
    <w:basedOn w:val="10"/>
    <w:next w:val="a6"/>
    <w:uiPriority w:val="39"/>
    <w:semiHidden/>
    <w:qFormat/>
    <w:rsid w:val="00D37A80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caps w:val="0"/>
      <w:color w:val="2F5496" w:themeColor="accent1" w:themeShade="BF"/>
      <w:kern w:val="0"/>
      <w:sz w:val="32"/>
      <w:szCs w:val="32"/>
    </w:rPr>
  </w:style>
  <w:style w:type="character" w:customStyle="1" w:styleId="affff6">
    <w:name w:val="Рисунок подпись вторая строка"/>
    <w:basedOn w:val="a8"/>
    <w:uiPriority w:val="4"/>
    <w:qFormat/>
    <w:rsid w:val="00D37A80"/>
    <w:rPr>
      <w:sz w:val="18"/>
    </w:rPr>
  </w:style>
  <w:style w:type="paragraph" w:styleId="affff7">
    <w:name w:val="annotation subject"/>
    <w:basedOn w:val="affff"/>
    <w:next w:val="affff"/>
    <w:link w:val="affff8"/>
    <w:uiPriority w:val="99"/>
    <w:semiHidden/>
    <w:unhideWhenUsed/>
    <w:rsid w:val="00592EBE"/>
    <w:pPr>
      <w:spacing w:after="0"/>
      <w:ind w:firstLine="0"/>
      <w:contextualSpacing w:val="0"/>
      <w:jc w:val="left"/>
    </w:pPr>
    <w:rPr>
      <w:rFonts w:eastAsia="Times New Roman"/>
      <w:b/>
      <w:bCs/>
      <w:lang w:eastAsia="ru-RU"/>
    </w:rPr>
  </w:style>
  <w:style w:type="character" w:customStyle="1" w:styleId="affff8">
    <w:name w:val="Тема примечания Знак"/>
    <w:basedOn w:val="affff0"/>
    <w:link w:val="affff7"/>
    <w:uiPriority w:val="99"/>
    <w:semiHidden/>
    <w:rsid w:val="00592EBE"/>
    <w:rPr>
      <w:rFonts w:eastAsiaTheme="minorHAnsi"/>
      <w:b/>
      <w:bCs/>
      <w:lang w:eastAsia="en-US"/>
    </w:rPr>
  </w:style>
  <w:style w:type="character" w:customStyle="1" w:styleId="wmi-callto">
    <w:name w:val="wmi-callto"/>
    <w:basedOn w:val="a8"/>
    <w:rsid w:val="00C56515"/>
  </w:style>
  <w:style w:type="character" w:customStyle="1" w:styleId="12">
    <w:name w:val="Заголовок 1 Знак"/>
    <w:aliases w:val="Раздел Знак,Head 9 Знак,новая страница Знак,EIA H1 Знак,. Знак,Heading 1 Char Char Знак,Заголовок 1 PDV Знак,номер приложения Знак,iiia? i?eei?aiey Знак,новая страница + Перед:  0 пт Знак,После:  0 пт Знак,Heading 1 Знак,ДЮ Знак"/>
    <w:basedOn w:val="a8"/>
    <w:link w:val="10"/>
    <w:rsid w:val="00C14340"/>
    <w:rPr>
      <w:rFonts w:ascii="Arial" w:hAnsi="Arial"/>
      <w:b/>
      <w:caps/>
      <w:kern w:val="28"/>
      <w:sz w:val="28"/>
      <w:szCs w:val="28"/>
    </w:rPr>
  </w:style>
  <w:style w:type="paragraph" w:styleId="affff9">
    <w:name w:val="Revision"/>
    <w:hidden/>
    <w:uiPriority w:val="99"/>
    <w:semiHidden/>
    <w:rsid w:val="004E1F44"/>
    <w:rPr>
      <w:sz w:val="24"/>
      <w:szCs w:val="28"/>
    </w:rPr>
  </w:style>
  <w:style w:type="character" w:customStyle="1" w:styleId="ad">
    <w:name w:val="Нижний колонтитул Знак"/>
    <w:basedOn w:val="a8"/>
    <w:link w:val="ac"/>
    <w:rsid w:val="003A1F1C"/>
    <w:rPr>
      <w:noProof/>
      <w:sz w:val="18"/>
      <w:szCs w:val="28"/>
    </w:rPr>
  </w:style>
  <w:style w:type="paragraph" w:customStyle="1" w:styleId="affffa">
    <w:name w:val="Основной"/>
    <w:basedOn w:val="a7"/>
    <w:link w:val="affffb"/>
    <w:qFormat/>
    <w:rsid w:val="003A1F1C"/>
  </w:style>
  <w:style w:type="character" w:customStyle="1" w:styleId="affffb">
    <w:name w:val="Основной Знак"/>
    <w:basedOn w:val="ab"/>
    <w:link w:val="affffa"/>
    <w:rsid w:val="003A1F1C"/>
    <w:rPr>
      <w:sz w:val="24"/>
      <w:szCs w:val="28"/>
    </w:rPr>
  </w:style>
  <w:style w:type="table" w:customStyle="1" w:styleId="27">
    <w:name w:val="Сетка таблицы2"/>
    <w:basedOn w:val="a9"/>
    <w:rsid w:val="003A1F1C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4">
    <w:name w:val="Сетка таблицы4"/>
    <w:basedOn w:val="a9"/>
    <w:uiPriority w:val="39"/>
    <w:rsid w:val="003A1F1C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ffc">
    <w:name w:val="!Текст Знак"/>
    <w:link w:val="affffd"/>
    <w:locked/>
    <w:rsid w:val="003A1F1C"/>
    <w:rPr>
      <w:bCs/>
      <w:iCs/>
      <w:sz w:val="24"/>
      <w:szCs w:val="24"/>
    </w:rPr>
  </w:style>
  <w:style w:type="paragraph" w:customStyle="1" w:styleId="affffd">
    <w:name w:val="!Текст"/>
    <w:basedOn w:val="24"/>
    <w:link w:val="affffc"/>
    <w:qFormat/>
    <w:rsid w:val="003A1F1C"/>
    <w:pPr>
      <w:widowControl w:val="0"/>
      <w:spacing w:after="0" w:line="240" w:lineRule="auto"/>
      <w:ind w:firstLine="567"/>
      <w:jc w:val="both"/>
    </w:pPr>
    <w:rPr>
      <w:bCs/>
      <w:iCs/>
      <w:szCs w:val="24"/>
    </w:rPr>
  </w:style>
  <w:style w:type="table" w:customStyle="1" w:styleId="150">
    <w:name w:val="Сетка таблицы15"/>
    <w:basedOn w:val="a9"/>
    <w:uiPriority w:val="39"/>
    <w:rsid w:val="003A1F1C"/>
    <w:rPr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0">
    <w:name w:val="Сетка таблицы18"/>
    <w:basedOn w:val="a9"/>
    <w:uiPriority w:val="39"/>
    <w:rsid w:val="003A1F1C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4">
    <w:name w:val="Сетка таблицы3"/>
    <w:basedOn w:val="a9"/>
    <w:rsid w:val="003A1F1C"/>
    <w:rPr>
      <w:rFonts w:asciiTheme="minorHAnsi" w:eastAsiaTheme="minorHAnsi" w:hAnsiTheme="minorHAnsi" w:cstheme="minorBidi"/>
      <w:sz w:val="22"/>
      <w:szCs w:val="22"/>
      <w:lang w:eastAsia="en-US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22">
    <w:name w:val="Заголовок 2 Знак"/>
    <w:aliases w:val="5_Заголовок 2(1.1) Знак,my_zagol2 Знак,- 1.1 Знак,Section Знак,EIA H2 Знак,1.1. Заголовок 2 Знак,§1.1. Знак,§1.1 Знак,HEADING 2 Знак,Paragraaf Знак,hseHeading 2 Знак,OG Heading 2 Знак,RSKH2 Знак,H2 Знак,part 1.1 Знак,OXY2 Знак"/>
    <w:basedOn w:val="a8"/>
    <w:link w:val="21"/>
    <w:rsid w:val="003A1F1C"/>
    <w:rPr>
      <w:rFonts w:ascii="Arial" w:hAnsi="Arial"/>
      <w:b/>
      <w:i/>
      <w:sz w:val="26"/>
      <w:szCs w:val="28"/>
    </w:rPr>
  </w:style>
  <w:style w:type="character" w:customStyle="1" w:styleId="31">
    <w:name w:val="Заголовок 3 Знак"/>
    <w:aliases w:val="Знак Знак Знак Знак,Знак Знак Знак1,Заголовок 3 Знак1 Знак,3 уровень_Заголовок 3 Знак,my_zagol 3 Знак,EIA H3 Знак,HEADING 3 Знак,Level 1 - 1 Знак,H3 Знак,§1.1.1. Знак,§1.1.1 Знак,ALK_K3 Знак,- 1.1.1 Знак,OG Heading 3 Знак,Subhead C Знак"/>
    <w:basedOn w:val="a8"/>
    <w:link w:val="30"/>
    <w:rsid w:val="003A1F1C"/>
    <w:rPr>
      <w:rFonts w:ascii="Arial" w:hAnsi="Arial"/>
      <w:b/>
      <w:sz w:val="24"/>
      <w:szCs w:val="28"/>
    </w:rPr>
  </w:style>
  <w:style w:type="character" w:customStyle="1" w:styleId="41">
    <w:name w:val="Заголовок 4 Знак"/>
    <w:basedOn w:val="a8"/>
    <w:link w:val="40"/>
    <w:rsid w:val="003A1F1C"/>
    <w:rPr>
      <w:rFonts w:ascii="Arial" w:hAnsi="Arial"/>
      <w:b/>
      <w:i/>
      <w:sz w:val="24"/>
      <w:szCs w:val="28"/>
    </w:rPr>
  </w:style>
  <w:style w:type="character" w:customStyle="1" w:styleId="51">
    <w:name w:val="Заголовок 5 Знак"/>
    <w:basedOn w:val="a8"/>
    <w:link w:val="50"/>
    <w:rsid w:val="003A1F1C"/>
    <w:rPr>
      <w:rFonts w:ascii="Arial" w:hAnsi="Arial"/>
      <w:b/>
      <w:sz w:val="24"/>
      <w:szCs w:val="28"/>
    </w:rPr>
  </w:style>
  <w:style w:type="character" w:customStyle="1" w:styleId="60">
    <w:name w:val="Заголовок 6 Знак"/>
    <w:basedOn w:val="a8"/>
    <w:link w:val="6"/>
    <w:rsid w:val="003A1F1C"/>
    <w:rPr>
      <w:rFonts w:ascii="Arial" w:hAnsi="Arial"/>
      <w:b/>
      <w:i/>
      <w:sz w:val="24"/>
      <w:szCs w:val="28"/>
    </w:rPr>
  </w:style>
  <w:style w:type="character" w:customStyle="1" w:styleId="110">
    <w:name w:val="Заголовок 1 Знак1"/>
    <w:aliases w:val="Раздел Знак1,Head 9 Знак1,новая страница Знак1,EIA H1 Знак1,. Знак1,Heading 1 Char Char Знак1,Заголовок 1 PDV Знак1,номер приложения Знак1,iiia? i?eei?aiey Знак1,новая страница + Перед:  0 пт Знак1,После:  0 пт Знак1,Heading 1 Знак1"/>
    <w:basedOn w:val="a8"/>
    <w:uiPriority w:val="9"/>
    <w:rsid w:val="003A1F1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0">
    <w:name w:val="Заголовок 2 Знак1"/>
    <w:aliases w:val="5_Заголовок 2(1.1) Знак1,my_zagol2 Знак1,- 1.1 Знак1,Section Знак1,EIA H2 Знак1,1.1. Заголовок 2 Знак1,§1.1. Знак1,§1.1 Знак1,HEADING 2 Знак1,Paragraaf Знак1,hseHeading 2 Знак1,OG Heading 2 Знак1,RSKH2 Знак1,H2 Знак1,part 1.1 Знак1"/>
    <w:basedOn w:val="a8"/>
    <w:semiHidden/>
    <w:rsid w:val="003A1F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0">
    <w:name w:val="Заголовок 3 Знак2"/>
    <w:aliases w:val="Знак Знак Знак Знак1,Знак Знак Знак2,Заголовок 3 Знак1 Знак1,3 уровень_Заголовок 3 Знак1,my_zagol 3 Знак1,EIA H3 Знак1,HEADING 3 Знак1,Level 1 - 1 Знак1,H3 Знак1,§1.1.1. Знак1,§1.1.1 Знак1,ALK_K3 Знак1,- 1.1.1 Знак1,OG Heading 3 Знак1"/>
    <w:basedOn w:val="a8"/>
    <w:semiHidden/>
    <w:rsid w:val="003A1F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fffe">
    <w:name w:val="Strong"/>
    <w:aliases w:val="Рис"/>
    <w:basedOn w:val="a8"/>
    <w:link w:val="1b"/>
    <w:uiPriority w:val="22"/>
    <w:qFormat/>
    <w:rsid w:val="003A1F1C"/>
    <w:rPr>
      <w:color w:val="4472C4" w:themeColor="accent1"/>
    </w:rPr>
  </w:style>
  <w:style w:type="paragraph" w:customStyle="1" w:styleId="msonormal0">
    <w:name w:val="msonormal"/>
    <w:basedOn w:val="a6"/>
    <w:rsid w:val="003A1F1C"/>
    <w:pPr>
      <w:spacing w:before="100" w:beforeAutospacing="1" w:after="100" w:afterAutospacing="1"/>
    </w:pPr>
    <w:rPr>
      <w:szCs w:val="24"/>
    </w:rPr>
  </w:style>
  <w:style w:type="paragraph" w:styleId="afffff">
    <w:name w:val="footnote text"/>
    <w:basedOn w:val="a6"/>
    <w:link w:val="afffff0"/>
    <w:semiHidden/>
    <w:unhideWhenUsed/>
    <w:rsid w:val="003A1F1C"/>
    <w:pPr>
      <w:suppressAutoHyphens/>
    </w:pPr>
    <w:rPr>
      <w:rFonts w:eastAsia="Calibri"/>
      <w:sz w:val="20"/>
      <w:szCs w:val="20"/>
      <w:lang w:eastAsia="ar-SA"/>
    </w:rPr>
  </w:style>
  <w:style w:type="character" w:customStyle="1" w:styleId="afffff0">
    <w:name w:val="Текст сноски Знак"/>
    <w:basedOn w:val="a8"/>
    <w:link w:val="afffff"/>
    <w:semiHidden/>
    <w:rsid w:val="003A1F1C"/>
    <w:rPr>
      <w:rFonts w:eastAsia="Calibri"/>
      <w:lang w:eastAsia="ar-SA"/>
    </w:rPr>
  </w:style>
  <w:style w:type="character" w:customStyle="1" w:styleId="af2">
    <w:name w:val="Верхний колонтитул Знак"/>
    <w:basedOn w:val="a8"/>
    <w:link w:val="af1"/>
    <w:rsid w:val="003A1F1C"/>
    <w:rPr>
      <w:sz w:val="18"/>
      <w:szCs w:val="28"/>
    </w:rPr>
  </w:style>
  <w:style w:type="character" w:customStyle="1" w:styleId="aff6">
    <w:name w:val="Подзаголовок Знак"/>
    <w:basedOn w:val="a8"/>
    <w:link w:val="aff5"/>
    <w:rsid w:val="003A1F1C"/>
    <w:rPr>
      <w:rFonts w:ascii="Arial" w:hAnsi="Arial" w:cs="Arial"/>
      <w:sz w:val="24"/>
      <w:szCs w:val="24"/>
    </w:rPr>
  </w:style>
  <w:style w:type="character" w:customStyle="1" w:styleId="25">
    <w:name w:val="Основной текст 2 Знак"/>
    <w:basedOn w:val="a8"/>
    <w:link w:val="24"/>
    <w:rsid w:val="003A1F1C"/>
    <w:rPr>
      <w:sz w:val="24"/>
      <w:szCs w:val="28"/>
    </w:rPr>
  </w:style>
  <w:style w:type="paragraph" w:styleId="afffff1">
    <w:name w:val="Balloon Text"/>
    <w:basedOn w:val="a6"/>
    <w:link w:val="afffff2"/>
    <w:uiPriority w:val="99"/>
    <w:semiHidden/>
    <w:unhideWhenUsed/>
    <w:rsid w:val="003A1F1C"/>
    <w:pPr>
      <w:ind w:firstLine="567"/>
      <w:contextualSpacing/>
      <w:jc w:val="both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fffff2">
    <w:name w:val="Текст выноски Знак"/>
    <w:basedOn w:val="a8"/>
    <w:link w:val="afffff1"/>
    <w:uiPriority w:val="99"/>
    <w:semiHidden/>
    <w:rsid w:val="003A1F1C"/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fffff3">
    <w:name w:val="Без интервала Знак"/>
    <w:aliases w:val="Текст ПЗ Знак,Приложения Знак"/>
    <w:link w:val="afffff4"/>
    <w:uiPriority w:val="1"/>
    <w:locked/>
    <w:rsid w:val="003A1F1C"/>
  </w:style>
  <w:style w:type="paragraph" w:styleId="afffff4">
    <w:name w:val="No Spacing"/>
    <w:aliases w:val="Текст ПЗ,Приложения"/>
    <w:link w:val="afffff3"/>
    <w:uiPriority w:val="1"/>
    <w:qFormat/>
    <w:rsid w:val="003A1F1C"/>
    <w:pPr>
      <w:ind w:firstLine="567"/>
      <w:contextualSpacing/>
      <w:jc w:val="both"/>
    </w:pPr>
  </w:style>
  <w:style w:type="character" w:customStyle="1" w:styleId="affff2">
    <w:name w:val="Абзац списка Знак"/>
    <w:aliases w:val="Заголовок2 Знак,Список ненумерованный Знак,Абзац списка 1 Знак,Bullet_IRAO Знак,List Paragraph Знак,ПКФ Список Знак,Абзац2 Знак,Абзац 2 Знак,Средняя сетка 1 - Акцент 21 Знак,Мой Список Знак"/>
    <w:link w:val="affff1"/>
    <w:uiPriority w:val="34"/>
    <w:qFormat/>
    <w:locked/>
    <w:rsid w:val="003A1F1C"/>
    <w:rPr>
      <w:sz w:val="24"/>
      <w:szCs w:val="28"/>
    </w:rPr>
  </w:style>
  <w:style w:type="character" w:customStyle="1" w:styleId="afffb">
    <w:name w:val="Рисунок: подпись Знак"/>
    <w:basedOn w:val="a8"/>
    <w:link w:val="afffa"/>
    <w:locked/>
    <w:rsid w:val="003A1F1C"/>
    <w:rPr>
      <w:rFonts w:asciiTheme="majorHAnsi" w:eastAsiaTheme="majorEastAsia" w:hAnsiTheme="majorHAnsi" w:cstheme="majorBidi"/>
      <w:iCs/>
      <w:szCs w:val="22"/>
      <w:lang w:eastAsia="en-US"/>
    </w:rPr>
  </w:style>
  <w:style w:type="character" w:customStyle="1" w:styleId="afffd">
    <w:name w:val="Таблица Подпись Знак"/>
    <w:basedOn w:val="a8"/>
    <w:link w:val="afffc"/>
    <w:uiPriority w:val="5"/>
    <w:locked/>
    <w:rsid w:val="003A1F1C"/>
    <w:rPr>
      <w:rFonts w:ascii="Arial" w:eastAsiaTheme="minorHAnsi" w:hAnsi="Arial" w:cs="Arial"/>
      <w:szCs w:val="22"/>
      <w:lang w:eastAsia="en-US"/>
    </w:rPr>
  </w:style>
  <w:style w:type="paragraph" w:customStyle="1" w:styleId="afffff5">
    <w:name w:val="Таблица: текст заголовка"/>
    <w:basedOn w:val="a6"/>
    <w:link w:val="1c"/>
    <w:uiPriority w:val="5"/>
    <w:qFormat/>
    <w:rsid w:val="003A1F1C"/>
    <w:pPr>
      <w:spacing w:line="276" w:lineRule="auto"/>
      <w:contextualSpacing/>
      <w:jc w:val="center"/>
    </w:pPr>
    <w:rPr>
      <w:rFonts w:eastAsiaTheme="minorHAnsi"/>
      <w:b/>
      <w:szCs w:val="22"/>
      <w:lang w:eastAsia="en-US"/>
    </w:rPr>
  </w:style>
  <w:style w:type="paragraph" w:customStyle="1" w:styleId="afffff6">
    <w:name w:val="Список литературы: источник"/>
    <w:basedOn w:val="a6"/>
    <w:uiPriority w:val="12"/>
    <w:qFormat/>
    <w:rsid w:val="003A1F1C"/>
    <w:pPr>
      <w:spacing w:line="276" w:lineRule="auto"/>
      <w:ind w:left="426" w:hanging="426"/>
      <w:contextualSpacing/>
      <w:jc w:val="both"/>
    </w:pPr>
    <w:rPr>
      <w:rFonts w:eastAsiaTheme="minorHAnsi"/>
      <w:sz w:val="22"/>
      <w:szCs w:val="22"/>
      <w:lang w:eastAsia="en-US"/>
    </w:rPr>
  </w:style>
  <w:style w:type="paragraph" w:customStyle="1" w:styleId="afffff7">
    <w:name w:val="Список литературы: подраздел"/>
    <w:basedOn w:val="a6"/>
    <w:uiPriority w:val="12"/>
    <w:qFormat/>
    <w:rsid w:val="003A1F1C"/>
    <w:pPr>
      <w:spacing w:before="240" w:after="120" w:line="300" w:lineRule="auto"/>
      <w:contextualSpacing/>
      <w:jc w:val="center"/>
    </w:pPr>
    <w:rPr>
      <w:rFonts w:eastAsiaTheme="minorHAnsi"/>
      <w:b/>
      <w:szCs w:val="22"/>
      <w:u w:val="single"/>
      <w:lang w:eastAsia="en-US"/>
    </w:rPr>
  </w:style>
  <w:style w:type="paragraph" w:customStyle="1" w:styleId="a4">
    <w:name w:val="Обычный: ненумерованный список"/>
    <w:basedOn w:val="a6"/>
    <w:qFormat/>
    <w:rsid w:val="003A1F1C"/>
    <w:pPr>
      <w:numPr>
        <w:numId w:val="14"/>
      </w:numPr>
      <w:spacing w:after="120" w:line="276" w:lineRule="auto"/>
      <w:ind w:left="851" w:hanging="425"/>
      <w:contextualSpacing/>
      <w:jc w:val="both"/>
    </w:pPr>
    <w:rPr>
      <w:rFonts w:eastAsiaTheme="minorHAnsi"/>
      <w:szCs w:val="22"/>
      <w:lang w:eastAsia="en-US"/>
    </w:rPr>
  </w:style>
  <w:style w:type="paragraph" w:customStyle="1" w:styleId="afffff8">
    <w:name w:val="Список таблиц"/>
    <w:basedOn w:val="13"/>
    <w:uiPriority w:val="11"/>
    <w:qFormat/>
    <w:rsid w:val="003A1F1C"/>
    <w:pPr>
      <w:tabs>
        <w:tab w:val="clear" w:pos="9072"/>
        <w:tab w:val="left" w:pos="1985"/>
        <w:tab w:val="right" w:leader="dot" w:pos="9214"/>
      </w:tabs>
      <w:spacing w:before="0" w:line="276" w:lineRule="auto"/>
      <w:ind w:left="1985" w:right="567" w:hanging="1985"/>
      <w:contextualSpacing/>
      <w:jc w:val="both"/>
    </w:pPr>
    <w:rPr>
      <w:rFonts w:asciiTheme="minorHAnsi" w:eastAsiaTheme="minorHAnsi" w:hAnsiTheme="minorHAnsi" w:cstheme="minorHAnsi"/>
      <w:caps w:val="0"/>
      <w:noProof/>
      <w:sz w:val="22"/>
      <w:szCs w:val="22"/>
      <w:lang w:eastAsia="en-US"/>
    </w:rPr>
  </w:style>
  <w:style w:type="paragraph" w:customStyle="1" w:styleId="afffff9">
    <w:name w:val="Список приложений"/>
    <w:basedOn w:val="afff4"/>
    <w:uiPriority w:val="11"/>
    <w:qFormat/>
    <w:rsid w:val="003A1F1C"/>
    <w:rPr>
      <w:rFonts w:asciiTheme="minorHAnsi" w:eastAsia="Times New Roman" w:hAnsiTheme="minorHAnsi" w:cstheme="minorHAnsi"/>
      <w:sz w:val="22"/>
      <w:szCs w:val="20"/>
      <w:lang w:eastAsia="ru-RU"/>
    </w:rPr>
  </w:style>
  <w:style w:type="paragraph" w:customStyle="1" w:styleId="afffffa">
    <w:name w:val="Список определений"/>
    <w:basedOn w:val="a6"/>
    <w:uiPriority w:val="11"/>
    <w:qFormat/>
    <w:rsid w:val="003A1F1C"/>
    <w:pPr>
      <w:spacing w:after="120" w:line="276" w:lineRule="auto"/>
      <w:ind w:left="567" w:hanging="567"/>
      <w:contextualSpacing/>
      <w:jc w:val="both"/>
    </w:pPr>
    <w:rPr>
      <w:rFonts w:eastAsiaTheme="minorHAnsi"/>
      <w:noProof/>
      <w:sz w:val="22"/>
      <w:szCs w:val="22"/>
      <w:lang w:eastAsia="en-US"/>
    </w:rPr>
  </w:style>
  <w:style w:type="paragraph" w:customStyle="1" w:styleId="afffffb">
    <w:name w:val="Верхний колониттул"/>
    <w:basedOn w:val="a6"/>
    <w:uiPriority w:val="9"/>
    <w:qFormat/>
    <w:rsid w:val="003A1F1C"/>
    <w:pPr>
      <w:tabs>
        <w:tab w:val="center" w:pos="4677"/>
        <w:tab w:val="right" w:pos="9355"/>
      </w:tabs>
      <w:ind w:firstLine="567"/>
      <w:contextualSpacing/>
      <w:jc w:val="right"/>
    </w:pPr>
    <w:rPr>
      <w:rFonts w:asciiTheme="majorHAnsi" w:eastAsiaTheme="minorHAnsi" w:hAnsiTheme="majorHAnsi" w:cstheme="majorHAnsi"/>
      <w:sz w:val="16"/>
      <w:szCs w:val="22"/>
      <w:lang w:eastAsia="en-US"/>
    </w:rPr>
  </w:style>
  <w:style w:type="paragraph" w:customStyle="1" w:styleId="afffffc">
    <w:name w:val="Текст в ячейке по центру"/>
    <w:basedOn w:val="afff4"/>
    <w:link w:val="1d"/>
    <w:uiPriority w:val="5"/>
    <w:qFormat/>
    <w:rsid w:val="003A1F1C"/>
    <w:pPr>
      <w:jc w:val="center"/>
    </w:pPr>
    <w:rPr>
      <w:rFonts w:eastAsia="Times New Roman"/>
      <w:szCs w:val="20"/>
      <w:lang w:eastAsia="ru-RU"/>
    </w:rPr>
  </w:style>
  <w:style w:type="paragraph" w:customStyle="1" w:styleId="afffffd">
    <w:name w:val="Текст в ячейке по правому краю"/>
    <w:basedOn w:val="afff4"/>
    <w:uiPriority w:val="5"/>
    <w:qFormat/>
    <w:rsid w:val="003A1F1C"/>
    <w:pPr>
      <w:jc w:val="right"/>
    </w:pPr>
    <w:rPr>
      <w:rFonts w:eastAsia="Times New Roman"/>
      <w:szCs w:val="20"/>
      <w:lang w:eastAsia="ru-RU"/>
    </w:rPr>
  </w:style>
  <w:style w:type="character" w:customStyle="1" w:styleId="afffffe">
    <w:name w:val="Другое_"/>
    <w:basedOn w:val="a8"/>
    <w:link w:val="affffff"/>
    <w:locked/>
    <w:rsid w:val="003A1F1C"/>
    <w:rPr>
      <w:rFonts w:ascii="Calibri" w:eastAsia="Calibri" w:hAnsi="Calibri" w:cs="Calibri"/>
    </w:rPr>
  </w:style>
  <w:style w:type="paragraph" w:customStyle="1" w:styleId="affffff">
    <w:name w:val="Другое"/>
    <w:basedOn w:val="a6"/>
    <w:link w:val="afffffe"/>
    <w:rsid w:val="003A1F1C"/>
    <w:pPr>
      <w:widowControl w:val="0"/>
      <w:spacing w:line="252" w:lineRule="auto"/>
      <w:ind w:firstLine="360"/>
    </w:pPr>
    <w:rPr>
      <w:rFonts w:ascii="Calibri" w:eastAsia="Calibri" w:hAnsi="Calibri" w:cs="Calibri"/>
      <w:sz w:val="20"/>
      <w:szCs w:val="20"/>
    </w:rPr>
  </w:style>
  <w:style w:type="paragraph" w:customStyle="1" w:styleId="00">
    <w:name w:val="00 Обычный"/>
    <w:basedOn w:val="a6"/>
    <w:qFormat/>
    <w:rsid w:val="003A1F1C"/>
    <w:pPr>
      <w:suppressAutoHyphens/>
      <w:spacing w:line="300" w:lineRule="auto"/>
      <w:ind w:firstLine="567"/>
      <w:jc w:val="both"/>
    </w:pPr>
    <w:rPr>
      <w:rFonts w:eastAsia="Calibri"/>
      <w:szCs w:val="24"/>
      <w:lang w:eastAsia="ar-SA"/>
    </w:rPr>
  </w:style>
  <w:style w:type="paragraph" w:customStyle="1" w:styleId="1-1031">
    <w:name w:val="1 - Маркированный список 1 + Перед:  0 пт После:  3 пт1"/>
    <w:basedOn w:val="a6"/>
    <w:autoRedefine/>
    <w:uiPriority w:val="99"/>
    <w:rsid w:val="003A1F1C"/>
    <w:pPr>
      <w:numPr>
        <w:numId w:val="15"/>
      </w:numPr>
      <w:tabs>
        <w:tab w:val="clear" w:pos="360"/>
        <w:tab w:val="left" w:pos="1560"/>
        <w:tab w:val="num" w:pos="1620"/>
      </w:tabs>
      <w:spacing w:after="60"/>
      <w:ind w:left="1600" w:hanging="340"/>
      <w:jc w:val="both"/>
    </w:pPr>
    <w:rPr>
      <w:rFonts w:ascii="Arial" w:hAnsi="Arial"/>
      <w:szCs w:val="20"/>
    </w:rPr>
  </w:style>
  <w:style w:type="paragraph" w:customStyle="1" w:styleId="xl77">
    <w:name w:val="xl77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color w:val="000000"/>
      <w:sz w:val="16"/>
      <w:szCs w:val="16"/>
    </w:rPr>
  </w:style>
  <w:style w:type="paragraph" w:customStyle="1" w:styleId="xl78">
    <w:name w:val="xl78"/>
    <w:basedOn w:val="a6"/>
    <w:rsid w:val="003A1F1C"/>
    <w:pPr>
      <w:spacing w:before="100" w:beforeAutospacing="1" w:after="100" w:afterAutospacing="1"/>
    </w:pPr>
    <w:rPr>
      <w:szCs w:val="24"/>
    </w:rPr>
  </w:style>
  <w:style w:type="paragraph" w:customStyle="1" w:styleId="xl79">
    <w:name w:val="xl79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16"/>
      <w:szCs w:val="16"/>
    </w:rPr>
  </w:style>
  <w:style w:type="paragraph" w:customStyle="1" w:styleId="xl80">
    <w:name w:val="xl80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00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1">
    <w:name w:val="xl81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66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2">
    <w:name w:val="xl82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DF107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3">
    <w:name w:val="xl83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0F941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4">
    <w:name w:val="xl84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AAFEA8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5">
    <w:name w:val="xl85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A3FFD1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6">
    <w:name w:val="xl86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7DFFBE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7">
    <w:name w:val="xl87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D2F248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88">
    <w:name w:val="xl88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ACB9CA"/>
      <w:spacing w:before="100" w:beforeAutospacing="1" w:after="100" w:afterAutospacing="1"/>
    </w:pPr>
    <w:rPr>
      <w:sz w:val="16"/>
      <w:szCs w:val="16"/>
    </w:rPr>
  </w:style>
  <w:style w:type="paragraph" w:customStyle="1" w:styleId="xl89">
    <w:name w:val="xl89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D6DCE4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0">
    <w:name w:val="xl90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1">
    <w:name w:val="xl91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2">
    <w:name w:val="xl92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3">
    <w:name w:val="xl93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ACB9CA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4">
    <w:name w:val="xl94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ACB9CA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5">
    <w:name w:val="xl95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D6DCE4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6">
    <w:name w:val="xl96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D6DCE4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7">
    <w:name w:val="xl97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8">
    <w:name w:val="xl98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92D050"/>
      <w:spacing w:before="100" w:beforeAutospacing="1" w:after="100" w:afterAutospacing="1"/>
      <w:jc w:val="center"/>
    </w:pPr>
    <w:rPr>
      <w:sz w:val="16"/>
      <w:szCs w:val="16"/>
    </w:rPr>
  </w:style>
  <w:style w:type="paragraph" w:customStyle="1" w:styleId="xl99">
    <w:name w:val="xl99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b/>
      <w:bCs/>
      <w:sz w:val="16"/>
      <w:szCs w:val="16"/>
    </w:rPr>
  </w:style>
  <w:style w:type="paragraph" w:customStyle="1" w:styleId="xl100">
    <w:name w:val="xl100"/>
    <w:basedOn w:val="a6"/>
    <w:rsid w:val="003A1F1C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16"/>
      <w:szCs w:val="16"/>
    </w:rPr>
  </w:style>
  <w:style w:type="paragraph" w:customStyle="1" w:styleId="xl75">
    <w:name w:val="xl75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16"/>
      <w:szCs w:val="16"/>
    </w:rPr>
  </w:style>
  <w:style w:type="paragraph" w:customStyle="1" w:styleId="xl76">
    <w:name w:val="xl76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b/>
      <w:bCs/>
      <w:sz w:val="16"/>
      <w:szCs w:val="16"/>
    </w:rPr>
  </w:style>
  <w:style w:type="character" w:customStyle="1" w:styleId="affffff0">
    <w:name w:val="табличный Знак"/>
    <w:link w:val="affffff1"/>
    <w:locked/>
    <w:rsid w:val="003A1F1C"/>
    <w:rPr>
      <w:iCs/>
      <w:szCs w:val="24"/>
    </w:rPr>
  </w:style>
  <w:style w:type="paragraph" w:customStyle="1" w:styleId="affffff1">
    <w:name w:val="табличный"/>
    <w:basedOn w:val="a6"/>
    <w:link w:val="affffff0"/>
    <w:autoRedefine/>
    <w:qFormat/>
    <w:rsid w:val="003A1F1C"/>
    <w:pPr>
      <w:jc w:val="center"/>
    </w:pPr>
    <w:rPr>
      <w:iCs/>
      <w:sz w:val="20"/>
      <w:szCs w:val="24"/>
    </w:rPr>
  </w:style>
  <w:style w:type="character" w:customStyle="1" w:styleId="0">
    <w:name w:val="0_Текст_ПЗ Знак"/>
    <w:link w:val="01"/>
    <w:locked/>
    <w:rsid w:val="003A1F1C"/>
    <w:rPr>
      <w:rFonts w:eastAsia="TimesNewRomanPSMT"/>
      <w:sz w:val="24"/>
      <w:szCs w:val="24"/>
    </w:rPr>
  </w:style>
  <w:style w:type="paragraph" w:customStyle="1" w:styleId="01">
    <w:name w:val="0_Текст_ПЗ"/>
    <w:link w:val="0"/>
    <w:qFormat/>
    <w:rsid w:val="003A1F1C"/>
    <w:pPr>
      <w:spacing w:line="288" w:lineRule="auto"/>
      <w:ind w:firstLine="709"/>
      <w:jc w:val="both"/>
    </w:pPr>
    <w:rPr>
      <w:rFonts w:eastAsia="TimesNewRomanPSMT"/>
      <w:sz w:val="24"/>
      <w:szCs w:val="24"/>
    </w:rPr>
  </w:style>
  <w:style w:type="character" w:styleId="affffff2">
    <w:name w:val="footnote reference"/>
    <w:basedOn w:val="a8"/>
    <w:semiHidden/>
    <w:unhideWhenUsed/>
    <w:rsid w:val="003A1F1C"/>
    <w:rPr>
      <w:vertAlign w:val="superscript"/>
    </w:rPr>
  </w:style>
  <w:style w:type="character" w:styleId="affffff3">
    <w:name w:val="Intense Emphasis"/>
    <w:basedOn w:val="afff7"/>
    <w:uiPriority w:val="2"/>
    <w:qFormat/>
    <w:rsid w:val="003A1F1C"/>
    <w:rPr>
      <w:b w:val="0"/>
      <w:bCs w:val="0"/>
      <w:i w:val="0"/>
      <w:iCs/>
      <w:caps w:val="0"/>
      <w:smallCaps/>
      <w:strike w:val="0"/>
      <w:dstrike w:val="0"/>
      <w:vanish w:val="0"/>
      <w:webHidden w:val="0"/>
      <w:color w:val="auto"/>
      <w:u w:val="none"/>
      <w:effect w:val="none"/>
      <w:vertAlign w:val="baseline"/>
      <w:specVanish w:val="0"/>
    </w:rPr>
  </w:style>
  <w:style w:type="character" w:styleId="affffff4">
    <w:name w:val="Book Title"/>
    <w:basedOn w:val="a8"/>
    <w:uiPriority w:val="99"/>
    <w:qFormat/>
    <w:rsid w:val="003A1F1C"/>
    <w:rPr>
      <w:rFonts w:ascii="Times New Roman" w:hAnsi="Times New Roman" w:cs="Times New Roman" w:hint="default"/>
      <w:bCs/>
      <w:spacing w:val="5"/>
      <w:sz w:val="26"/>
      <w:vertAlign w:val="baseline"/>
    </w:rPr>
  </w:style>
  <w:style w:type="table" w:customStyle="1" w:styleId="affffff5">
    <w:name w:val="Базовая таблица ЦМИ"/>
    <w:basedOn w:val="a9"/>
    <w:uiPriority w:val="99"/>
    <w:rsid w:val="003A1F1C"/>
    <w:rPr>
      <w:rFonts w:asciiTheme="minorHAnsi" w:eastAsiaTheme="minorHAnsi" w:hAnsiTheme="minorHAnsi" w:cstheme="minorBidi"/>
      <w:szCs w:val="22"/>
      <w:lang w:eastAsia="en-US"/>
    </w:rPr>
    <w:tblPr>
      <w:tblStyleRowBandSize w:val="1"/>
      <w:tblInd w:w="0" w:type="nil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tblBorders>
    </w:tblPr>
    <w:tblStylePr w:type="firstRow">
      <w:pPr>
        <w:jc w:val="center"/>
      </w:pPr>
      <w:rPr>
        <w:rFonts w:asciiTheme="minorHAnsi" w:hAnsiTheme="minorHAnsi" w:cs="Times New Roman" w:hint="default"/>
        <w:b/>
        <w:sz w:val="20"/>
        <w:szCs w:val="20"/>
      </w:rPr>
      <w:tblPr/>
      <w:tcPr>
        <w:tcBorders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band1Horz">
      <w:tblPr/>
      <w:tcPr>
        <w:tc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cBorders>
        <w:shd w:val="clear" w:color="auto" w:fill="FFFFFF" w:themeFill="background1"/>
      </w:tcPr>
    </w:tblStylePr>
    <w:tblStylePr w:type="band2Horz">
      <w:tblPr/>
      <w:tcPr>
        <w:tcBorders>
          <w:insideH w:val="single" w:sz="4" w:space="0" w:color="auto"/>
          <w:insideV w:val="single" w:sz="4" w:space="0" w:color="auto"/>
        </w:tcBorders>
      </w:tcPr>
    </w:tblStylePr>
  </w:style>
  <w:style w:type="paragraph" w:customStyle="1" w:styleId="affffff6">
    <w:name w:val="Список рисунков"/>
    <w:basedOn w:val="afffff8"/>
    <w:uiPriority w:val="11"/>
    <w:qFormat/>
    <w:rsid w:val="003A1F1C"/>
    <w:pPr>
      <w:tabs>
        <w:tab w:val="clear" w:pos="1985"/>
        <w:tab w:val="left" w:pos="1701"/>
      </w:tabs>
      <w:ind w:left="1701" w:hanging="1701"/>
    </w:pPr>
  </w:style>
  <w:style w:type="numbering" w:customStyle="1" w:styleId="a2">
    <w:name w:val="Нумерация разделов"/>
    <w:aliases w:val="рисунков и таблиц"/>
    <w:uiPriority w:val="99"/>
    <w:rsid w:val="003A1F1C"/>
    <w:pPr>
      <w:numPr>
        <w:numId w:val="16"/>
      </w:numPr>
    </w:pPr>
  </w:style>
  <w:style w:type="character" w:customStyle="1" w:styleId="1e">
    <w:name w:val="Обычный1"/>
    <w:rsid w:val="003A1F1C"/>
    <w:rPr>
      <w:rFonts w:ascii="Times New Roman" w:hAnsi="Times New Roman"/>
      <w:sz w:val="24"/>
    </w:rPr>
  </w:style>
  <w:style w:type="character" w:customStyle="1" w:styleId="1f">
    <w:name w:val="Таблица Подпись1"/>
    <w:basedOn w:val="1e"/>
    <w:rsid w:val="003A1F1C"/>
    <w:rPr>
      <w:rFonts w:ascii="Arial" w:eastAsia="Times New Roman" w:hAnsi="Arial" w:cs="Times New Roman"/>
      <w:color w:val="000000"/>
      <w:kern w:val="0"/>
      <w:sz w:val="20"/>
      <w:szCs w:val="20"/>
      <w:lang w:eastAsia="ru-RU"/>
      <w14:ligatures w14:val="none"/>
    </w:rPr>
  </w:style>
  <w:style w:type="character" w:customStyle="1" w:styleId="1c">
    <w:name w:val="Таблица: текст заголовка1"/>
    <w:basedOn w:val="1e"/>
    <w:link w:val="afffff5"/>
    <w:uiPriority w:val="5"/>
    <w:rsid w:val="003A1F1C"/>
    <w:rPr>
      <w:rFonts w:ascii="Times New Roman" w:eastAsiaTheme="minorHAnsi" w:hAnsi="Times New Roman"/>
      <w:b/>
      <w:sz w:val="24"/>
      <w:szCs w:val="22"/>
      <w:lang w:eastAsia="en-US"/>
    </w:rPr>
  </w:style>
  <w:style w:type="character" w:customStyle="1" w:styleId="1d">
    <w:name w:val="Текст в ячейке по центру1"/>
    <w:basedOn w:val="a8"/>
    <w:link w:val="afffffc"/>
    <w:uiPriority w:val="5"/>
    <w:rsid w:val="003A1F1C"/>
  </w:style>
  <w:style w:type="paragraph" w:customStyle="1" w:styleId="19">
    <w:name w:val="Знак примечания1"/>
    <w:basedOn w:val="a6"/>
    <w:link w:val="afffe"/>
    <w:rsid w:val="003A1F1C"/>
    <w:pPr>
      <w:spacing w:after="160" w:line="264" w:lineRule="auto"/>
    </w:pPr>
    <w:rPr>
      <w:sz w:val="16"/>
      <w:szCs w:val="16"/>
    </w:rPr>
  </w:style>
  <w:style w:type="character" w:customStyle="1" w:styleId="1a">
    <w:name w:val="Рисунок: Изображение1"/>
    <w:basedOn w:val="1e"/>
    <w:link w:val="affff4"/>
    <w:rsid w:val="003A1F1C"/>
    <w:rPr>
      <w:rFonts w:ascii="Times New Roman" w:hAnsi="Times New Roman"/>
      <w:sz w:val="24"/>
      <w:szCs w:val="22"/>
      <w:lang w:eastAsia="en-US"/>
    </w:rPr>
  </w:style>
  <w:style w:type="character" w:customStyle="1" w:styleId="1f0">
    <w:name w:val="Рисунок: подпись1"/>
    <w:rsid w:val="003A1F1C"/>
    <w:rPr>
      <w:rFonts w:asciiTheme="majorHAnsi" w:eastAsia="Times New Roman" w:hAnsiTheme="majorHAnsi" w:cs="Times New Roman"/>
      <w:color w:val="000000"/>
      <w:kern w:val="0"/>
      <w:sz w:val="20"/>
      <w:szCs w:val="20"/>
      <w:lang w:eastAsia="ru-RU"/>
      <w14:ligatures w14:val="none"/>
    </w:rPr>
  </w:style>
  <w:style w:type="paragraph" w:customStyle="1" w:styleId="1b">
    <w:name w:val="Строгий1"/>
    <w:basedOn w:val="a6"/>
    <w:link w:val="affffe"/>
    <w:uiPriority w:val="22"/>
    <w:rsid w:val="003A1F1C"/>
    <w:pPr>
      <w:spacing w:after="160" w:line="264" w:lineRule="auto"/>
    </w:pPr>
    <w:rPr>
      <w:color w:val="4472C4" w:themeColor="accent1"/>
      <w:sz w:val="20"/>
      <w:szCs w:val="20"/>
    </w:rPr>
  </w:style>
  <w:style w:type="table" w:customStyle="1" w:styleId="1f1">
    <w:name w:val="Сетка таблицы1"/>
    <w:basedOn w:val="a9"/>
    <w:rsid w:val="003A1F1C"/>
    <w:pPr>
      <w:ind w:firstLine="709"/>
      <w:jc w:val="both"/>
    </w:pPr>
    <w:rPr>
      <w:color w:val="000000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font5">
    <w:name w:val="font5"/>
    <w:basedOn w:val="a6"/>
    <w:rsid w:val="003A1F1C"/>
    <w:pP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font6">
    <w:name w:val="font6"/>
    <w:basedOn w:val="a6"/>
    <w:rsid w:val="003A1F1C"/>
    <w:pP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font7">
    <w:name w:val="font7"/>
    <w:basedOn w:val="a6"/>
    <w:rsid w:val="003A1F1C"/>
    <w:pPr>
      <w:spacing w:before="100" w:beforeAutospacing="1" w:after="100" w:afterAutospacing="1"/>
    </w:pPr>
    <w:rPr>
      <w:b/>
      <w:bCs/>
      <w:sz w:val="20"/>
      <w:szCs w:val="20"/>
    </w:rPr>
  </w:style>
  <w:style w:type="paragraph" w:customStyle="1" w:styleId="xl63">
    <w:name w:val="xl63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64">
    <w:name w:val="xl64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65">
    <w:name w:val="xl65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66">
    <w:name w:val="xl66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67">
    <w:name w:val="xl67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68">
    <w:name w:val="xl68"/>
    <w:basedOn w:val="a6"/>
    <w:rsid w:val="003A1F1C"/>
    <w:pPr>
      <w:spacing w:before="100" w:beforeAutospacing="1" w:after="100" w:afterAutospacing="1"/>
    </w:pPr>
    <w:rPr>
      <w:sz w:val="20"/>
      <w:szCs w:val="20"/>
    </w:rPr>
  </w:style>
  <w:style w:type="paragraph" w:customStyle="1" w:styleId="xl69">
    <w:name w:val="xl69"/>
    <w:basedOn w:val="a6"/>
    <w:rsid w:val="003A1F1C"/>
    <w:pPr>
      <w:spacing w:before="100" w:beforeAutospacing="1" w:after="100" w:afterAutospacing="1"/>
    </w:pPr>
    <w:rPr>
      <w:sz w:val="20"/>
      <w:szCs w:val="20"/>
    </w:rPr>
  </w:style>
  <w:style w:type="paragraph" w:customStyle="1" w:styleId="xl70">
    <w:name w:val="xl70"/>
    <w:basedOn w:val="a6"/>
    <w:rsid w:val="003A1F1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71">
    <w:name w:val="xl71"/>
    <w:basedOn w:val="a6"/>
    <w:rsid w:val="003A1F1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72">
    <w:name w:val="xl72"/>
    <w:basedOn w:val="a6"/>
    <w:rsid w:val="003A1F1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73">
    <w:name w:val="xl73"/>
    <w:basedOn w:val="a6"/>
    <w:rsid w:val="003A1F1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74">
    <w:name w:val="xl74"/>
    <w:basedOn w:val="a6"/>
    <w:rsid w:val="003A1F1C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character" w:customStyle="1" w:styleId="1f2">
    <w:name w:val="Неразрешенное упоминание1"/>
    <w:basedOn w:val="a8"/>
    <w:uiPriority w:val="99"/>
    <w:semiHidden/>
    <w:unhideWhenUsed/>
    <w:rsid w:val="003A1F1C"/>
    <w:rPr>
      <w:color w:val="605E5C"/>
      <w:shd w:val="clear" w:color="auto" w:fill="E1DFDD"/>
    </w:rPr>
  </w:style>
  <w:style w:type="character" w:customStyle="1" w:styleId="120">
    <w:name w:val="12_Текст таблиц Знак"/>
    <w:link w:val="121"/>
    <w:qFormat/>
    <w:locked/>
    <w:rsid w:val="003A1F1C"/>
  </w:style>
  <w:style w:type="paragraph" w:customStyle="1" w:styleId="121">
    <w:name w:val="12_Текст таблиц"/>
    <w:basedOn w:val="a6"/>
    <w:link w:val="120"/>
    <w:qFormat/>
    <w:rsid w:val="003A1F1C"/>
    <w:pPr>
      <w:jc w:val="both"/>
    </w:pPr>
    <w:rPr>
      <w:sz w:val="20"/>
      <w:szCs w:val="20"/>
    </w:rPr>
  </w:style>
  <w:style w:type="paragraph" w:customStyle="1" w:styleId="111">
    <w:name w:val="Таблица шапка (11)"/>
    <w:basedOn w:val="a6"/>
    <w:uiPriority w:val="3"/>
    <w:qFormat/>
    <w:rsid w:val="003A1F1C"/>
    <w:pPr>
      <w:keepLines/>
      <w:suppressAutoHyphens/>
      <w:spacing w:before="20" w:after="20"/>
      <w:jc w:val="center"/>
    </w:pPr>
    <w:rPr>
      <w:rFonts w:ascii="Arial" w:eastAsiaTheme="minorHAnsi" w:hAnsi="Arial" w:cs="Arial"/>
      <w:b/>
      <w:sz w:val="20"/>
      <w:szCs w:val="22"/>
      <w:lang w:eastAsia="en-US"/>
    </w:rPr>
  </w:style>
  <w:style w:type="character" w:customStyle="1" w:styleId="28">
    <w:name w:val="Неразрешенное упоминание2"/>
    <w:basedOn w:val="a8"/>
    <w:uiPriority w:val="99"/>
    <w:semiHidden/>
    <w:unhideWhenUsed/>
    <w:rsid w:val="003A1F1C"/>
    <w:rPr>
      <w:color w:val="605E5C"/>
      <w:shd w:val="clear" w:color="auto" w:fill="E1DFDD"/>
    </w:rPr>
  </w:style>
  <w:style w:type="character" w:customStyle="1" w:styleId="affffff7">
    <w:name w:val="Курсив"/>
    <w:uiPriority w:val="8"/>
    <w:semiHidden/>
    <w:rsid w:val="003A1F1C"/>
    <w:rPr>
      <w:i/>
      <w:iCs w:val="0"/>
    </w:rPr>
  </w:style>
  <w:style w:type="character" w:customStyle="1" w:styleId="70">
    <w:name w:val="Заголовок 7 Знак"/>
    <w:basedOn w:val="a8"/>
    <w:link w:val="7"/>
    <w:rsid w:val="003A1F1C"/>
    <w:rPr>
      <w:rFonts w:ascii="Arial" w:hAnsi="Arial"/>
      <w:b/>
      <w:szCs w:val="28"/>
    </w:rPr>
  </w:style>
  <w:style w:type="character" w:customStyle="1" w:styleId="80">
    <w:name w:val="Заголовок 8 Знак"/>
    <w:basedOn w:val="a8"/>
    <w:link w:val="8"/>
    <w:rsid w:val="003A1F1C"/>
    <w:rPr>
      <w:rFonts w:ascii="Arial" w:hAnsi="Arial"/>
      <w:b/>
      <w:i/>
      <w:szCs w:val="28"/>
    </w:rPr>
  </w:style>
  <w:style w:type="character" w:customStyle="1" w:styleId="90">
    <w:name w:val="Заголовок 9 Знак"/>
    <w:basedOn w:val="a8"/>
    <w:link w:val="9"/>
    <w:rsid w:val="003A1F1C"/>
    <w:rPr>
      <w:rFonts w:ascii="Arial" w:hAnsi="Arial"/>
      <w:b/>
      <w:sz w:val="18"/>
      <w:szCs w:val="28"/>
    </w:rPr>
  </w:style>
  <w:style w:type="character" w:customStyle="1" w:styleId="afe">
    <w:name w:val="Основной текст с отступом Знак"/>
    <w:basedOn w:val="a8"/>
    <w:link w:val="afd"/>
    <w:rsid w:val="003A1F1C"/>
    <w:rPr>
      <w:sz w:val="24"/>
      <w:szCs w:val="28"/>
    </w:rPr>
  </w:style>
  <w:style w:type="character" w:customStyle="1" w:styleId="aff1">
    <w:name w:val="Текст Знак"/>
    <w:basedOn w:val="a8"/>
    <w:link w:val="aff0"/>
    <w:rsid w:val="003A1F1C"/>
    <w:rPr>
      <w:rFonts w:ascii="Courier New" w:hAnsi="Courier New"/>
      <w:szCs w:val="28"/>
    </w:rPr>
  </w:style>
  <w:style w:type="paragraph" w:customStyle="1" w:styleId="xl101">
    <w:name w:val="xl101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color w:val="000000"/>
      <w:szCs w:val="24"/>
    </w:rPr>
  </w:style>
  <w:style w:type="paragraph" w:customStyle="1" w:styleId="xl102">
    <w:name w:val="xl102"/>
    <w:basedOn w:val="a6"/>
    <w:rsid w:val="003A1F1C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Cs w:val="24"/>
    </w:rPr>
  </w:style>
  <w:style w:type="table" w:customStyle="1" w:styleId="Table11">
    <w:name w:val="Table 11"/>
    <w:basedOn w:val="a9"/>
    <w:next w:val="afff6"/>
    <w:uiPriority w:val="39"/>
    <w:qFormat/>
    <w:rsid w:val="008B051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a8"/>
    <w:uiPriority w:val="9"/>
    <w:rsid w:val="00F55DDA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8"/>
    <w:uiPriority w:val="9"/>
    <w:rsid w:val="00F55DDA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8"/>
    <w:uiPriority w:val="9"/>
    <w:rsid w:val="00F55DDA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8"/>
    <w:uiPriority w:val="9"/>
    <w:rsid w:val="00F55DDA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8"/>
    <w:uiPriority w:val="9"/>
    <w:rsid w:val="00F55DDA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8"/>
    <w:uiPriority w:val="9"/>
    <w:rsid w:val="00F55DDA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8"/>
    <w:uiPriority w:val="9"/>
    <w:rsid w:val="00F55DDA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8"/>
    <w:uiPriority w:val="9"/>
    <w:rsid w:val="00F55DDA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8"/>
    <w:uiPriority w:val="9"/>
    <w:rsid w:val="00F55DDA"/>
    <w:rPr>
      <w:rFonts w:ascii="Arial" w:eastAsia="Arial" w:hAnsi="Arial" w:cs="Arial"/>
      <w:i/>
      <w:iCs/>
      <w:sz w:val="21"/>
      <w:szCs w:val="21"/>
    </w:rPr>
  </w:style>
  <w:style w:type="paragraph" w:styleId="affffff8">
    <w:name w:val="Title"/>
    <w:basedOn w:val="a6"/>
    <w:next w:val="a6"/>
    <w:link w:val="affffff9"/>
    <w:uiPriority w:val="10"/>
    <w:qFormat/>
    <w:rsid w:val="00F55DDA"/>
    <w:pPr>
      <w:spacing w:before="300" w:after="200"/>
      <w:contextualSpacing/>
    </w:pPr>
    <w:rPr>
      <w:sz w:val="48"/>
      <w:szCs w:val="48"/>
    </w:rPr>
  </w:style>
  <w:style w:type="character" w:customStyle="1" w:styleId="affffff9">
    <w:name w:val="Заголовок Знак"/>
    <w:basedOn w:val="a8"/>
    <w:link w:val="affffff8"/>
    <w:uiPriority w:val="10"/>
    <w:rsid w:val="00F55DDA"/>
    <w:rPr>
      <w:sz w:val="48"/>
      <w:szCs w:val="48"/>
    </w:rPr>
  </w:style>
  <w:style w:type="character" w:customStyle="1" w:styleId="SubtitleChar">
    <w:name w:val="Subtitle Char"/>
    <w:basedOn w:val="a8"/>
    <w:uiPriority w:val="11"/>
    <w:rsid w:val="00F55DDA"/>
    <w:rPr>
      <w:sz w:val="24"/>
      <w:szCs w:val="24"/>
    </w:rPr>
  </w:style>
  <w:style w:type="paragraph" w:styleId="29">
    <w:name w:val="Quote"/>
    <w:basedOn w:val="a6"/>
    <w:next w:val="a6"/>
    <w:link w:val="2a"/>
    <w:uiPriority w:val="29"/>
    <w:qFormat/>
    <w:rsid w:val="00F55DDA"/>
    <w:pPr>
      <w:ind w:left="720" w:right="720"/>
    </w:pPr>
    <w:rPr>
      <w:i/>
    </w:rPr>
  </w:style>
  <w:style w:type="character" w:customStyle="1" w:styleId="2a">
    <w:name w:val="Цитата 2 Знак"/>
    <w:basedOn w:val="a8"/>
    <w:link w:val="29"/>
    <w:uiPriority w:val="29"/>
    <w:rsid w:val="00F55DDA"/>
    <w:rPr>
      <w:i/>
      <w:sz w:val="24"/>
      <w:szCs w:val="28"/>
    </w:rPr>
  </w:style>
  <w:style w:type="paragraph" w:styleId="affffffa">
    <w:name w:val="Intense Quote"/>
    <w:basedOn w:val="a6"/>
    <w:next w:val="a6"/>
    <w:link w:val="affffffb"/>
    <w:uiPriority w:val="30"/>
    <w:qFormat/>
    <w:rsid w:val="00F55DDA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fffffb">
    <w:name w:val="Выделенная цитата Знак"/>
    <w:basedOn w:val="a8"/>
    <w:link w:val="affffffa"/>
    <w:uiPriority w:val="30"/>
    <w:rsid w:val="00F55DDA"/>
    <w:rPr>
      <w:i/>
      <w:sz w:val="24"/>
      <w:szCs w:val="28"/>
      <w:shd w:val="clear" w:color="auto" w:fill="F2F2F2"/>
    </w:rPr>
  </w:style>
  <w:style w:type="character" w:customStyle="1" w:styleId="HeaderChar">
    <w:name w:val="Header Char"/>
    <w:basedOn w:val="a8"/>
    <w:uiPriority w:val="99"/>
    <w:rsid w:val="00F55DDA"/>
  </w:style>
  <w:style w:type="character" w:customStyle="1" w:styleId="FooterChar">
    <w:name w:val="Footer Char"/>
    <w:basedOn w:val="a8"/>
    <w:uiPriority w:val="99"/>
    <w:rsid w:val="00F55DDA"/>
  </w:style>
  <w:style w:type="character" w:customStyle="1" w:styleId="CaptionChar">
    <w:name w:val="Caption Char"/>
    <w:uiPriority w:val="99"/>
    <w:rsid w:val="00F55DDA"/>
  </w:style>
  <w:style w:type="table" w:customStyle="1" w:styleId="TableGridLight">
    <w:name w:val="Table Grid Light"/>
    <w:basedOn w:val="a9"/>
    <w:uiPriority w:val="59"/>
    <w:rsid w:val="00F55DDA"/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</w:style>
  <w:style w:type="table" w:customStyle="1" w:styleId="112">
    <w:name w:val="Таблица простая 11"/>
    <w:basedOn w:val="a9"/>
    <w:next w:val="1f3"/>
    <w:uiPriority w:val="59"/>
    <w:rsid w:val="00F55DDA"/>
    <w:tblPr>
      <w:tblBorders>
        <w:top w:val="single" w:sz="4" w:space="0" w:color="AFAFAF"/>
        <w:left w:val="single" w:sz="4" w:space="0" w:color="AFAFAF"/>
        <w:bottom w:val="single" w:sz="4" w:space="0" w:color="AFAFAF"/>
        <w:right w:val="single" w:sz="4" w:space="0" w:color="AFAFAF"/>
        <w:insideH w:val="single" w:sz="4" w:space="0" w:color="AFAFAF"/>
        <w:insideV w:val="single" w:sz="4" w:space="0" w:color="AFAFAF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fill="F2F2F2"/>
      </w:tcPr>
    </w:tblStylePr>
    <w:tblStylePr w:type="band1Horz">
      <w:tblPr/>
      <w:tcPr>
        <w:shd w:val="clear" w:color="F2F2F2" w:fill="F2F2F2"/>
      </w:tcPr>
    </w:tblStylePr>
  </w:style>
  <w:style w:type="table" w:customStyle="1" w:styleId="211">
    <w:name w:val="Таблица простая 21"/>
    <w:basedOn w:val="a9"/>
    <w:next w:val="2b"/>
    <w:uiPriority w:val="59"/>
    <w:rsid w:val="00F55DDA"/>
    <w:tblPr>
      <w:tblBorders>
        <w:top w:val="single" w:sz="4" w:space="0" w:color="000000"/>
        <w:left w:val="none" w:sz="4" w:space="0" w:color="000000"/>
        <w:bottom w:val="single" w:sz="4" w:space="0" w:color="000000"/>
        <w:right w:val="none" w:sz="4" w:space="0" w:color="00000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2Vert"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310">
    <w:name w:val="Таблица простая 31"/>
    <w:basedOn w:val="a9"/>
    <w:next w:val="35"/>
    <w:uiPriority w:val="99"/>
    <w:rsid w:val="00F55DDA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410">
    <w:name w:val="Таблица простая 41"/>
    <w:basedOn w:val="a9"/>
    <w:next w:val="45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510">
    <w:name w:val="Таблица простая 51"/>
    <w:basedOn w:val="a9"/>
    <w:next w:val="54"/>
    <w:uiPriority w:val="99"/>
    <w:rsid w:val="00F55DDA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-11">
    <w:name w:val="Таблица-сетка 1 светлая1"/>
    <w:basedOn w:val="a9"/>
    <w:next w:val="-1"/>
    <w:uiPriority w:val="99"/>
    <w:rsid w:val="00F55DDA"/>
    <w:tblPr>
      <w:tblStyleRowBandSize w:val="1"/>
      <w:tblStyleColBandSize w:val="1"/>
      <w:tblBorders>
        <w:top w:val="single" w:sz="4" w:space="0" w:color="989898"/>
        <w:left w:val="single" w:sz="4" w:space="0" w:color="989898"/>
        <w:bottom w:val="single" w:sz="4" w:space="0" w:color="989898"/>
        <w:right w:val="single" w:sz="4" w:space="0" w:color="989898"/>
        <w:insideH w:val="single" w:sz="4" w:space="0" w:color="989898"/>
        <w:insideV w:val="single" w:sz="4" w:space="0" w:color="989898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/>
          <w:left w:val="single" w:sz="4" w:space="0" w:color="989898"/>
          <w:bottom w:val="single" w:sz="4" w:space="0" w:color="989898"/>
          <w:right w:val="single" w:sz="4" w:space="0" w:color="989898"/>
        </w:tcBorders>
      </w:tcPr>
    </w:tblStylePr>
  </w:style>
  <w:style w:type="table" w:customStyle="1" w:styleId="GridTable1Light-Accent1">
    <w:name w:val="Grid Table 1 Light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GridTable1Light-Accent2">
    <w:name w:val="Grid Table 1 Light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GridTable1Light-Accent3">
    <w:name w:val="Grid Table 1 Light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GridTable1Light-Accent4">
    <w:name w:val="Grid Table 1 Light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GridTable1Light-Accent5">
    <w:name w:val="Grid Table 1 Light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GridTable1Light-Accent6">
    <w:name w:val="Grid Table 1 Light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table" w:customStyle="1" w:styleId="-21">
    <w:name w:val="Таблица-сетка 21"/>
    <w:basedOn w:val="a9"/>
    <w:next w:val="-2"/>
    <w:uiPriority w:val="99"/>
    <w:rsid w:val="00F55DDA"/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2-Accent1">
    <w:name w:val="Grid Table 2 - Accent 1"/>
    <w:basedOn w:val="a9"/>
    <w:uiPriority w:val="99"/>
    <w:rsid w:val="00F55DDA"/>
    <w:tblPr>
      <w:tblStyleRowBandSize w:val="1"/>
      <w:tblStyleColBandSize w:val="1"/>
      <w:tblBorders>
        <w:bottom w:val="single" w:sz="4" w:space="0" w:color="68A2D8"/>
        <w:insideH w:val="single" w:sz="4" w:space="0" w:color="68A2D8"/>
        <w:insideV w:val="single" w:sz="4" w:space="0" w:color="68A2D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GridTable2-Accent2">
    <w:name w:val="Grid Table 2 - Accent 2"/>
    <w:basedOn w:val="a9"/>
    <w:uiPriority w:val="99"/>
    <w:rsid w:val="00F55DDA"/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2-Accent3">
    <w:name w:val="Grid Table 2 - Accent 3"/>
    <w:basedOn w:val="a9"/>
    <w:uiPriority w:val="99"/>
    <w:rsid w:val="00F55DDA"/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2-Accent4">
    <w:name w:val="Grid Table 2 - Accent 4"/>
    <w:basedOn w:val="a9"/>
    <w:uiPriority w:val="99"/>
    <w:rsid w:val="00F55DDA"/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2-Accent5">
    <w:name w:val="Grid Table 2 - Accent 5"/>
    <w:basedOn w:val="a9"/>
    <w:uiPriority w:val="99"/>
    <w:rsid w:val="00F55DDA"/>
    <w:tblPr>
      <w:tblStyleRowBandSize w:val="1"/>
      <w:tblStyleColBandSize w:val="1"/>
      <w:tblBorders>
        <w:bottom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GridTable2-Accent6">
    <w:name w:val="Grid Table 2 - Accent 6"/>
    <w:basedOn w:val="a9"/>
    <w:uiPriority w:val="99"/>
    <w:rsid w:val="00F55DDA"/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31">
    <w:name w:val="Таблица-сетка 31"/>
    <w:basedOn w:val="a9"/>
    <w:next w:val="-3"/>
    <w:uiPriority w:val="99"/>
    <w:rsid w:val="00F55DDA"/>
    <w:tblPr>
      <w:tblStyleRowBandSize w:val="1"/>
      <w:tblStyleColBandSize w:val="1"/>
      <w:tblBorders>
        <w:bottom w:val="single" w:sz="4" w:space="0" w:color="6A6A6A"/>
        <w:insideH w:val="single" w:sz="4" w:space="0" w:color="6A6A6A"/>
        <w:insideV w:val="single" w:sz="4" w:space="0" w:color="6A6A6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3-Accent1">
    <w:name w:val="Grid Table 3 - Accent 1"/>
    <w:basedOn w:val="a9"/>
    <w:uiPriority w:val="99"/>
    <w:rsid w:val="00F55DDA"/>
    <w:tblPr>
      <w:tblStyleRowBandSize w:val="1"/>
      <w:tblStyleColBandSize w:val="1"/>
      <w:tblBorders>
        <w:bottom w:val="single" w:sz="4" w:space="0" w:color="68A2D8"/>
        <w:insideH w:val="single" w:sz="4" w:space="0" w:color="68A2D8"/>
        <w:insideV w:val="single" w:sz="4" w:space="0" w:color="68A2D8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fill="DDEA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fill="DDEAF6"/>
      </w:tcPr>
    </w:tblStylePr>
  </w:style>
  <w:style w:type="table" w:customStyle="1" w:styleId="GridTable3-Accent2">
    <w:name w:val="Grid Table 3 - Accent 2"/>
    <w:basedOn w:val="a9"/>
    <w:uiPriority w:val="99"/>
    <w:rsid w:val="00F55DDA"/>
    <w:tblPr>
      <w:tblStyleRowBandSize w:val="1"/>
      <w:tblStyleColBandSize w:val="1"/>
      <w:tblBorders>
        <w:bottom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3-Accent3">
    <w:name w:val="Grid Table 3 - Accent 3"/>
    <w:basedOn w:val="a9"/>
    <w:uiPriority w:val="99"/>
    <w:rsid w:val="00F55DDA"/>
    <w:tblPr>
      <w:tblStyleRowBandSize w:val="1"/>
      <w:tblStyleColBandSize w:val="1"/>
      <w:tblBorders>
        <w:bottom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3-Accent4">
    <w:name w:val="Grid Table 3 - Accent 4"/>
    <w:basedOn w:val="a9"/>
    <w:uiPriority w:val="99"/>
    <w:rsid w:val="00F55DDA"/>
    <w:tblPr>
      <w:tblStyleRowBandSize w:val="1"/>
      <w:tblStyleColBandSize w:val="1"/>
      <w:tblBorders>
        <w:bottom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3-Accent5">
    <w:name w:val="Grid Table 3 - Accent 5"/>
    <w:basedOn w:val="a9"/>
    <w:uiPriority w:val="99"/>
    <w:rsid w:val="00F55DDA"/>
    <w:tblPr>
      <w:tblStyleRowBandSize w:val="1"/>
      <w:tblStyleColBandSize w:val="1"/>
      <w:tblBorders>
        <w:bottom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GridTable3-Accent6">
    <w:name w:val="Grid Table 3 - Accent 6"/>
    <w:basedOn w:val="a9"/>
    <w:uiPriority w:val="99"/>
    <w:rsid w:val="00F55DDA"/>
    <w:tblPr>
      <w:tblStyleRowBandSize w:val="1"/>
      <w:tblStyleColBandSize w:val="1"/>
      <w:tblBorders>
        <w:bottom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41">
    <w:name w:val="Таблица-сетка 41"/>
    <w:basedOn w:val="a9"/>
    <w:next w:val="-4"/>
    <w:uiPriority w:val="59"/>
    <w:rsid w:val="00F55DDA"/>
    <w:tblPr>
      <w:tblStyleRowBandSize w:val="1"/>
      <w:tblStyleColBandSize w:val="1"/>
      <w:tblBorders>
        <w:top w:val="single" w:sz="4" w:space="0" w:color="6F6F6F"/>
        <w:left w:val="single" w:sz="4" w:space="0" w:color="6F6F6F"/>
        <w:bottom w:val="single" w:sz="4" w:space="0" w:color="6F6F6F"/>
        <w:right w:val="single" w:sz="4" w:space="0" w:color="6F6F6F"/>
        <w:insideH w:val="single" w:sz="4" w:space="0" w:color="6F6F6F"/>
        <w:insideV w:val="single" w:sz="4" w:space="0" w:color="6F6F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cBorders>
        <w:shd w:val="clear" w:color="000000" w:fill="000000"/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fill="CBCB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fill="CBCBCB"/>
      </w:tcPr>
    </w:tblStylePr>
  </w:style>
  <w:style w:type="table" w:customStyle="1" w:styleId="GridTable4-Accent1">
    <w:name w:val="Grid Table 4 - Accent 1"/>
    <w:basedOn w:val="a9"/>
    <w:uiPriority w:val="59"/>
    <w:rsid w:val="00F55DDA"/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  <w:insideV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/>
          <w:left w:val="single" w:sz="4" w:space="0" w:color="68A2D8"/>
          <w:bottom w:val="single" w:sz="4" w:space="0" w:color="68A2D8"/>
          <w:right w:val="single" w:sz="4" w:space="0" w:color="68A2D8"/>
        </w:tcBorders>
        <w:shd w:val="clear" w:color="68A2D8" w:fill="68A2D8"/>
      </w:tcPr>
    </w:tblStylePr>
    <w:tblStylePr w:type="lastRow">
      <w:rPr>
        <w:b/>
        <w:color w:val="404040"/>
      </w:rPr>
      <w:tblPr/>
      <w:tcPr>
        <w:tcBorders>
          <w:top w:val="single" w:sz="4" w:space="0" w:color="68A2D8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fill="DEEBF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fill="DEEBF6"/>
      </w:tcPr>
    </w:tblStylePr>
  </w:style>
  <w:style w:type="table" w:customStyle="1" w:styleId="GridTable4-Accent2">
    <w:name w:val="Grid Table 4 - Accent 2"/>
    <w:basedOn w:val="a9"/>
    <w:uiPriority w:val="59"/>
    <w:rsid w:val="00F55DDA"/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  <w:insideV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/>
          <w:left w:val="single" w:sz="4" w:space="0" w:color="F4B184"/>
          <w:bottom w:val="single" w:sz="4" w:space="0" w:color="F4B184"/>
          <w:right w:val="single" w:sz="4" w:space="0" w:color="F4B184"/>
        </w:tcBorders>
        <w:shd w:val="clear" w:color="F4B184" w:fill="F4B184"/>
      </w:tcPr>
    </w:tblStylePr>
    <w:tblStylePr w:type="lastRow">
      <w:rPr>
        <w:b/>
        <w:color w:val="404040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GridTable4-Accent3">
    <w:name w:val="Grid Table 4 - Accent 3"/>
    <w:basedOn w:val="a9"/>
    <w:uiPriority w:val="59"/>
    <w:rsid w:val="00F55DDA"/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  <w:insideV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</w:tcBorders>
        <w:shd w:val="clear" w:color="A5A5A5" w:fill="A5A5A5"/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GridTable4-Accent4">
    <w:name w:val="Grid Table 4 - Accent 4"/>
    <w:basedOn w:val="a9"/>
    <w:uiPriority w:val="59"/>
    <w:rsid w:val="00F55DDA"/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  <w:insideV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/>
          <w:left w:val="single" w:sz="4" w:space="0" w:color="FFD865"/>
          <w:bottom w:val="single" w:sz="4" w:space="0" w:color="FFD865"/>
          <w:right w:val="single" w:sz="4" w:space="0" w:color="FFD865"/>
        </w:tcBorders>
        <w:shd w:val="clear" w:color="FFD865" w:fill="FFD865"/>
      </w:tcPr>
    </w:tblStylePr>
    <w:tblStylePr w:type="lastRow">
      <w:rPr>
        <w:b/>
        <w:color w:val="404040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GridTable4-Accent5">
    <w:name w:val="Grid Table 4 - Accent 5"/>
    <w:basedOn w:val="a9"/>
    <w:uiPriority w:val="59"/>
    <w:rsid w:val="00F55DDA"/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  <w:insideV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</w:tcBorders>
        <w:shd w:val="clear" w:color="4472C4" w:fill="4472C4"/>
      </w:tcPr>
    </w:tblStylePr>
    <w:tblStylePr w:type="lastRow">
      <w:rPr>
        <w:b/>
        <w:color w:val="404040"/>
      </w:rPr>
      <w:tblPr/>
      <w:tcPr>
        <w:tcBorders>
          <w:top w:val="single" w:sz="4" w:space="0" w:color="4472C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GridTable4-Accent6">
    <w:name w:val="Grid Table 4 - Accent 6"/>
    <w:basedOn w:val="a9"/>
    <w:uiPriority w:val="59"/>
    <w:rsid w:val="00F55DDA"/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/>
          <w:left w:val="single" w:sz="4" w:space="0" w:color="70AD47"/>
          <w:bottom w:val="single" w:sz="4" w:space="0" w:color="70AD47"/>
          <w:right w:val="single" w:sz="4" w:space="0" w:color="70AD47"/>
        </w:tcBorders>
        <w:shd w:val="clear" w:color="70AD47" w:fill="70AD47"/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-51">
    <w:name w:val="Таблица-сетка 5 темная1"/>
    <w:basedOn w:val="a9"/>
    <w:next w:val="-5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BFBFBF" w:fill="BFBFB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000000" w:fill="000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band1Vert">
      <w:tblPr/>
      <w:tcPr>
        <w:shd w:val="clear" w:color="8A8A8A" w:fill="8A8A8A"/>
      </w:tcPr>
    </w:tblStylePr>
    <w:tblStylePr w:type="band1Horz">
      <w:tblPr/>
      <w:tcPr>
        <w:shd w:val="clear" w:color="8A8A8A" w:fill="8A8A8A"/>
      </w:tcPr>
    </w:tblStylePr>
  </w:style>
  <w:style w:type="table" w:customStyle="1" w:styleId="GridTable5Dark-Accent1">
    <w:name w:val="Grid Table 5 Dark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DEAF6" w:fill="DDEAF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5B9BD5" w:fill="5B9BD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band1Vert">
      <w:tblPr/>
      <w:tcPr>
        <w:shd w:val="clear" w:color="B3D0EB" w:fill="B3D0EB"/>
      </w:tcPr>
    </w:tblStylePr>
    <w:tblStylePr w:type="band1Horz">
      <w:tblPr/>
      <w:tcPr>
        <w:shd w:val="clear" w:color="B3D0EB" w:fill="B3D0EB"/>
      </w:tcPr>
    </w:tblStylePr>
  </w:style>
  <w:style w:type="table" w:customStyle="1" w:styleId="GridTable5Dark-Accent2">
    <w:name w:val="Grid Table 5 Dark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BE5D6" w:fill="FBE5D6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ED7D31" w:fill="ED7D3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band1Vert">
      <w:tblPr/>
      <w:tcPr>
        <w:shd w:val="clear" w:color="F6C3A0" w:fill="F6C3A0"/>
      </w:tcPr>
    </w:tblStylePr>
    <w:tblStylePr w:type="band1Horz">
      <w:tblPr/>
      <w:tcPr>
        <w:shd w:val="clear" w:color="F6C3A0" w:fill="F6C3A0"/>
      </w:tcPr>
    </w:tblStylePr>
  </w:style>
  <w:style w:type="table" w:customStyle="1" w:styleId="GridTable5Dark-Accent3">
    <w:name w:val="Grid Table 5 Dark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CECEC" w:fill="ECECEC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A5A5A5" w:fill="A5A5A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band1Vert">
      <w:tblPr/>
      <w:tcPr>
        <w:shd w:val="clear" w:color="D5D5D5" w:fill="D5D5D5"/>
      </w:tcPr>
    </w:tblStylePr>
    <w:tblStylePr w:type="band1Horz">
      <w:tblPr/>
      <w:tcPr>
        <w:shd w:val="clear" w:color="D5D5D5" w:fill="D5D5D5"/>
      </w:tcPr>
    </w:tblStylePr>
  </w:style>
  <w:style w:type="table" w:customStyle="1" w:styleId="GridTable5Dark-Accent4">
    <w:name w:val="Grid Table 5 Dark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FFF2CB" w:fill="FFF2CB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FFC000" w:fill="FFC000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band1Vert">
      <w:tblPr/>
      <w:tcPr>
        <w:shd w:val="clear" w:color="FFE28A" w:fill="FFE28A"/>
      </w:tcPr>
    </w:tblStylePr>
    <w:tblStylePr w:type="band1Horz">
      <w:tblPr/>
      <w:tcPr>
        <w:shd w:val="clear" w:color="FFE28A" w:fill="FFE28A"/>
      </w:tcPr>
    </w:tblStylePr>
  </w:style>
  <w:style w:type="table" w:customStyle="1" w:styleId="GridTable5Dark-Accent5">
    <w:name w:val="Grid Table 5 Dark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D8E2F3" w:fill="D8E2F3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4472C4" w:fill="4472C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band1Vert">
      <w:tblPr/>
      <w:tcPr>
        <w:shd w:val="clear" w:color="A9BEE4" w:fill="A9BEE4"/>
      </w:tcPr>
    </w:tblStylePr>
    <w:tblStylePr w:type="band1Horz">
      <w:tblPr/>
      <w:tcPr>
        <w:shd w:val="clear" w:color="A9BEE4" w:fill="A9BEE4"/>
      </w:tcPr>
    </w:tblStylePr>
  </w:style>
  <w:style w:type="table" w:customStyle="1" w:styleId="GridTable5Dark-Accent6">
    <w:name w:val="Grid Table 5 Dark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shd w:val="clear" w:color="E1EFD8" w:fill="E1EFD8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/>
        </w:tcBorders>
        <w:shd w:val="clear" w:color="70AD47" w:fill="70AD47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band1Vert">
      <w:tblPr/>
      <w:tcPr>
        <w:shd w:val="clear" w:color="BCDBA8" w:fill="BCDBA8"/>
      </w:tcPr>
    </w:tblStylePr>
    <w:tblStylePr w:type="band1Horz">
      <w:tblPr/>
      <w:tcPr>
        <w:shd w:val="clear" w:color="BCDBA8" w:fill="BCDBA8"/>
      </w:tcPr>
    </w:tblStylePr>
  </w:style>
  <w:style w:type="table" w:customStyle="1" w:styleId="-61">
    <w:name w:val="Таблица-сетка 6 цветная1"/>
    <w:basedOn w:val="a9"/>
    <w:next w:val="-6"/>
    <w:uiPriority w:val="99"/>
    <w:rsid w:val="00F55DDA"/>
    <w:tblPr>
      <w:tblStyleRowBandSize w:val="1"/>
      <w:tblStyleColBandSize w:val="1"/>
      <w:tblBorders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b/>
        <w:color w:val="7F7F7F"/>
      </w:rPr>
      <w:tblPr/>
      <w:tcPr>
        <w:tcBorders>
          <w:bottom w:val="single" w:sz="12" w:space="0" w:color="7F7F7F"/>
        </w:tcBorders>
      </w:tcPr>
    </w:tblStylePr>
    <w:tblStylePr w:type="lastRow">
      <w:rPr>
        <w:b/>
        <w:color w:val="7F7F7F"/>
      </w:rPr>
    </w:tblStylePr>
    <w:tblStylePr w:type="firstCol">
      <w:rPr>
        <w:b/>
        <w:color w:val="7F7F7F"/>
      </w:rPr>
    </w:tblStylePr>
    <w:tblStylePr w:type="lastCol">
      <w:rPr>
        <w:b/>
        <w:color w:val="7F7F7F"/>
      </w:rPr>
    </w:tblStylePr>
    <w:tblStylePr w:type="band1Vert">
      <w:tblPr/>
      <w:tcPr>
        <w:shd w:val="clear" w:color="CBCBCB" w:fill="CBCBCB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CBCBCB" w:fill="CBCBCB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6Colorful-Accent1">
    <w:name w:val="Grid Table 6 Colorful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ACCCEA"/>
        <w:left w:val="single" w:sz="4" w:space="0" w:color="ACCCEA"/>
        <w:bottom w:val="single" w:sz="4" w:space="0" w:color="ACCCEA"/>
        <w:right w:val="single" w:sz="4" w:space="0" w:color="ACCCEA"/>
        <w:insideH w:val="single" w:sz="4" w:space="0" w:color="ACCCEA"/>
        <w:insideV w:val="single" w:sz="4" w:space="0" w:color="ACCCEA"/>
      </w:tblBorders>
    </w:tblPr>
    <w:tblStylePr w:type="firstRow">
      <w:rPr>
        <w:b/>
        <w:color w:val="ACCCEA"/>
      </w:rPr>
      <w:tblPr/>
      <w:tcPr>
        <w:tcBorders>
          <w:bottom w:val="single" w:sz="12" w:space="0" w:color="ACCCEA"/>
        </w:tcBorders>
      </w:tcPr>
    </w:tblStylePr>
    <w:tblStylePr w:type="lastRow">
      <w:rPr>
        <w:b/>
        <w:color w:val="ACCCEA"/>
      </w:rPr>
    </w:tblStylePr>
    <w:tblStylePr w:type="firstCol">
      <w:rPr>
        <w:b/>
        <w:color w:val="ACCCEA"/>
      </w:rPr>
    </w:tblStylePr>
    <w:tblStylePr w:type="lastCol">
      <w:rPr>
        <w:b/>
        <w:color w:val="ACCCEA"/>
      </w:rPr>
    </w:tblStylePr>
    <w:tblStylePr w:type="band1Vert">
      <w:tblPr/>
      <w:tcPr>
        <w:shd w:val="clear" w:color="DDEAF6" w:fill="DDEAF6"/>
      </w:tcPr>
    </w:tblStylePr>
    <w:tblStylePr w:type="band1Horz">
      <w:rPr>
        <w:rFonts w:ascii="Arial" w:hAnsi="Arial"/>
        <w:color w:val="ACCCEA"/>
        <w:sz w:val="22"/>
      </w:rPr>
      <w:tblPr/>
      <w:tcPr>
        <w:shd w:val="clear" w:color="DDEAF6" w:fill="DDEAF6"/>
      </w:tcPr>
    </w:tblStylePr>
    <w:tblStylePr w:type="band2Horz">
      <w:rPr>
        <w:rFonts w:ascii="Arial" w:hAnsi="Arial"/>
        <w:color w:val="ACCCEA"/>
        <w:sz w:val="22"/>
      </w:rPr>
    </w:tblStylePr>
  </w:style>
  <w:style w:type="table" w:customStyle="1" w:styleId="GridTable6Colorful-Accent2">
    <w:name w:val="Grid Table 6 Colorful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12" w:space="0" w:color="F4B184"/>
        </w:tcBorders>
      </w:tcPr>
    </w:tblStylePr>
    <w:tblStylePr w:type="lastRow">
      <w:rPr>
        <w:b/>
        <w:color w:val="F4B184"/>
      </w:r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BE5D6" w:fill="FBE5D6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FBE5D6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6Colorful-Accent3">
    <w:name w:val="Grid Table 6 Colorful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A5A5A5"/>
        <w:left w:val="single" w:sz="4" w:space="0" w:color="A5A5A5"/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b/>
        <w:color w:val="A5A5A5"/>
      </w:rPr>
      <w:tblPr/>
      <w:tcPr>
        <w:tcBorders>
          <w:bottom w:val="single" w:sz="12" w:space="0" w:color="A5A5A5"/>
        </w:tcBorders>
      </w:tcPr>
    </w:tblStylePr>
    <w:tblStylePr w:type="lastRow">
      <w:rPr>
        <w:b/>
        <w:color w:val="A5A5A5"/>
      </w:rPr>
    </w:tblStylePr>
    <w:tblStylePr w:type="firstCol">
      <w:rPr>
        <w:b/>
        <w:color w:val="A5A5A5"/>
      </w:rPr>
    </w:tblStylePr>
    <w:tblStylePr w:type="lastCol">
      <w:rPr>
        <w:b/>
        <w:color w:val="A5A5A5"/>
      </w:rPr>
    </w:tblStylePr>
    <w:tblStylePr w:type="band1Vert">
      <w:tblPr/>
      <w:tcPr>
        <w:shd w:val="clear" w:color="ECECEC" w:fill="ECECEC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ECECEC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6Colorful-Accent4">
    <w:name w:val="Grid Table 6 Colorful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12" w:space="0" w:color="FFD865"/>
        </w:tcBorders>
      </w:tcPr>
    </w:tblStylePr>
    <w:tblStylePr w:type="lastRow">
      <w:rPr>
        <w:b/>
        <w:color w:val="FFD865"/>
      </w:r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F2CB" w:fill="FFF2CB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FFF2CB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6Colorful-Accent5">
    <w:name w:val="Grid Table 6 Colorful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4472C4"/>
        <w:left w:val="single" w:sz="4" w:space="0" w:color="4472C4"/>
        <w:bottom w:val="single" w:sz="4" w:space="0" w:color="4472C4"/>
        <w:right w:val="single" w:sz="4" w:space="0" w:color="4472C4"/>
        <w:insideH w:val="single" w:sz="4" w:space="0" w:color="4472C4"/>
        <w:insideV w:val="single" w:sz="4" w:space="0" w:color="4472C4"/>
      </w:tblBorders>
    </w:tblPr>
    <w:tblStylePr w:type="firstRow">
      <w:rPr>
        <w:b/>
        <w:color w:val="254175"/>
      </w:rPr>
      <w:tblPr/>
      <w:tcPr>
        <w:tcBorders>
          <w:bottom w:val="single" w:sz="12" w:space="0" w:color="4472C4"/>
        </w:tcBorders>
      </w:tcPr>
    </w:tblStylePr>
    <w:tblStylePr w:type="lastRow">
      <w:rPr>
        <w:b/>
        <w:color w:val="254175"/>
      </w:rPr>
    </w:tblStylePr>
    <w:tblStylePr w:type="firstCol">
      <w:rPr>
        <w:b/>
        <w:color w:val="254175"/>
      </w:rPr>
    </w:tblStylePr>
    <w:tblStylePr w:type="lastCol">
      <w:rPr>
        <w:b/>
        <w:color w:val="254175"/>
      </w:rPr>
    </w:tblStylePr>
    <w:tblStylePr w:type="band1Vert">
      <w:tblPr/>
      <w:tcPr>
        <w:shd w:val="clear" w:color="D8E2F3" w:fill="D8E2F3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D8E2F3" w:fill="D8E2F3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GridTable6Colorful-Accent6">
    <w:name w:val="Grid Table 6 Colorful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70AD47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70AD47"/>
        <w:insideV w:val="single" w:sz="4" w:space="0" w:color="70AD47"/>
      </w:tblBorders>
    </w:tblPr>
    <w:tblStylePr w:type="firstRow">
      <w:rPr>
        <w:b/>
        <w:color w:val="254175"/>
      </w:rPr>
      <w:tblPr/>
      <w:tcPr>
        <w:tcBorders>
          <w:bottom w:val="single" w:sz="12" w:space="0" w:color="70AD47"/>
        </w:tcBorders>
      </w:tcPr>
    </w:tblStylePr>
    <w:tblStylePr w:type="lastRow">
      <w:rPr>
        <w:b/>
        <w:color w:val="254175"/>
      </w:rPr>
    </w:tblStylePr>
    <w:tblStylePr w:type="firstCol">
      <w:rPr>
        <w:b/>
        <w:color w:val="254175"/>
      </w:rPr>
    </w:tblStylePr>
    <w:tblStylePr w:type="lastCol">
      <w:rPr>
        <w:b/>
        <w:color w:val="254175"/>
      </w:rPr>
    </w:tblStylePr>
    <w:tblStylePr w:type="band1Vert">
      <w:tblPr/>
      <w:tcPr>
        <w:shd w:val="clear" w:color="E1EFD8" w:fill="E1EFD8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E1EFD8" w:fill="E1EFD8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-71">
    <w:name w:val="Таблица-сетка 7 цветная1"/>
    <w:basedOn w:val="a9"/>
    <w:next w:val="-7"/>
    <w:uiPriority w:val="99"/>
    <w:rsid w:val="00F55DDA"/>
    <w:tblPr>
      <w:tblStyleRowBandSize w:val="1"/>
      <w:tblStyleColBandSize w:val="1"/>
      <w:tblBorders>
        <w:bottom w:val="single" w:sz="4" w:space="0" w:color="7F7F7F"/>
        <w:right w:val="single" w:sz="4" w:space="0" w:color="7F7F7F"/>
        <w:insideH w:val="single" w:sz="4" w:space="0" w:color="7F7F7F"/>
        <w:insideV w:val="single" w:sz="4" w:space="0" w:color="7F7F7F"/>
      </w:tblBorders>
    </w:tblPr>
    <w:tblStylePr w:type="firstRow">
      <w:rPr>
        <w:rFonts w:ascii="Arial" w:hAnsi="Arial"/>
        <w:b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7F7F7F"/>
        <w:sz w:val="22"/>
      </w:rPr>
      <w:tblPr/>
      <w:tcPr>
        <w:tcBorders>
          <w:top w:val="single" w:sz="4" w:space="0" w:color="7F7F7F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single" w:sz="4" w:space="0" w:color="7F7F7F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fill="F2F2F2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F2F2F2" w:fill="F2F2F2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GridTable7Colorful-Accent1">
    <w:name w:val="Grid Table 7 Colorful - Accent 1"/>
    <w:basedOn w:val="a9"/>
    <w:uiPriority w:val="99"/>
    <w:rsid w:val="00F55DDA"/>
    <w:tblPr>
      <w:tblStyleRowBandSize w:val="1"/>
      <w:tblStyleColBandSize w:val="1"/>
      <w:tblBorders>
        <w:bottom w:val="single" w:sz="4" w:space="0" w:color="ACCCEA"/>
        <w:right w:val="single" w:sz="4" w:space="0" w:color="ACCCEA"/>
        <w:insideH w:val="single" w:sz="4" w:space="0" w:color="ACCCEA"/>
        <w:insideV w:val="single" w:sz="4" w:space="0" w:color="ACCCEA"/>
      </w:tblBorders>
    </w:tblPr>
    <w:tblStylePr w:type="firstRow">
      <w:rPr>
        <w:rFonts w:ascii="Arial" w:hAnsi="Arial"/>
        <w:b/>
        <w:color w:val="ACCCEA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CCCEA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ACCCEA"/>
        <w:sz w:val="22"/>
      </w:rPr>
      <w:tblPr/>
      <w:tcPr>
        <w:tcBorders>
          <w:top w:val="single" w:sz="4" w:space="0" w:color="ACCCE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CCCEA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CCCEA"/>
        </w:tcBorders>
        <w:shd w:val="clear" w:color="FFFFFF" w:fill="auto"/>
      </w:tcPr>
    </w:tblStylePr>
    <w:tblStylePr w:type="lastCol">
      <w:rPr>
        <w:rFonts w:ascii="Arial" w:hAnsi="Arial"/>
        <w:i/>
        <w:color w:val="ACCCEA"/>
        <w:sz w:val="22"/>
      </w:rPr>
      <w:tblPr/>
      <w:tcPr>
        <w:tcBorders>
          <w:top w:val="none" w:sz="0" w:space="0" w:color="auto"/>
          <w:left w:val="single" w:sz="4" w:space="0" w:color="ACCCE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fill="DDEAF6"/>
      </w:tcPr>
    </w:tblStylePr>
    <w:tblStylePr w:type="band1Horz">
      <w:rPr>
        <w:rFonts w:ascii="Arial" w:hAnsi="Arial"/>
        <w:color w:val="ACCCEA"/>
        <w:sz w:val="22"/>
      </w:rPr>
      <w:tblPr/>
      <w:tcPr>
        <w:shd w:val="clear" w:color="DDEAF6" w:fill="DDEAF6"/>
      </w:tcPr>
    </w:tblStylePr>
    <w:tblStylePr w:type="band2Horz">
      <w:rPr>
        <w:rFonts w:ascii="Arial" w:hAnsi="Arial"/>
        <w:color w:val="ACCCEA"/>
        <w:sz w:val="22"/>
      </w:rPr>
    </w:tblStylePr>
  </w:style>
  <w:style w:type="table" w:customStyle="1" w:styleId="GridTable7Colorful-Accent2">
    <w:name w:val="Grid Table 7 Colorful - Accent 2"/>
    <w:basedOn w:val="a9"/>
    <w:uiPriority w:val="99"/>
    <w:rsid w:val="00F55DDA"/>
    <w:tblPr>
      <w:tblStyleRowBandSize w:val="1"/>
      <w:tblStyleColBandSize w:val="1"/>
      <w:tblBorders>
        <w:bottom w:val="single" w:sz="4" w:space="0" w:color="F4B184"/>
        <w:right w:val="single" w:sz="4" w:space="0" w:color="F4B184"/>
        <w:insideH w:val="single" w:sz="4" w:space="0" w:color="F4B184"/>
        <w:insideV w:val="single" w:sz="4" w:space="0" w:color="F4B184"/>
      </w:tblBorders>
    </w:tblPr>
    <w:tblStylePr w:type="firstRow">
      <w:rPr>
        <w:rFonts w:ascii="Arial" w:hAnsi="Arial"/>
        <w:b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F4B184"/>
        <w:sz w:val="22"/>
      </w:rPr>
      <w:tblPr/>
      <w:tcPr>
        <w:tcBorders>
          <w:top w:val="single" w:sz="4" w:space="0" w:color="F4B18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single" w:sz="4" w:space="0" w:color="F4B18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fill="FBE5D6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BE5D6" w:fill="FBE5D6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GridTable7Colorful-Accent3">
    <w:name w:val="Grid Table 7 Colorful - Accent 3"/>
    <w:basedOn w:val="a9"/>
    <w:uiPriority w:val="99"/>
    <w:rsid w:val="00F55DDA"/>
    <w:tblPr>
      <w:tblStyleRowBandSize w:val="1"/>
      <w:tblStyleColBandSize w:val="1"/>
      <w:tblBorders>
        <w:bottom w:val="single" w:sz="4" w:space="0" w:color="A5A5A5"/>
        <w:right w:val="single" w:sz="4" w:space="0" w:color="A5A5A5"/>
        <w:insideH w:val="single" w:sz="4" w:space="0" w:color="A5A5A5"/>
        <w:insideV w:val="single" w:sz="4" w:space="0" w:color="A5A5A5"/>
      </w:tblBorders>
    </w:tblPr>
    <w:tblStylePr w:type="firstRow">
      <w:rPr>
        <w:rFonts w:ascii="Arial" w:hAnsi="Arial"/>
        <w:b/>
        <w:color w:val="A5A5A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A5A5A5"/>
        <w:sz w:val="22"/>
      </w:rPr>
      <w:tblPr/>
      <w:tcPr>
        <w:tcBorders>
          <w:top w:val="single" w:sz="4" w:space="0" w:color="A5A5A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5A5A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/>
        </w:tcBorders>
        <w:shd w:val="clear" w:color="FFFFFF" w:fill="auto"/>
      </w:tcPr>
    </w:tblStylePr>
    <w:tblStylePr w:type="lastCol">
      <w:rPr>
        <w:rFonts w:ascii="Arial" w:hAnsi="Arial"/>
        <w:i/>
        <w:color w:val="A5A5A5"/>
        <w:sz w:val="22"/>
      </w:rPr>
      <w:tblPr/>
      <w:tcPr>
        <w:tcBorders>
          <w:top w:val="none" w:sz="0" w:space="0" w:color="auto"/>
          <w:left w:val="single" w:sz="4" w:space="0" w:color="A5A5A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fill="ECECEC"/>
      </w:tcPr>
    </w:tblStylePr>
    <w:tblStylePr w:type="band1Horz">
      <w:rPr>
        <w:rFonts w:ascii="Arial" w:hAnsi="Arial"/>
        <w:color w:val="A5A5A5"/>
        <w:sz w:val="22"/>
      </w:rPr>
      <w:tblPr/>
      <w:tcPr>
        <w:shd w:val="clear" w:color="ECECEC" w:fill="ECECEC"/>
      </w:tcPr>
    </w:tblStylePr>
    <w:tblStylePr w:type="band2Horz">
      <w:rPr>
        <w:rFonts w:ascii="Arial" w:hAnsi="Arial"/>
        <w:color w:val="A5A5A5"/>
        <w:sz w:val="22"/>
      </w:rPr>
    </w:tblStylePr>
  </w:style>
  <w:style w:type="table" w:customStyle="1" w:styleId="GridTable7Colorful-Accent4">
    <w:name w:val="Grid Table 7 Colorful - Accent 4"/>
    <w:basedOn w:val="a9"/>
    <w:uiPriority w:val="99"/>
    <w:rsid w:val="00F55DDA"/>
    <w:tblPr>
      <w:tblStyleRowBandSize w:val="1"/>
      <w:tblStyleColBandSize w:val="1"/>
      <w:tblBorders>
        <w:bottom w:val="single" w:sz="4" w:space="0" w:color="FFD865"/>
        <w:right w:val="single" w:sz="4" w:space="0" w:color="FFD865"/>
        <w:insideH w:val="single" w:sz="4" w:space="0" w:color="FFD865"/>
        <w:insideV w:val="single" w:sz="4" w:space="0" w:color="FFD865"/>
      </w:tblBorders>
    </w:tblPr>
    <w:tblStylePr w:type="firstRow">
      <w:rPr>
        <w:rFonts w:ascii="Arial" w:hAnsi="Arial"/>
        <w:b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FFD865"/>
        <w:sz w:val="22"/>
      </w:rPr>
      <w:tblPr/>
      <w:tcPr>
        <w:tcBorders>
          <w:top w:val="single" w:sz="4" w:space="0" w:color="FFD86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single" w:sz="4" w:space="0" w:color="FFD86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fill="FFF2CB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F2CB" w:fill="FFF2CB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GridTable7Colorful-Accent5">
    <w:name w:val="Grid Table 7 Colorful - Accent 5"/>
    <w:basedOn w:val="a9"/>
    <w:uiPriority w:val="99"/>
    <w:rsid w:val="00F55DDA"/>
    <w:tblPr>
      <w:tblStyleRowBandSize w:val="1"/>
      <w:tblStyleColBandSize w:val="1"/>
      <w:tblBorders>
        <w:bottom w:val="single" w:sz="4" w:space="0" w:color="95AFDD"/>
        <w:right w:val="single" w:sz="4" w:space="0" w:color="95AFDD"/>
        <w:insideH w:val="single" w:sz="4" w:space="0" w:color="95AFDD"/>
        <w:insideV w:val="single" w:sz="4" w:space="0" w:color="95AFDD"/>
      </w:tblBorders>
    </w:tblPr>
    <w:tblStylePr w:type="firstRow">
      <w:rPr>
        <w:rFonts w:ascii="Arial" w:hAnsi="Arial"/>
        <w:b/>
        <w:color w:val="25417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5AFDD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254175"/>
        <w:sz w:val="22"/>
      </w:rPr>
      <w:tblPr/>
      <w:tcPr>
        <w:tcBorders>
          <w:top w:val="single" w:sz="4" w:space="0" w:color="95AFDD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5417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5AFDD"/>
        </w:tcBorders>
        <w:shd w:val="clear" w:color="FFFFFF" w:fill="auto"/>
      </w:tcPr>
    </w:tblStylePr>
    <w:tblStylePr w:type="lastCol">
      <w:rPr>
        <w:rFonts w:ascii="Arial" w:hAnsi="Arial"/>
        <w:i/>
        <w:color w:val="254175"/>
        <w:sz w:val="22"/>
      </w:rPr>
      <w:tblPr/>
      <w:tcPr>
        <w:tcBorders>
          <w:top w:val="none" w:sz="0" w:space="0" w:color="auto"/>
          <w:left w:val="single" w:sz="4" w:space="0" w:color="95AFDD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fill="D8E2F3"/>
      </w:tcPr>
    </w:tblStylePr>
    <w:tblStylePr w:type="band1Horz">
      <w:rPr>
        <w:rFonts w:ascii="Arial" w:hAnsi="Arial"/>
        <w:color w:val="254175"/>
        <w:sz w:val="22"/>
      </w:rPr>
      <w:tblPr/>
      <w:tcPr>
        <w:shd w:val="clear" w:color="D8E2F3" w:fill="D8E2F3"/>
      </w:tcPr>
    </w:tblStylePr>
    <w:tblStylePr w:type="band2Horz">
      <w:rPr>
        <w:rFonts w:ascii="Arial" w:hAnsi="Arial"/>
        <w:color w:val="254175"/>
        <w:sz w:val="22"/>
      </w:rPr>
    </w:tblStylePr>
  </w:style>
  <w:style w:type="table" w:customStyle="1" w:styleId="GridTable7Colorful-Accent6">
    <w:name w:val="Grid Table 7 Colorful - Accent 6"/>
    <w:basedOn w:val="a9"/>
    <w:uiPriority w:val="99"/>
    <w:rsid w:val="00F55DDA"/>
    <w:tblPr>
      <w:tblStyleRowBandSize w:val="1"/>
      <w:tblStyleColBandSize w:val="1"/>
      <w:tblBorders>
        <w:bottom w:val="single" w:sz="4" w:space="0" w:color="ADD394"/>
        <w:right w:val="single" w:sz="4" w:space="0" w:color="ADD394"/>
        <w:insideH w:val="single" w:sz="4" w:space="0" w:color="ADD394"/>
        <w:insideV w:val="single" w:sz="4" w:space="0" w:color="ADD394"/>
      </w:tblBorders>
    </w:tblPr>
    <w:tblStylePr w:type="firstRow">
      <w:rPr>
        <w:rFonts w:ascii="Arial" w:hAnsi="Arial"/>
        <w:b/>
        <w:color w:val="416429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b/>
        <w:color w:val="416429"/>
        <w:sz w:val="22"/>
      </w:rPr>
      <w:tblPr/>
      <w:tcPr>
        <w:tcBorders>
          <w:top w:val="single" w:sz="4" w:space="0" w:color="ADD39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416429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/>
        </w:tcBorders>
        <w:shd w:val="clear" w:color="FFFFFF" w:fill="auto"/>
      </w:tcPr>
    </w:tblStylePr>
    <w:tblStylePr w:type="lastCol">
      <w:rPr>
        <w:rFonts w:ascii="Arial" w:hAnsi="Arial"/>
        <w:i/>
        <w:color w:val="416429"/>
        <w:sz w:val="22"/>
      </w:rPr>
      <w:tblPr/>
      <w:tcPr>
        <w:tcBorders>
          <w:top w:val="none" w:sz="0" w:space="0" w:color="auto"/>
          <w:left w:val="single" w:sz="4" w:space="0" w:color="ADD39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fill="E1EFD8"/>
      </w:tcPr>
    </w:tblStylePr>
    <w:tblStylePr w:type="band1Horz">
      <w:rPr>
        <w:rFonts w:ascii="Arial" w:hAnsi="Arial"/>
        <w:color w:val="416429"/>
        <w:sz w:val="22"/>
      </w:rPr>
      <w:tblPr/>
      <w:tcPr>
        <w:shd w:val="clear" w:color="E1EFD8" w:fill="E1EFD8"/>
      </w:tcPr>
    </w:tblStylePr>
    <w:tblStylePr w:type="band2Horz">
      <w:rPr>
        <w:rFonts w:ascii="Arial" w:hAnsi="Arial"/>
        <w:color w:val="416429"/>
        <w:sz w:val="22"/>
      </w:rPr>
    </w:tblStylePr>
  </w:style>
  <w:style w:type="table" w:customStyle="1" w:styleId="-110">
    <w:name w:val="Список-таблица 1 светлая1"/>
    <w:basedOn w:val="a9"/>
    <w:next w:val="-10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/>
      </w:tcPr>
    </w:tblStylePr>
    <w:tblStylePr w:type="band1Horz">
      <w:tblPr/>
      <w:tcPr>
        <w:shd w:val="clear" w:color="BFBFBF" w:fill="BFBFBF"/>
      </w:tcPr>
    </w:tblStylePr>
  </w:style>
  <w:style w:type="table" w:customStyle="1" w:styleId="ListTable1Light-Accent1">
    <w:name w:val="List Table 1 Light - Accent 1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/>
      </w:tcPr>
    </w:tblStylePr>
    <w:tblStylePr w:type="band1Horz">
      <w:tblPr/>
      <w:tcPr>
        <w:shd w:val="clear" w:color="D5E5F4" w:fill="D5E5F4"/>
      </w:tcPr>
    </w:tblStylePr>
  </w:style>
  <w:style w:type="table" w:customStyle="1" w:styleId="ListTable1Light-Accent2">
    <w:name w:val="List Table 1 Light - Accent 2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/>
      </w:tcPr>
    </w:tblStylePr>
    <w:tblStylePr w:type="band1Horz">
      <w:tblPr/>
      <w:tcPr>
        <w:shd w:val="clear" w:color="FADECB" w:fill="FADECB"/>
      </w:tcPr>
    </w:tblStylePr>
  </w:style>
  <w:style w:type="table" w:customStyle="1" w:styleId="ListTable1Light-Accent3">
    <w:name w:val="List Table 1 Light - Accent 3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/>
      </w:tcPr>
    </w:tblStylePr>
    <w:tblStylePr w:type="band1Horz">
      <w:tblPr/>
      <w:tcPr>
        <w:shd w:val="clear" w:color="E8E8E8" w:fill="E8E8E8"/>
      </w:tcPr>
    </w:tblStylePr>
  </w:style>
  <w:style w:type="table" w:customStyle="1" w:styleId="ListTable1Light-Accent4">
    <w:name w:val="List Table 1 Light - Accent 4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/>
      </w:tcPr>
    </w:tblStylePr>
    <w:tblStylePr w:type="band1Horz">
      <w:tblPr/>
      <w:tcPr>
        <w:shd w:val="clear" w:color="FFEFBF" w:fill="FFEFBF"/>
      </w:tcPr>
    </w:tblStylePr>
  </w:style>
  <w:style w:type="table" w:customStyle="1" w:styleId="ListTable1Light-Accent5">
    <w:name w:val="List Table 1 Light - Accent 5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/>
      </w:tcPr>
    </w:tblStylePr>
    <w:tblStylePr w:type="band1Horz">
      <w:tblPr/>
      <w:tcPr>
        <w:shd w:val="clear" w:color="CFDBF0" w:fill="CFDBF0"/>
      </w:tcPr>
    </w:tblStylePr>
  </w:style>
  <w:style w:type="table" w:customStyle="1" w:styleId="ListTable1Light-Accent6">
    <w:name w:val="List Table 1 Light - Accent 6"/>
    <w:basedOn w:val="a9"/>
    <w:uiPriority w:val="99"/>
    <w:rsid w:val="00F55DDA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/>
      </w:tcPr>
    </w:tblStylePr>
    <w:tblStylePr w:type="band1Horz">
      <w:tblPr/>
      <w:tcPr>
        <w:shd w:val="clear" w:color="DAEBCF" w:fill="DAEBCF"/>
      </w:tcPr>
    </w:tblStylePr>
  </w:style>
  <w:style w:type="table" w:customStyle="1" w:styleId="-210">
    <w:name w:val="Список-таблица 21"/>
    <w:basedOn w:val="a9"/>
    <w:next w:val="-20"/>
    <w:uiPriority w:val="99"/>
    <w:rsid w:val="00F55DDA"/>
    <w:tblPr>
      <w:tblStyleRowBandSize w:val="1"/>
      <w:tblStyleColBandSize w:val="1"/>
      <w:tblBorders>
        <w:top w:val="single" w:sz="4" w:space="0" w:color="6F6F6F"/>
        <w:bottom w:val="single" w:sz="4" w:space="0" w:color="6F6F6F"/>
        <w:insideH w:val="single" w:sz="4" w:space="0" w:color="6F6F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/>
          <w:left w:val="none" w:sz="4" w:space="0" w:color="000000"/>
          <w:bottom w:val="single" w:sz="4" w:space="0" w:color="6F6F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/>
      </w:tcPr>
    </w:tblStylePr>
  </w:style>
  <w:style w:type="table" w:customStyle="1" w:styleId="ListTable2-Accent1">
    <w:name w:val="List Table 2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A2C6E7"/>
        <w:bottom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/>
          <w:left w:val="none" w:sz="4" w:space="0" w:color="000000"/>
          <w:bottom w:val="single" w:sz="4" w:space="0" w:color="A2C6E7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/>
      </w:tcPr>
    </w:tblStylePr>
  </w:style>
  <w:style w:type="table" w:customStyle="1" w:styleId="ListTable2-Accent2">
    <w:name w:val="List Table 2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4B58A"/>
        <w:bottom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/>
          <w:left w:val="none" w:sz="4" w:space="0" w:color="000000"/>
          <w:bottom w:val="single" w:sz="4" w:space="0" w:color="F4B58A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/>
      </w:tcPr>
    </w:tblStylePr>
  </w:style>
  <w:style w:type="table" w:customStyle="1" w:styleId="ListTable2-Accent3">
    <w:name w:val="List Table 2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CCCCCC"/>
        <w:bottom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/>
          <w:left w:val="none" w:sz="4" w:space="0" w:color="000000"/>
          <w:bottom w:val="single" w:sz="4" w:space="0" w:color="CCCCCC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/>
      </w:tcPr>
    </w:tblStylePr>
  </w:style>
  <w:style w:type="table" w:customStyle="1" w:styleId="ListTable2-Accent4">
    <w:name w:val="List Table 2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DB6F"/>
        <w:bottom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/>
          <w:left w:val="none" w:sz="4" w:space="0" w:color="000000"/>
          <w:bottom w:val="single" w:sz="4" w:space="0" w:color="FFDB6F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/>
      </w:tcPr>
    </w:tblStylePr>
  </w:style>
  <w:style w:type="table" w:customStyle="1" w:styleId="ListTable2-Accent5">
    <w:name w:val="List Table 2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95AFDD"/>
        <w:bottom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/>
          <w:left w:val="none" w:sz="4" w:space="0" w:color="000000"/>
          <w:bottom w:val="single" w:sz="4" w:space="0" w:color="95AFDD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/>
      </w:tcPr>
    </w:tblStylePr>
  </w:style>
  <w:style w:type="table" w:customStyle="1" w:styleId="ListTable2-Accent6">
    <w:name w:val="List Table 2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ADD394"/>
        <w:bottom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/>
          <w:left w:val="none" w:sz="4" w:space="0" w:color="000000"/>
          <w:bottom w:val="single" w:sz="4" w:space="0" w:color="ADD394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/>
      </w:tcPr>
    </w:tblStylePr>
  </w:style>
  <w:style w:type="table" w:customStyle="1" w:styleId="-310">
    <w:name w:val="Список-таблица 31"/>
    <w:basedOn w:val="a9"/>
    <w:next w:val="-30"/>
    <w:uiPriority w:val="99"/>
    <w:rsid w:val="00F55DDA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/>
          <w:right w:val="single" w:sz="4" w:space="0" w:color="00000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/>
          <w:bottom w:val="single" w:sz="4" w:space="0" w:color="000000"/>
        </w:tcBorders>
      </w:tcPr>
    </w:tblStylePr>
  </w:style>
  <w:style w:type="table" w:customStyle="1" w:styleId="ListTable3-Accent1">
    <w:name w:val="List Table 3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5B9BD5"/>
        <w:left w:val="single" w:sz="4" w:space="0" w:color="5B9BD5"/>
        <w:bottom w:val="single" w:sz="4" w:space="0" w:color="5B9BD5"/>
        <w:right w:val="single" w:sz="4" w:space="0" w:color="5B9BD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/>
          <w:right w:val="single" w:sz="4" w:space="0" w:color="5B9BD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/>
          <w:bottom w:val="single" w:sz="4" w:space="0" w:color="5B9BD5"/>
        </w:tcBorders>
      </w:tcPr>
    </w:tblStylePr>
  </w:style>
  <w:style w:type="table" w:customStyle="1" w:styleId="ListTable3-Accent2">
    <w:name w:val="List Table 3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4B184"/>
        <w:left w:val="single" w:sz="4" w:space="0" w:color="F4B184"/>
        <w:bottom w:val="single" w:sz="4" w:space="0" w:color="F4B184"/>
        <w:right w:val="single" w:sz="4" w:space="0" w:color="F4B18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fill="F4B18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/>
          <w:right w:val="single" w:sz="4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/>
          <w:bottom w:val="single" w:sz="4" w:space="0" w:color="F4B184"/>
        </w:tcBorders>
      </w:tcPr>
    </w:tblStylePr>
  </w:style>
  <w:style w:type="table" w:customStyle="1" w:styleId="ListTable3-Accent3">
    <w:name w:val="List Table 3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fill="C9C9C9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/>
          <w:right w:val="single" w:sz="4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/>
          <w:bottom w:val="single" w:sz="4" w:space="0" w:color="C9C9C9"/>
        </w:tcBorders>
      </w:tcPr>
    </w:tblStylePr>
  </w:style>
  <w:style w:type="table" w:customStyle="1" w:styleId="ListTable3-Accent4">
    <w:name w:val="List Table 3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D865"/>
        <w:left w:val="single" w:sz="4" w:space="0" w:color="FFD865"/>
        <w:bottom w:val="single" w:sz="4" w:space="0" w:color="FFD865"/>
        <w:right w:val="single" w:sz="4" w:space="0" w:color="FFD865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fill="FFD86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/>
          <w:right w:val="single" w:sz="4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/>
          <w:bottom w:val="single" w:sz="4" w:space="0" w:color="FFD865"/>
        </w:tcBorders>
      </w:tcPr>
    </w:tblStylePr>
  </w:style>
  <w:style w:type="table" w:customStyle="1" w:styleId="ListTable3-Accent5">
    <w:name w:val="List Table 3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8DA9DB"/>
        <w:left w:val="single" w:sz="4" w:space="0" w:color="8DA9DB"/>
        <w:bottom w:val="single" w:sz="4" w:space="0" w:color="8DA9DB"/>
        <w:right w:val="single" w:sz="4" w:space="0" w:color="8DA9DB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fill="8DA9DB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/>
          <w:right w:val="single" w:sz="4" w:space="0" w:color="8DA9D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/>
          <w:bottom w:val="single" w:sz="4" w:space="0" w:color="8DA9DB"/>
        </w:tcBorders>
      </w:tcPr>
    </w:tblStylePr>
  </w:style>
  <w:style w:type="table" w:customStyle="1" w:styleId="ListTable3-Accent6">
    <w:name w:val="List Table 3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A9D08E"/>
        <w:left w:val="single" w:sz="4" w:space="0" w:color="A9D08E"/>
        <w:bottom w:val="single" w:sz="4" w:space="0" w:color="A9D08E"/>
        <w:right w:val="single" w:sz="4" w:space="0" w:color="A9D08E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fill="A9D08E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/>
          <w:right w:val="single" w:sz="4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/>
          <w:bottom w:val="single" w:sz="4" w:space="0" w:color="A9D08E"/>
        </w:tcBorders>
      </w:tcPr>
    </w:tblStylePr>
  </w:style>
  <w:style w:type="table" w:customStyle="1" w:styleId="-410">
    <w:name w:val="Список-таблица 41"/>
    <w:basedOn w:val="a9"/>
    <w:next w:val="-40"/>
    <w:uiPriority w:val="99"/>
    <w:rsid w:val="00F55DDA"/>
    <w:tblPr>
      <w:tblStyleRowBandSize w:val="1"/>
      <w:tblStyleColBandSize w:val="1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fill="000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fill="BFB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fill="BFBFBF"/>
      </w:tcPr>
    </w:tblStylePr>
  </w:style>
  <w:style w:type="table" w:customStyle="1" w:styleId="ListTable4-Accent1">
    <w:name w:val="List Table 4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A2C6E7"/>
        <w:left w:val="single" w:sz="4" w:space="0" w:color="A2C6E7"/>
        <w:bottom w:val="single" w:sz="4" w:space="0" w:color="A2C6E7"/>
        <w:right w:val="single" w:sz="4" w:space="0" w:color="A2C6E7"/>
        <w:insideH w:val="single" w:sz="4" w:space="0" w:color="A2C6E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fill="5B9BD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fill="D5E5F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fill="D5E5F4"/>
      </w:tcPr>
    </w:tblStylePr>
  </w:style>
  <w:style w:type="table" w:customStyle="1" w:styleId="ListTable4-Accent2">
    <w:name w:val="List Table 4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4B58A"/>
        <w:left w:val="single" w:sz="4" w:space="0" w:color="F4B58A"/>
        <w:bottom w:val="single" w:sz="4" w:space="0" w:color="F4B58A"/>
        <w:right w:val="single" w:sz="4" w:space="0" w:color="F4B58A"/>
        <w:insideH w:val="single" w:sz="4" w:space="0" w:color="F4B58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fill="ED7D3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fill="FADECB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fill="FADECB"/>
      </w:tcPr>
    </w:tblStylePr>
  </w:style>
  <w:style w:type="table" w:customStyle="1" w:styleId="ListTable4-Accent3">
    <w:name w:val="List Table 4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CCCCCC"/>
        <w:left w:val="single" w:sz="4" w:space="0" w:color="CCCCCC"/>
        <w:bottom w:val="single" w:sz="4" w:space="0" w:color="CCCCCC"/>
        <w:right w:val="single" w:sz="4" w:space="0" w:color="CCCCCC"/>
        <w:insideH w:val="single" w:sz="4" w:space="0" w:color="CCCCCC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fill="A5A5A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fill="E8E8E8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fill="E8E8E8"/>
      </w:tcPr>
    </w:tblStylePr>
  </w:style>
  <w:style w:type="table" w:customStyle="1" w:styleId="ListTable4-Accent4">
    <w:name w:val="List Table 4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DB6F"/>
        <w:left w:val="single" w:sz="4" w:space="0" w:color="FFDB6F"/>
        <w:bottom w:val="single" w:sz="4" w:space="0" w:color="FFDB6F"/>
        <w:right w:val="single" w:sz="4" w:space="0" w:color="FFDB6F"/>
        <w:insideH w:val="single" w:sz="4" w:space="0" w:color="FFDB6F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fill="FFC000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fill="FFEFB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fill="FFEFBF"/>
      </w:tcPr>
    </w:tblStylePr>
  </w:style>
  <w:style w:type="table" w:customStyle="1" w:styleId="ListTable4-Accent5">
    <w:name w:val="List Table 4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95AFDD"/>
        <w:left w:val="single" w:sz="4" w:space="0" w:color="95AFDD"/>
        <w:bottom w:val="single" w:sz="4" w:space="0" w:color="95AFDD"/>
        <w:right w:val="single" w:sz="4" w:space="0" w:color="95AFDD"/>
        <w:insideH w:val="single" w:sz="4" w:space="0" w:color="95AFDD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fill="4472C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fill="CFDBF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fill="CFDBF0"/>
      </w:tcPr>
    </w:tblStylePr>
  </w:style>
  <w:style w:type="table" w:customStyle="1" w:styleId="ListTable4-Accent6">
    <w:name w:val="List Table 4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ADD394"/>
        <w:left w:val="single" w:sz="4" w:space="0" w:color="ADD394"/>
        <w:bottom w:val="single" w:sz="4" w:space="0" w:color="ADD394"/>
        <w:right w:val="single" w:sz="4" w:space="0" w:color="ADD394"/>
        <w:insideH w:val="single" w:sz="4" w:space="0" w:color="ADD394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fill="70AD4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fill="DAEBC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fill="DAEBCF"/>
      </w:tcPr>
    </w:tblStylePr>
  </w:style>
  <w:style w:type="table" w:customStyle="1" w:styleId="-510">
    <w:name w:val="Список-таблица 5 темная1"/>
    <w:basedOn w:val="a9"/>
    <w:next w:val="-50"/>
    <w:uiPriority w:val="99"/>
    <w:rsid w:val="00F55DDA"/>
    <w:tblPr>
      <w:tblStyleRowBandSize w:val="1"/>
      <w:tblStyleColBandSize w:val="1"/>
      <w:tblBorders>
        <w:top w:val="single" w:sz="32" w:space="0" w:color="7F7F7F"/>
        <w:left w:val="single" w:sz="32" w:space="0" w:color="7F7F7F"/>
        <w:bottom w:val="single" w:sz="32" w:space="0" w:color="7F7F7F"/>
        <w:right w:val="single" w:sz="32" w:space="0" w:color="7F7F7F"/>
      </w:tblBorders>
      <w:shd w:val="clear" w:color="7F7F7F" w:fill="7F7F7F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7F7F7F"/>
          <w:bottom w:val="single" w:sz="12" w:space="0" w:color="FFFFFF"/>
        </w:tcBorders>
        <w:shd w:val="clear" w:color="7F7F7F" w:fill="7F7F7F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7F7F7F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7F7F7F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7F7F7F" w:fill="7F7F7F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7F7F7F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7F7F7F" w:fill="7F7F7F"/>
      </w:tcPr>
    </w:tblStylePr>
  </w:style>
  <w:style w:type="table" w:customStyle="1" w:styleId="ListTable5Dark-Accent1">
    <w:name w:val="List Table 5 Dark - Accent 1"/>
    <w:basedOn w:val="a9"/>
    <w:uiPriority w:val="99"/>
    <w:rsid w:val="00F55DDA"/>
    <w:tblPr>
      <w:tblStyleRowBandSize w:val="1"/>
      <w:tblStyleColBandSize w:val="1"/>
      <w:tblBorders>
        <w:top w:val="single" w:sz="32" w:space="0" w:color="5B9BD5"/>
        <w:left w:val="single" w:sz="32" w:space="0" w:color="5B9BD5"/>
        <w:bottom w:val="single" w:sz="32" w:space="0" w:color="5B9BD5"/>
        <w:right w:val="single" w:sz="32" w:space="0" w:color="5B9BD5"/>
      </w:tblBorders>
      <w:shd w:val="clear" w:color="5B9BD5" w:fill="5B9BD5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5B9BD5"/>
          <w:bottom w:val="single" w:sz="12" w:space="0" w:color="FFFFFF"/>
        </w:tcBorders>
        <w:shd w:val="clear" w:color="5B9BD5" w:fill="5B9BD5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5B9BD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5B9BD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5B9BD5" w:fill="5B9BD5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5B9BD5" w:fill="5B9BD5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5B9BD5" w:fill="5B9BD5"/>
      </w:tcPr>
    </w:tblStylePr>
  </w:style>
  <w:style w:type="table" w:customStyle="1" w:styleId="ListTable5Dark-Accent2">
    <w:name w:val="List Table 5 Dark - Accent 2"/>
    <w:basedOn w:val="a9"/>
    <w:uiPriority w:val="99"/>
    <w:rsid w:val="00F55DDA"/>
    <w:tblPr>
      <w:tblStyleRowBandSize w:val="1"/>
      <w:tblStyleColBandSize w:val="1"/>
      <w:tblBorders>
        <w:top w:val="single" w:sz="32" w:space="0" w:color="F4B184"/>
        <w:left w:val="single" w:sz="32" w:space="0" w:color="F4B184"/>
        <w:bottom w:val="single" w:sz="32" w:space="0" w:color="F4B184"/>
        <w:right w:val="single" w:sz="32" w:space="0" w:color="F4B184"/>
      </w:tblBorders>
      <w:shd w:val="clear" w:color="F4B184" w:fill="F4B184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4B184"/>
          <w:bottom w:val="single" w:sz="12" w:space="0" w:color="FFFFFF"/>
        </w:tcBorders>
        <w:shd w:val="clear" w:color="F4B184" w:fill="F4B184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4B184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4B184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4B184" w:fill="F4B184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F4B184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4B184" w:fill="F4B184"/>
      </w:tcPr>
    </w:tblStylePr>
  </w:style>
  <w:style w:type="table" w:customStyle="1" w:styleId="ListTable5Dark-Accent3">
    <w:name w:val="List Table 5 Dark - Accent 3"/>
    <w:basedOn w:val="a9"/>
    <w:uiPriority w:val="99"/>
    <w:rsid w:val="00F55DDA"/>
    <w:tblPr>
      <w:tblStyleRowBandSize w:val="1"/>
      <w:tblStyleColBandSize w:val="1"/>
      <w:tblBorders>
        <w:top w:val="single" w:sz="32" w:space="0" w:color="C9C9C9"/>
        <w:left w:val="single" w:sz="32" w:space="0" w:color="C9C9C9"/>
        <w:bottom w:val="single" w:sz="32" w:space="0" w:color="C9C9C9"/>
        <w:right w:val="single" w:sz="32" w:space="0" w:color="C9C9C9"/>
      </w:tblBorders>
      <w:shd w:val="clear" w:color="C9C9C9" w:fill="C9C9C9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C9C9C9"/>
          <w:bottom w:val="single" w:sz="12" w:space="0" w:color="FFFFFF"/>
        </w:tcBorders>
        <w:shd w:val="clear" w:color="C9C9C9" w:fill="C9C9C9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C9C9C9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C9C9C9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C9C9C9" w:fill="C9C9C9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C9C9C9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C9C9C9" w:fill="C9C9C9"/>
      </w:tcPr>
    </w:tblStylePr>
  </w:style>
  <w:style w:type="table" w:customStyle="1" w:styleId="ListTable5Dark-Accent4">
    <w:name w:val="List Table 5 Dark - Accent 4"/>
    <w:basedOn w:val="a9"/>
    <w:uiPriority w:val="99"/>
    <w:rsid w:val="00F55DDA"/>
    <w:tblPr>
      <w:tblStyleRowBandSize w:val="1"/>
      <w:tblStyleColBandSize w:val="1"/>
      <w:tblBorders>
        <w:top w:val="single" w:sz="32" w:space="0" w:color="FFD865"/>
        <w:left w:val="single" w:sz="32" w:space="0" w:color="FFD865"/>
        <w:bottom w:val="single" w:sz="32" w:space="0" w:color="FFD865"/>
        <w:right w:val="single" w:sz="32" w:space="0" w:color="FFD865"/>
      </w:tblBorders>
      <w:shd w:val="clear" w:color="FFD865" w:fill="FFD865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FFD865"/>
          <w:bottom w:val="single" w:sz="12" w:space="0" w:color="FFFFFF"/>
        </w:tcBorders>
        <w:shd w:val="clear" w:color="FFD865" w:fill="FFD865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FFD865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FFD865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FFD865" w:fill="FFD865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FFD865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FFD865" w:fill="FFD865"/>
      </w:tcPr>
    </w:tblStylePr>
  </w:style>
  <w:style w:type="table" w:customStyle="1" w:styleId="ListTable5Dark-Accent5">
    <w:name w:val="List Table 5 Dark - Accent 5"/>
    <w:basedOn w:val="a9"/>
    <w:uiPriority w:val="99"/>
    <w:rsid w:val="00F55DDA"/>
    <w:tblPr>
      <w:tblStyleRowBandSize w:val="1"/>
      <w:tblStyleColBandSize w:val="1"/>
      <w:tblBorders>
        <w:top w:val="single" w:sz="32" w:space="0" w:color="8DA9DB"/>
        <w:left w:val="single" w:sz="32" w:space="0" w:color="8DA9DB"/>
        <w:bottom w:val="single" w:sz="32" w:space="0" w:color="8DA9DB"/>
        <w:right w:val="single" w:sz="32" w:space="0" w:color="8DA9DB"/>
      </w:tblBorders>
      <w:shd w:val="clear" w:color="8DA9DB" w:fill="8DA9DB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8DA9DB"/>
          <w:bottom w:val="single" w:sz="12" w:space="0" w:color="FFFFFF"/>
        </w:tcBorders>
        <w:shd w:val="clear" w:color="8DA9DB" w:fill="8DA9DB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8DA9DB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8DA9DB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8DA9DB" w:fill="8DA9DB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8DA9DB" w:fill="8DA9DB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8DA9DB" w:fill="8DA9DB"/>
      </w:tcPr>
    </w:tblStylePr>
  </w:style>
  <w:style w:type="table" w:customStyle="1" w:styleId="ListTable5Dark-Accent6">
    <w:name w:val="List Table 5 Dark - Accent 6"/>
    <w:basedOn w:val="a9"/>
    <w:uiPriority w:val="99"/>
    <w:rsid w:val="00F55DDA"/>
    <w:tblPr>
      <w:tblStyleRowBandSize w:val="1"/>
      <w:tblStyleColBandSize w:val="1"/>
      <w:tblBorders>
        <w:top w:val="single" w:sz="32" w:space="0" w:color="A9D08E"/>
        <w:left w:val="single" w:sz="32" w:space="0" w:color="A9D08E"/>
        <w:bottom w:val="single" w:sz="32" w:space="0" w:color="A9D08E"/>
        <w:right w:val="single" w:sz="32" w:space="0" w:color="A9D08E"/>
      </w:tblBorders>
      <w:shd w:val="clear" w:color="A9D08E" w:fill="A9D08E"/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32" w:space="0" w:color="A9D08E"/>
          <w:bottom w:val="single" w:sz="12" w:space="0" w:color="FFFFFF"/>
        </w:tcBorders>
        <w:shd w:val="clear" w:color="A9D08E" w:fill="A9D08E"/>
      </w:tcPr>
    </w:tblStylePr>
    <w:tblStylePr w:type="lastRow">
      <w:rPr>
        <w:rFonts w:ascii="Arial" w:hAnsi="Arial"/>
        <w:b/>
        <w:color w:val="FFFFFF"/>
        <w:sz w:val="22"/>
      </w:rPr>
    </w:tblStylePr>
    <w:tblStylePr w:type="firstCol">
      <w:rPr>
        <w:rFonts w:ascii="Arial" w:hAnsi="Arial"/>
        <w:b/>
        <w:color w:val="FFFFFF"/>
        <w:sz w:val="22"/>
      </w:rPr>
      <w:tblPr/>
      <w:tcPr>
        <w:tcBorders>
          <w:left w:val="single" w:sz="32" w:space="0" w:color="A9D08E"/>
          <w:right w:val="single" w:sz="4" w:space="0" w:color="FFFFFF"/>
        </w:tcBorders>
      </w:tcPr>
    </w:tblStylePr>
    <w:tblStylePr w:type="lastCol">
      <w:tblPr/>
      <w:tcPr>
        <w:tcBorders>
          <w:left w:val="single" w:sz="4" w:space="0" w:color="FFFFFF"/>
          <w:right w:val="single" w:sz="32" w:space="0" w:color="A9D08E"/>
        </w:tcBorders>
      </w:tcPr>
    </w:tblStylePr>
    <w:tblStylePr w:type="band1Vert">
      <w:tblPr/>
      <w:tcPr>
        <w:tcBorders>
          <w:left w:val="single" w:sz="4" w:space="0" w:color="FFFFFF"/>
          <w:right w:val="single" w:sz="4" w:space="0" w:color="FFFFFF"/>
        </w:tcBorders>
        <w:shd w:val="clear" w:color="A9D08E" w:fill="A9D08E"/>
      </w:tcPr>
    </w:tblStylePr>
    <w:tblStylePr w:type="band2Vert">
      <w:tblPr/>
      <w:tcPr>
        <w:tcBorders>
          <w:left w:val="single" w:sz="4" w:space="0" w:color="FFFFFF"/>
          <w:right w:val="single" w:sz="4" w:space="0" w:color="FFFFFF"/>
        </w:tcBorders>
      </w:tcPr>
    </w:tblStylePr>
    <w:tblStylePr w:type="band1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9D08E"/>
      </w:tcPr>
    </w:tblStylePr>
    <w:tblStylePr w:type="band2Horz">
      <w:tblPr/>
      <w:tcPr>
        <w:tcBorders>
          <w:top w:val="single" w:sz="4" w:space="0" w:color="FFFFFF"/>
          <w:bottom w:val="single" w:sz="4" w:space="0" w:color="FFFFFF"/>
        </w:tcBorders>
        <w:shd w:val="clear" w:color="A9D08E" w:fill="A9D08E"/>
      </w:tcPr>
    </w:tblStylePr>
  </w:style>
  <w:style w:type="table" w:customStyle="1" w:styleId="-610">
    <w:name w:val="Список-таблица 6 цветная1"/>
    <w:basedOn w:val="a9"/>
    <w:next w:val="-60"/>
    <w:uiPriority w:val="99"/>
    <w:rsid w:val="00F55DDA"/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color w:val="000000"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color w:val="000000"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color w:val="000000"/>
      </w:rPr>
    </w:tblStylePr>
    <w:tblStylePr w:type="lastCol">
      <w:rPr>
        <w:b/>
        <w:color w:val="000000"/>
      </w:rPr>
    </w:tblStylePr>
    <w:tblStylePr w:type="band1Vert">
      <w:tblPr/>
      <w:tcPr>
        <w:shd w:val="clear" w:color="BFBFBF" w:fill="BFBFBF"/>
      </w:tcPr>
    </w:tblStylePr>
    <w:tblStylePr w:type="band1Horz">
      <w:rPr>
        <w:rFonts w:ascii="Arial" w:hAnsi="Arial"/>
        <w:color w:val="000000"/>
        <w:sz w:val="22"/>
      </w:rPr>
      <w:tblPr/>
      <w:tcPr>
        <w:shd w:val="clear" w:color="BFBFBF" w:fill="BFBFBF"/>
      </w:tcPr>
    </w:tblStylePr>
    <w:tblStylePr w:type="band2Horz">
      <w:rPr>
        <w:rFonts w:ascii="Arial" w:hAnsi="Arial"/>
        <w:color w:val="000000"/>
        <w:sz w:val="22"/>
      </w:rPr>
    </w:tblStylePr>
  </w:style>
  <w:style w:type="table" w:customStyle="1" w:styleId="ListTable6Colorful-Accent1">
    <w:name w:val="List Table 6 Colorful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5B9BD5"/>
        <w:bottom w:val="single" w:sz="4" w:space="0" w:color="5B9BD5"/>
      </w:tblBorders>
    </w:tblPr>
    <w:tblStylePr w:type="firstRow">
      <w:rPr>
        <w:b/>
        <w:color w:val="245A8D"/>
      </w:rPr>
      <w:tblPr/>
      <w:tcPr>
        <w:tcBorders>
          <w:bottom w:val="single" w:sz="4" w:space="0" w:color="5B9BD5"/>
        </w:tcBorders>
      </w:tcPr>
    </w:tblStylePr>
    <w:tblStylePr w:type="lastRow">
      <w:rPr>
        <w:b/>
        <w:color w:val="245A8D"/>
      </w:rPr>
      <w:tblPr/>
      <w:tcPr>
        <w:tcBorders>
          <w:top w:val="single" w:sz="4" w:space="0" w:color="5B9BD5"/>
        </w:tcBorders>
      </w:tcPr>
    </w:tblStylePr>
    <w:tblStylePr w:type="firstCol">
      <w:rPr>
        <w:b/>
        <w:color w:val="245A8D"/>
      </w:rPr>
    </w:tblStylePr>
    <w:tblStylePr w:type="lastCol">
      <w:rPr>
        <w:b/>
        <w:color w:val="245A8D"/>
      </w:rPr>
    </w:tblStylePr>
    <w:tblStylePr w:type="band1Vert">
      <w:tblPr/>
      <w:tcPr>
        <w:shd w:val="clear" w:color="D5E5F4" w:fill="D5E5F4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5E5F4" w:fill="D5E5F4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ListTable6Colorful-Accent2">
    <w:name w:val="List Table 6 Colorful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4B184"/>
        <w:bottom w:val="single" w:sz="4" w:space="0" w:color="F4B184"/>
      </w:tblBorders>
    </w:tblPr>
    <w:tblStylePr w:type="firstRow">
      <w:rPr>
        <w:b/>
        <w:color w:val="F4B184"/>
      </w:rPr>
      <w:tblPr/>
      <w:tcPr>
        <w:tcBorders>
          <w:bottom w:val="single" w:sz="4" w:space="0" w:color="F4B184"/>
        </w:tcBorders>
      </w:tcPr>
    </w:tblStylePr>
    <w:tblStylePr w:type="lastRow">
      <w:rPr>
        <w:b/>
        <w:color w:val="F4B184"/>
      </w:rPr>
      <w:tblPr/>
      <w:tcPr>
        <w:tcBorders>
          <w:top w:val="single" w:sz="4" w:space="0" w:color="F4B184"/>
        </w:tcBorders>
      </w:tcPr>
    </w:tblStylePr>
    <w:tblStylePr w:type="firstCol">
      <w:rPr>
        <w:b/>
        <w:color w:val="F4B184"/>
      </w:rPr>
    </w:tblStylePr>
    <w:tblStylePr w:type="lastCol">
      <w:rPr>
        <w:b/>
        <w:color w:val="F4B184"/>
      </w:rPr>
    </w:tblStylePr>
    <w:tblStylePr w:type="band1Vert">
      <w:tblPr/>
      <w:tcPr>
        <w:shd w:val="clear" w:color="FADECB" w:fill="FADECB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FADECB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6Colorful-Accent3">
    <w:name w:val="List Table 6 Colorful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C9C9C9"/>
        <w:bottom w:val="single" w:sz="4" w:space="0" w:color="C9C9C9"/>
      </w:tblBorders>
    </w:tblPr>
    <w:tblStylePr w:type="firstRow">
      <w:rPr>
        <w:b/>
        <w:color w:val="C9C9C9"/>
      </w:rPr>
      <w:tblPr/>
      <w:tcPr>
        <w:tcBorders>
          <w:bottom w:val="single" w:sz="4" w:space="0" w:color="C9C9C9"/>
        </w:tcBorders>
      </w:tcPr>
    </w:tblStylePr>
    <w:tblStylePr w:type="lastRow">
      <w:rPr>
        <w:b/>
        <w:color w:val="C9C9C9"/>
      </w:rPr>
      <w:tblPr/>
      <w:tcPr>
        <w:tcBorders>
          <w:top w:val="single" w:sz="4" w:space="0" w:color="C9C9C9"/>
        </w:tcBorders>
      </w:tcPr>
    </w:tblStylePr>
    <w:tblStylePr w:type="firstCol">
      <w:rPr>
        <w:b/>
        <w:color w:val="C9C9C9"/>
      </w:rPr>
    </w:tblStylePr>
    <w:tblStylePr w:type="lastCol">
      <w:rPr>
        <w:b/>
        <w:color w:val="C9C9C9"/>
      </w:rPr>
    </w:tblStylePr>
    <w:tblStylePr w:type="band1Vert">
      <w:tblPr/>
      <w:tcPr>
        <w:shd w:val="clear" w:color="E8E8E8" w:fill="E8E8E8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E8E8E8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6Colorful-Accent4">
    <w:name w:val="List Table 6 Colorful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D865"/>
        <w:bottom w:val="single" w:sz="4" w:space="0" w:color="FFD865"/>
      </w:tblBorders>
    </w:tblPr>
    <w:tblStylePr w:type="firstRow">
      <w:rPr>
        <w:b/>
        <w:color w:val="FFD865"/>
      </w:rPr>
      <w:tblPr/>
      <w:tcPr>
        <w:tcBorders>
          <w:bottom w:val="single" w:sz="4" w:space="0" w:color="FFD865"/>
        </w:tcBorders>
      </w:tcPr>
    </w:tblStylePr>
    <w:tblStylePr w:type="lastRow">
      <w:rPr>
        <w:b/>
        <w:color w:val="FFD865"/>
      </w:rPr>
      <w:tblPr/>
      <w:tcPr>
        <w:tcBorders>
          <w:top w:val="single" w:sz="4" w:space="0" w:color="FFD865"/>
        </w:tcBorders>
      </w:tcPr>
    </w:tblStylePr>
    <w:tblStylePr w:type="firstCol">
      <w:rPr>
        <w:b/>
        <w:color w:val="FFD865"/>
      </w:rPr>
    </w:tblStylePr>
    <w:tblStylePr w:type="lastCol">
      <w:rPr>
        <w:b/>
        <w:color w:val="FFD865"/>
      </w:rPr>
    </w:tblStylePr>
    <w:tblStylePr w:type="band1Vert">
      <w:tblPr/>
      <w:tcPr>
        <w:shd w:val="clear" w:color="FFEFBF" w:fill="FFEFBF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FFEFBF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6Colorful-Accent5">
    <w:name w:val="List Table 6 Colorful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8DA9DB"/>
        <w:bottom w:val="single" w:sz="4" w:space="0" w:color="8DA9DB"/>
      </w:tblBorders>
    </w:tblPr>
    <w:tblStylePr w:type="firstRow">
      <w:rPr>
        <w:b/>
        <w:color w:val="8DA9DB"/>
      </w:rPr>
      <w:tblPr/>
      <w:tcPr>
        <w:tcBorders>
          <w:bottom w:val="single" w:sz="4" w:space="0" w:color="8DA9DB"/>
        </w:tcBorders>
      </w:tcPr>
    </w:tblStylePr>
    <w:tblStylePr w:type="lastRow">
      <w:rPr>
        <w:b/>
        <w:color w:val="8DA9DB"/>
      </w:rPr>
      <w:tblPr/>
      <w:tcPr>
        <w:tcBorders>
          <w:top w:val="single" w:sz="4" w:space="0" w:color="8DA9DB"/>
        </w:tcBorders>
      </w:tcPr>
    </w:tblStylePr>
    <w:tblStylePr w:type="firstCol">
      <w:rPr>
        <w:b/>
        <w:color w:val="8DA9DB"/>
      </w:rPr>
    </w:tblStylePr>
    <w:tblStylePr w:type="lastCol">
      <w:rPr>
        <w:b/>
        <w:color w:val="8DA9DB"/>
      </w:rPr>
    </w:tblStylePr>
    <w:tblStylePr w:type="band1Vert">
      <w:tblPr/>
      <w:tcPr>
        <w:shd w:val="clear" w:color="CFDBF0" w:fill="CFDBF0"/>
      </w:tcPr>
    </w:tblStylePr>
    <w:tblStylePr w:type="band1Horz">
      <w:rPr>
        <w:rFonts w:ascii="Arial" w:hAnsi="Arial"/>
        <w:color w:val="8DA9DB"/>
        <w:sz w:val="22"/>
      </w:rPr>
      <w:tblPr/>
      <w:tcPr>
        <w:shd w:val="clear" w:color="CFDBF0" w:fill="CFDBF0"/>
      </w:tcPr>
    </w:tblStylePr>
    <w:tblStylePr w:type="band2Horz">
      <w:rPr>
        <w:rFonts w:ascii="Arial" w:hAnsi="Arial"/>
        <w:color w:val="8DA9DB"/>
        <w:sz w:val="22"/>
      </w:rPr>
    </w:tblStylePr>
  </w:style>
  <w:style w:type="table" w:customStyle="1" w:styleId="ListTable6Colorful-Accent6">
    <w:name w:val="List Table 6 Colorful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A9D08E"/>
        <w:bottom w:val="single" w:sz="4" w:space="0" w:color="A9D08E"/>
      </w:tblBorders>
    </w:tblPr>
    <w:tblStylePr w:type="firstRow">
      <w:rPr>
        <w:b/>
        <w:color w:val="A9D08E"/>
      </w:rPr>
      <w:tblPr/>
      <w:tcPr>
        <w:tcBorders>
          <w:bottom w:val="single" w:sz="4" w:space="0" w:color="A9D08E"/>
        </w:tcBorders>
      </w:tcPr>
    </w:tblStylePr>
    <w:tblStylePr w:type="lastRow">
      <w:rPr>
        <w:b/>
        <w:color w:val="A9D08E"/>
      </w:rPr>
      <w:tblPr/>
      <w:tcPr>
        <w:tcBorders>
          <w:top w:val="single" w:sz="4" w:space="0" w:color="A9D08E"/>
        </w:tcBorders>
      </w:tcPr>
    </w:tblStylePr>
    <w:tblStylePr w:type="firstCol">
      <w:rPr>
        <w:b/>
        <w:color w:val="A9D08E"/>
      </w:rPr>
    </w:tblStylePr>
    <w:tblStylePr w:type="lastCol">
      <w:rPr>
        <w:b/>
        <w:color w:val="A9D08E"/>
      </w:rPr>
    </w:tblStylePr>
    <w:tblStylePr w:type="band1Vert">
      <w:tblPr/>
      <w:tcPr>
        <w:shd w:val="clear" w:color="DAEBCF" w:fill="DAEBCF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DAEBCF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-710">
    <w:name w:val="Список-таблица 7 цветная1"/>
    <w:basedOn w:val="a9"/>
    <w:next w:val="-70"/>
    <w:uiPriority w:val="99"/>
    <w:rsid w:val="00F55DDA"/>
    <w:tblPr>
      <w:tblStyleRowBandSize w:val="1"/>
      <w:tblStyleColBandSize w:val="1"/>
      <w:tblBorders>
        <w:right w:val="single" w:sz="4" w:space="0" w:color="7F7F7F"/>
      </w:tblBorders>
    </w:tblPr>
    <w:tblStylePr w:type="firstRow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7F7F7F"/>
        <w:sz w:val="22"/>
      </w:rPr>
      <w:tblPr/>
      <w:tcPr>
        <w:tcBorders>
          <w:top w:val="single" w:sz="4" w:space="0" w:color="7F7F7F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/>
        </w:tcBorders>
        <w:shd w:val="clear" w:color="FFFFFF" w:fill="auto"/>
      </w:tcPr>
    </w:tblStylePr>
    <w:tblStylePr w:type="lastCol">
      <w:rPr>
        <w:rFonts w:ascii="Arial" w:hAnsi="Arial"/>
        <w:i/>
        <w:color w:val="7F7F7F"/>
        <w:sz w:val="22"/>
      </w:rPr>
      <w:tblPr/>
      <w:tcPr>
        <w:tcBorders>
          <w:top w:val="none" w:sz="0" w:space="0" w:color="auto"/>
          <w:left w:val="single" w:sz="4" w:space="0" w:color="7F7F7F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fill="BFBFBF"/>
      </w:tcPr>
    </w:tblStylePr>
    <w:tblStylePr w:type="band1Horz">
      <w:rPr>
        <w:rFonts w:ascii="Arial" w:hAnsi="Arial"/>
        <w:color w:val="7F7F7F"/>
        <w:sz w:val="22"/>
      </w:rPr>
      <w:tblPr/>
      <w:tcPr>
        <w:shd w:val="clear" w:color="BFBFBF" w:fill="BFBFBF"/>
      </w:tcPr>
    </w:tblStylePr>
    <w:tblStylePr w:type="band2Horz">
      <w:rPr>
        <w:rFonts w:ascii="Arial" w:hAnsi="Arial"/>
        <w:color w:val="7F7F7F"/>
        <w:sz w:val="22"/>
      </w:rPr>
    </w:tblStylePr>
  </w:style>
  <w:style w:type="table" w:customStyle="1" w:styleId="ListTable7Colorful-Accent1">
    <w:name w:val="List Table 7 Colorful - Accent 1"/>
    <w:basedOn w:val="a9"/>
    <w:uiPriority w:val="99"/>
    <w:rsid w:val="00F55DDA"/>
    <w:tblPr>
      <w:tblStyleRowBandSize w:val="1"/>
      <w:tblStyleColBandSize w:val="1"/>
      <w:tblBorders>
        <w:right w:val="single" w:sz="4" w:space="0" w:color="5B9BD5"/>
      </w:tblBorders>
    </w:tblPr>
    <w:tblStylePr w:type="firstRow">
      <w:rPr>
        <w:rFonts w:ascii="Arial" w:hAnsi="Arial"/>
        <w:i/>
        <w:color w:val="245A8D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245A8D"/>
        <w:sz w:val="22"/>
      </w:rPr>
      <w:tblPr/>
      <w:tcPr>
        <w:tcBorders>
          <w:top w:val="single" w:sz="4" w:space="0" w:color="5B9BD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45A8D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/>
        </w:tcBorders>
        <w:shd w:val="clear" w:color="FFFFFF" w:fill="auto"/>
      </w:tcPr>
    </w:tblStylePr>
    <w:tblStylePr w:type="lastCol">
      <w:rPr>
        <w:rFonts w:ascii="Arial" w:hAnsi="Arial"/>
        <w:i/>
        <w:color w:val="245A8D"/>
        <w:sz w:val="22"/>
      </w:rPr>
      <w:tblPr/>
      <w:tcPr>
        <w:tcBorders>
          <w:top w:val="none" w:sz="0" w:space="0" w:color="auto"/>
          <w:left w:val="single" w:sz="4" w:space="0" w:color="5B9BD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fill="D5E5F4"/>
      </w:tcPr>
    </w:tblStylePr>
    <w:tblStylePr w:type="band1Horz">
      <w:rPr>
        <w:rFonts w:ascii="Arial" w:hAnsi="Arial"/>
        <w:color w:val="245A8D"/>
        <w:sz w:val="22"/>
      </w:rPr>
      <w:tblPr/>
      <w:tcPr>
        <w:shd w:val="clear" w:color="D5E5F4" w:fill="D5E5F4"/>
      </w:tcPr>
    </w:tblStylePr>
    <w:tblStylePr w:type="band2Horz">
      <w:rPr>
        <w:rFonts w:ascii="Arial" w:hAnsi="Arial"/>
        <w:color w:val="245A8D"/>
        <w:sz w:val="22"/>
      </w:rPr>
    </w:tblStylePr>
  </w:style>
  <w:style w:type="table" w:customStyle="1" w:styleId="ListTable7Colorful-Accent2">
    <w:name w:val="List Table 7 Colorful - Accent 2"/>
    <w:basedOn w:val="a9"/>
    <w:uiPriority w:val="99"/>
    <w:rsid w:val="00F55DDA"/>
    <w:tblPr>
      <w:tblStyleRowBandSize w:val="1"/>
      <w:tblStyleColBandSize w:val="1"/>
      <w:tblBorders>
        <w:right w:val="single" w:sz="4" w:space="0" w:color="F4B184"/>
      </w:tblBorders>
    </w:tblPr>
    <w:tblStylePr w:type="firstRow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F4B184"/>
        <w:sz w:val="22"/>
      </w:rPr>
      <w:tblPr/>
      <w:tcPr>
        <w:tcBorders>
          <w:top w:val="single" w:sz="4" w:space="0" w:color="F4B18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/>
        </w:tcBorders>
        <w:shd w:val="clear" w:color="FFFFFF" w:fill="auto"/>
      </w:tcPr>
    </w:tblStylePr>
    <w:tblStylePr w:type="lastCol">
      <w:rPr>
        <w:rFonts w:ascii="Arial" w:hAnsi="Arial"/>
        <w:i/>
        <w:color w:val="F4B184"/>
        <w:sz w:val="22"/>
      </w:rPr>
      <w:tblPr/>
      <w:tcPr>
        <w:tcBorders>
          <w:top w:val="none" w:sz="0" w:space="0" w:color="auto"/>
          <w:left w:val="single" w:sz="4" w:space="0" w:color="F4B18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fill="FADECB"/>
      </w:tcPr>
    </w:tblStylePr>
    <w:tblStylePr w:type="band1Horz">
      <w:rPr>
        <w:rFonts w:ascii="Arial" w:hAnsi="Arial"/>
        <w:color w:val="F4B184"/>
        <w:sz w:val="22"/>
      </w:rPr>
      <w:tblPr/>
      <w:tcPr>
        <w:shd w:val="clear" w:color="FADECB" w:fill="FADECB"/>
      </w:tcPr>
    </w:tblStylePr>
    <w:tblStylePr w:type="band2Horz">
      <w:rPr>
        <w:rFonts w:ascii="Arial" w:hAnsi="Arial"/>
        <w:color w:val="F4B184"/>
        <w:sz w:val="22"/>
      </w:rPr>
    </w:tblStylePr>
  </w:style>
  <w:style w:type="table" w:customStyle="1" w:styleId="ListTable7Colorful-Accent3">
    <w:name w:val="List Table 7 Colorful - Accent 3"/>
    <w:basedOn w:val="a9"/>
    <w:uiPriority w:val="99"/>
    <w:rsid w:val="00F55DDA"/>
    <w:tblPr>
      <w:tblStyleRowBandSize w:val="1"/>
      <w:tblStyleColBandSize w:val="1"/>
      <w:tblBorders>
        <w:right w:val="single" w:sz="4" w:space="0" w:color="C9C9C9"/>
      </w:tblBorders>
    </w:tblPr>
    <w:tblStylePr w:type="firstRow"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C9C9C9"/>
        <w:sz w:val="22"/>
      </w:rPr>
      <w:tblPr/>
      <w:tcPr>
        <w:tcBorders>
          <w:top w:val="single" w:sz="4" w:space="0" w:color="C9C9C9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/>
        </w:tcBorders>
        <w:shd w:val="clear" w:color="FFFFFF" w:fill="auto"/>
      </w:tcPr>
    </w:tblStylePr>
    <w:tblStylePr w:type="lastCol">
      <w:rPr>
        <w:rFonts w:ascii="Arial" w:hAnsi="Arial"/>
        <w:i/>
        <w:color w:val="C9C9C9"/>
        <w:sz w:val="22"/>
      </w:rPr>
      <w:tblPr/>
      <w:tcPr>
        <w:tcBorders>
          <w:top w:val="none" w:sz="0" w:space="0" w:color="auto"/>
          <w:left w:val="single" w:sz="4" w:space="0" w:color="C9C9C9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fill="E8E8E8"/>
      </w:tcPr>
    </w:tblStylePr>
    <w:tblStylePr w:type="band1Horz">
      <w:rPr>
        <w:rFonts w:ascii="Arial" w:hAnsi="Arial"/>
        <w:color w:val="C9C9C9"/>
        <w:sz w:val="22"/>
      </w:rPr>
      <w:tblPr/>
      <w:tcPr>
        <w:shd w:val="clear" w:color="E8E8E8" w:fill="E8E8E8"/>
      </w:tcPr>
    </w:tblStylePr>
    <w:tblStylePr w:type="band2Horz">
      <w:rPr>
        <w:rFonts w:ascii="Arial" w:hAnsi="Arial"/>
        <w:color w:val="C9C9C9"/>
        <w:sz w:val="22"/>
      </w:rPr>
    </w:tblStylePr>
  </w:style>
  <w:style w:type="table" w:customStyle="1" w:styleId="ListTable7Colorful-Accent4">
    <w:name w:val="List Table 7 Colorful - Accent 4"/>
    <w:basedOn w:val="a9"/>
    <w:uiPriority w:val="99"/>
    <w:rsid w:val="00F55DDA"/>
    <w:tblPr>
      <w:tblStyleRowBandSize w:val="1"/>
      <w:tblStyleColBandSize w:val="1"/>
      <w:tblBorders>
        <w:right w:val="single" w:sz="4" w:space="0" w:color="FFD865"/>
      </w:tblBorders>
    </w:tblPr>
    <w:tblStylePr w:type="firstRow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FFD865"/>
        <w:sz w:val="22"/>
      </w:rPr>
      <w:tblPr/>
      <w:tcPr>
        <w:tcBorders>
          <w:top w:val="single" w:sz="4" w:space="0" w:color="FFD86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/>
        </w:tcBorders>
        <w:shd w:val="clear" w:color="FFFFFF" w:fill="auto"/>
      </w:tcPr>
    </w:tblStylePr>
    <w:tblStylePr w:type="lastCol">
      <w:rPr>
        <w:rFonts w:ascii="Arial" w:hAnsi="Arial"/>
        <w:i/>
        <w:color w:val="FFD865"/>
        <w:sz w:val="22"/>
      </w:rPr>
      <w:tblPr/>
      <w:tcPr>
        <w:tcBorders>
          <w:top w:val="none" w:sz="0" w:space="0" w:color="auto"/>
          <w:left w:val="single" w:sz="4" w:space="0" w:color="FFD86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fill="FFEFBF"/>
      </w:tcPr>
    </w:tblStylePr>
    <w:tblStylePr w:type="band1Horz">
      <w:rPr>
        <w:rFonts w:ascii="Arial" w:hAnsi="Arial"/>
        <w:color w:val="FFD865"/>
        <w:sz w:val="22"/>
      </w:rPr>
      <w:tblPr/>
      <w:tcPr>
        <w:shd w:val="clear" w:color="FFEFBF" w:fill="FFEFBF"/>
      </w:tcPr>
    </w:tblStylePr>
    <w:tblStylePr w:type="band2Horz">
      <w:rPr>
        <w:rFonts w:ascii="Arial" w:hAnsi="Arial"/>
        <w:color w:val="FFD865"/>
        <w:sz w:val="22"/>
      </w:rPr>
    </w:tblStylePr>
  </w:style>
  <w:style w:type="table" w:customStyle="1" w:styleId="ListTable7Colorful-Accent5">
    <w:name w:val="List Table 7 Colorful - Accent 5"/>
    <w:basedOn w:val="a9"/>
    <w:uiPriority w:val="99"/>
    <w:rsid w:val="00F55DDA"/>
    <w:tblPr>
      <w:tblStyleRowBandSize w:val="1"/>
      <w:tblStyleColBandSize w:val="1"/>
      <w:tblBorders>
        <w:right w:val="single" w:sz="4" w:space="0" w:color="8DA9DB"/>
      </w:tblBorders>
    </w:tblPr>
    <w:tblStylePr w:type="firstRow">
      <w:rPr>
        <w:rFonts w:ascii="Arial" w:hAnsi="Arial"/>
        <w:i/>
        <w:color w:val="8DA9DB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DA9DB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8DA9DB"/>
        <w:sz w:val="22"/>
      </w:rPr>
      <w:tblPr/>
      <w:tcPr>
        <w:tcBorders>
          <w:top w:val="single" w:sz="4" w:space="0" w:color="8DA9DB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8DA9DB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DA9DB"/>
        </w:tcBorders>
        <w:shd w:val="clear" w:color="FFFFFF" w:fill="auto"/>
      </w:tcPr>
    </w:tblStylePr>
    <w:tblStylePr w:type="lastCol">
      <w:rPr>
        <w:rFonts w:ascii="Arial" w:hAnsi="Arial"/>
        <w:i/>
        <w:color w:val="8DA9DB"/>
        <w:sz w:val="22"/>
      </w:rPr>
      <w:tblPr/>
      <w:tcPr>
        <w:tcBorders>
          <w:top w:val="none" w:sz="0" w:space="0" w:color="auto"/>
          <w:left w:val="single" w:sz="4" w:space="0" w:color="8DA9DB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fill="CFDBF0"/>
      </w:tcPr>
    </w:tblStylePr>
    <w:tblStylePr w:type="band1Horz">
      <w:rPr>
        <w:rFonts w:ascii="Arial" w:hAnsi="Arial"/>
        <w:color w:val="8DA9DB"/>
        <w:sz w:val="22"/>
      </w:rPr>
      <w:tblPr/>
      <w:tcPr>
        <w:shd w:val="clear" w:color="CFDBF0" w:fill="CFDBF0"/>
      </w:tcPr>
    </w:tblStylePr>
    <w:tblStylePr w:type="band2Horz">
      <w:rPr>
        <w:rFonts w:ascii="Arial" w:hAnsi="Arial"/>
        <w:color w:val="8DA9DB"/>
        <w:sz w:val="22"/>
      </w:rPr>
    </w:tblStylePr>
  </w:style>
  <w:style w:type="table" w:customStyle="1" w:styleId="ListTable7Colorful-Accent6">
    <w:name w:val="List Table 7 Colorful - Accent 6"/>
    <w:basedOn w:val="a9"/>
    <w:uiPriority w:val="99"/>
    <w:rsid w:val="00F55DDA"/>
    <w:tblPr>
      <w:tblStyleRowBandSize w:val="1"/>
      <w:tblStyleColBandSize w:val="1"/>
      <w:tblBorders>
        <w:right w:val="single" w:sz="4" w:space="0" w:color="A9D08E"/>
      </w:tblBorders>
    </w:tblPr>
    <w:tblStylePr w:type="firstRow"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/>
          <w:right w:val="none" w:sz="0" w:space="0" w:color="auto"/>
        </w:tcBorders>
        <w:shd w:val="clear" w:color="FFFFFF" w:fill="FFFFFF"/>
      </w:tcPr>
    </w:tblStylePr>
    <w:tblStylePr w:type="lastRow">
      <w:rPr>
        <w:rFonts w:ascii="Arial" w:hAnsi="Arial"/>
        <w:i/>
        <w:color w:val="A9D08E"/>
        <w:sz w:val="22"/>
      </w:rPr>
      <w:tblPr/>
      <w:tcPr>
        <w:tcBorders>
          <w:top w:val="single" w:sz="4" w:space="0" w:color="A9D08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/>
        </w:tcBorders>
        <w:shd w:val="clear" w:color="FFFFFF" w:fill="auto"/>
      </w:tcPr>
    </w:tblStylePr>
    <w:tblStylePr w:type="lastCol">
      <w:rPr>
        <w:rFonts w:ascii="Arial" w:hAnsi="Arial"/>
        <w:i/>
        <w:color w:val="A9D08E"/>
        <w:sz w:val="22"/>
      </w:rPr>
      <w:tblPr/>
      <w:tcPr>
        <w:tcBorders>
          <w:top w:val="none" w:sz="0" w:space="0" w:color="auto"/>
          <w:left w:val="single" w:sz="4" w:space="0" w:color="A9D08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fill="DAEBCF"/>
      </w:tcPr>
    </w:tblStylePr>
    <w:tblStylePr w:type="band1Horz">
      <w:rPr>
        <w:rFonts w:ascii="Arial" w:hAnsi="Arial"/>
        <w:color w:val="A9D08E"/>
        <w:sz w:val="22"/>
      </w:rPr>
      <w:tblPr/>
      <w:tcPr>
        <w:shd w:val="clear" w:color="DAEBCF" w:fill="DAEBCF"/>
      </w:tcPr>
    </w:tblStylePr>
    <w:tblStylePr w:type="band2Horz">
      <w:rPr>
        <w:rFonts w:ascii="Arial" w:hAnsi="Arial"/>
        <w:color w:val="A9D08E"/>
        <w:sz w:val="22"/>
      </w:rPr>
    </w:tblStylePr>
  </w:style>
  <w:style w:type="table" w:customStyle="1" w:styleId="Lined-Accent">
    <w:name w:val="Lined - Accent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Lined-Accent1">
    <w:name w:val="Lined - Accent 1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fill="CBDF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fill="CBDFF1"/>
      </w:tcPr>
    </w:tblStylePr>
  </w:style>
  <w:style w:type="table" w:customStyle="1" w:styleId="Lined-Accent2">
    <w:name w:val="Lined - Accent 2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Lined-Accent3">
    <w:name w:val="Lined - Accent 3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Lined-Accent4">
    <w:name w:val="Lined - Accent 4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Lined-Accent5">
    <w:name w:val="Lined - Accent 5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Lined-Accent6">
    <w:name w:val="Lined - Accent 6"/>
    <w:basedOn w:val="a9"/>
    <w:uiPriority w:val="99"/>
    <w:rsid w:val="00F55DDA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BorderedLined-Accent">
    <w:name w:val="Bordered &amp; Lined - Accent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595959"/>
        <w:left w:val="single" w:sz="4" w:space="0" w:color="595959"/>
        <w:bottom w:val="single" w:sz="4" w:space="0" w:color="595959"/>
        <w:right w:val="single" w:sz="4" w:space="0" w:color="595959"/>
        <w:insideH w:val="single" w:sz="4" w:space="0" w:color="595959"/>
        <w:insideV w:val="single" w:sz="4" w:space="0" w:color="59595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fill="7F7F7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fill="F2F2F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fill="F2F2F2"/>
      </w:tcPr>
    </w:tblStylePr>
  </w:style>
  <w:style w:type="table" w:customStyle="1" w:styleId="BorderedLined-Accent1">
    <w:name w:val="Bordered &amp; Lined - Accent 1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245A8D"/>
        <w:left w:val="single" w:sz="4" w:space="0" w:color="245A8D"/>
        <w:bottom w:val="single" w:sz="4" w:space="0" w:color="245A8D"/>
        <w:right w:val="single" w:sz="4" w:space="0" w:color="245A8D"/>
        <w:insideH w:val="single" w:sz="4" w:space="0" w:color="245A8D"/>
        <w:insideV w:val="single" w:sz="4" w:space="0" w:color="245A8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fill="68A2D8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fill="CBDFF1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fill="CBDFF1"/>
      </w:tcPr>
    </w:tblStylePr>
  </w:style>
  <w:style w:type="table" w:customStyle="1" w:styleId="BorderedLined-Accent2">
    <w:name w:val="Bordered &amp; Lined - Accent 2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99460D"/>
        <w:left w:val="single" w:sz="4" w:space="0" w:color="99460D"/>
        <w:bottom w:val="single" w:sz="4" w:space="0" w:color="99460D"/>
        <w:right w:val="single" w:sz="4" w:space="0" w:color="99460D"/>
        <w:insideH w:val="single" w:sz="4" w:space="0" w:color="99460D"/>
        <w:insideV w:val="single" w:sz="4" w:space="0" w:color="99460D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fill="F4B18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fill="FBE5D6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fill="FBE5D6"/>
      </w:tcPr>
    </w:tblStylePr>
  </w:style>
  <w:style w:type="table" w:customStyle="1" w:styleId="BorderedLined-Accent3">
    <w:name w:val="Bordered &amp; Lined - Accent 3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606060"/>
        <w:left w:val="single" w:sz="4" w:space="0" w:color="606060"/>
        <w:bottom w:val="single" w:sz="4" w:space="0" w:color="606060"/>
        <w:right w:val="single" w:sz="4" w:space="0" w:color="606060"/>
        <w:insideH w:val="single" w:sz="4" w:space="0" w:color="606060"/>
        <w:insideV w:val="single" w:sz="4" w:space="0" w:color="60606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fill="A5A5A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fill="ECECEC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fill="ECECEC"/>
      </w:tcPr>
    </w:tblStylePr>
  </w:style>
  <w:style w:type="table" w:customStyle="1" w:styleId="BorderedLined-Accent4">
    <w:name w:val="Bordered &amp; Lined - Accent 4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957000"/>
        <w:left w:val="single" w:sz="4" w:space="0" w:color="957000"/>
        <w:bottom w:val="single" w:sz="4" w:space="0" w:color="957000"/>
        <w:right w:val="single" w:sz="4" w:space="0" w:color="957000"/>
        <w:insideH w:val="single" w:sz="4" w:space="0" w:color="957000"/>
        <w:insideV w:val="single" w:sz="4" w:space="0" w:color="957000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fill="FFD86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fill="FFF2CB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fill="FFF2CB"/>
      </w:tcPr>
    </w:tblStylePr>
  </w:style>
  <w:style w:type="table" w:customStyle="1" w:styleId="BorderedLined-Accent5">
    <w:name w:val="Bordered &amp; Lined - Accent 5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254175"/>
        <w:left w:val="single" w:sz="4" w:space="0" w:color="254175"/>
        <w:bottom w:val="single" w:sz="4" w:space="0" w:color="254175"/>
        <w:right w:val="single" w:sz="4" w:space="0" w:color="254175"/>
        <w:insideH w:val="single" w:sz="4" w:space="0" w:color="254175"/>
        <w:insideV w:val="single" w:sz="4" w:space="0" w:color="25417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fill="4472C4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fill="D8E2F3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fill="D8E2F3"/>
      </w:tcPr>
    </w:tblStylePr>
  </w:style>
  <w:style w:type="table" w:customStyle="1" w:styleId="BorderedLined-Accent6">
    <w:name w:val="Bordered &amp; Lined - Accent 6"/>
    <w:basedOn w:val="a9"/>
    <w:uiPriority w:val="99"/>
    <w:rsid w:val="00F55DDA"/>
    <w:rPr>
      <w:color w:val="404040"/>
    </w:rPr>
    <w:tblPr>
      <w:tblStyleRowBandSize w:val="1"/>
      <w:tblStyleColBandSize w:val="1"/>
      <w:tblBorders>
        <w:top w:val="single" w:sz="4" w:space="0" w:color="416429"/>
        <w:left w:val="single" w:sz="4" w:space="0" w:color="416429"/>
        <w:bottom w:val="single" w:sz="4" w:space="0" w:color="416429"/>
        <w:right w:val="single" w:sz="4" w:space="0" w:color="416429"/>
        <w:insideH w:val="single" w:sz="4" w:space="0" w:color="416429"/>
        <w:insideV w:val="single" w:sz="4" w:space="0" w:color="416429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fill="70AD4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fill="E1EFD8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fill="E1EFD8"/>
      </w:tcPr>
    </w:tblStylePr>
  </w:style>
  <w:style w:type="table" w:customStyle="1" w:styleId="Bordered">
    <w:name w:val="Bordered"/>
    <w:basedOn w:val="a9"/>
    <w:uiPriority w:val="99"/>
    <w:rsid w:val="00F55DDA"/>
    <w:tblPr>
      <w:tblStyleRowBandSize w:val="1"/>
      <w:tblStyleColBandSize w:val="1"/>
      <w:tblBorders>
        <w:top w:val="single" w:sz="4" w:space="0" w:color="D9D9D9"/>
        <w:left w:val="single" w:sz="4" w:space="0" w:color="D9D9D9"/>
        <w:bottom w:val="single" w:sz="4" w:space="0" w:color="D9D9D9"/>
        <w:right w:val="single" w:sz="4" w:space="0" w:color="D9D9D9"/>
        <w:insideH w:val="single" w:sz="4" w:space="0" w:color="D9D9D9"/>
        <w:insideV w:val="single" w:sz="4" w:space="0" w:color="D9D9D9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</w:tcBorders>
      </w:tcPr>
    </w:tblStylePr>
  </w:style>
  <w:style w:type="table" w:customStyle="1" w:styleId="Bordered-Accent1">
    <w:name w:val="Bordered - Accent 1"/>
    <w:basedOn w:val="a9"/>
    <w:uiPriority w:val="99"/>
    <w:rsid w:val="00F55DDA"/>
    <w:tblPr>
      <w:tblStyleRowBandSize w:val="1"/>
      <w:tblStyleColBandSize w:val="1"/>
      <w:tblBorders>
        <w:top w:val="single" w:sz="4" w:space="0" w:color="BCD6EE"/>
        <w:left w:val="single" w:sz="4" w:space="0" w:color="BCD6EE"/>
        <w:bottom w:val="single" w:sz="4" w:space="0" w:color="BCD6EE"/>
        <w:right w:val="single" w:sz="4" w:space="0" w:color="BCD6EE"/>
        <w:insideH w:val="single" w:sz="4" w:space="0" w:color="BCD6EE"/>
        <w:insideV w:val="single" w:sz="4" w:space="0" w:color="BCD6EE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/>
          <w:left w:val="single" w:sz="4" w:space="0" w:color="BCD6EE"/>
          <w:bottom w:val="single" w:sz="4" w:space="0" w:color="BCD6EE"/>
          <w:right w:val="single" w:sz="4" w:space="0" w:color="BCD6EE"/>
        </w:tcBorders>
      </w:tcPr>
    </w:tblStylePr>
  </w:style>
  <w:style w:type="table" w:customStyle="1" w:styleId="Bordered-Accent2">
    <w:name w:val="Bordered - Accent 2"/>
    <w:basedOn w:val="a9"/>
    <w:uiPriority w:val="99"/>
    <w:rsid w:val="00F55DDA"/>
    <w:tblPr>
      <w:tblStyleRowBandSize w:val="1"/>
      <w:tblStyleColBandSize w:val="1"/>
      <w:tblBorders>
        <w:top w:val="single" w:sz="4" w:space="0" w:color="F7CAAB"/>
        <w:left w:val="single" w:sz="4" w:space="0" w:color="F7CAAB"/>
        <w:bottom w:val="single" w:sz="4" w:space="0" w:color="F7CAAB"/>
        <w:right w:val="single" w:sz="4" w:space="0" w:color="F7CAAB"/>
        <w:insideH w:val="single" w:sz="4" w:space="0" w:color="F7CAAB"/>
        <w:insideV w:val="single" w:sz="4" w:space="0" w:color="F7CAAB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/>
          <w:left w:val="single" w:sz="4" w:space="0" w:color="F7CAAB"/>
          <w:bottom w:val="single" w:sz="4" w:space="0" w:color="F7CAAB"/>
          <w:right w:val="single" w:sz="4" w:space="0" w:color="F7CAAB"/>
        </w:tcBorders>
      </w:tcPr>
    </w:tblStylePr>
  </w:style>
  <w:style w:type="table" w:customStyle="1" w:styleId="Bordered-Accent3">
    <w:name w:val="Bordered - Accent 3"/>
    <w:basedOn w:val="a9"/>
    <w:uiPriority w:val="99"/>
    <w:rsid w:val="00F55DDA"/>
    <w:tblPr>
      <w:tblStyleRowBandSize w:val="1"/>
      <w:tblStyleColBandSize w:val="1"/>
      <w:tblBorders>
        <w:top w:val="single" w:sz="4" w:space="0" w:color="DADADA"/>
        <w:left w:val="single" w:sz="4" w:space="0" w:color="DADADA"/>
        <w:bottom w:val="single" w:sz="4" w:space="0" w:color="DADADA"/>
        <w:right w:val="single" w:sz="4" w:space="0" w:color="DADADA"/>
        <w:insideH w:val="single" w:sz="4" w:space="0" w:color="DADADA"/>
        <w:insideV w:val="single" w:sz="4" w:space="0" w:color="DADADA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/>
          <w:left w:val="single" w:sz="4" w:space="0" w:color="DADADA"/>
          <w:bottom w:val="single" w:sz="4" w:space="0" w:color="DADADA"/>
          <w:right w:val="single" w:sz="4" w:space="0" w:color="DADADA"/>
        </w:tcBorders>
      </w:tcPr>
    </w:tblStylePr>
  </w:style>
  <w:style w:type="table" w:customStyle="1" w:styleId="Bordered-Accent4">
    <w:name w:val="Bordered - Accent 4"/>
    <w:basedOn w:val="a9"/>
    <w:uiPriority w:val="99"/>
    <w:rsid w:val="00F55DDA"/>
    <w:tblPr>
      <w:tblStyleRowBandSize w:val="1"/>
      <w:tblStyleColBandSize w:val="1"/>
      <w:tblBorders>
        <w:top w:val="single" w:sz="4" w:space="0" w:color="FFE598"/>
        <w:left w:val="single" w:sz="4" w:space="0" w:color="FFE598"/>
        <w:bottom w:val="single" w:sz="4" w:space="0" w:color="FFE598"/>
        <w:right w:val="single" w:sz="4" w:space="0" w:color="FFE598"/>
        <w:insideH w:val="single" w:sz="4" w:space="0" w:color="FFE598"/>
        <w:insideV w:val="single" w:sz="4" w:space="0" w:color="FFE598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/>
          <w:left w:val="single" w:sz="4" w:space="0" w:color="FFE598"/>
          <w:bottom w:val="single" w:sz="4" w:space="0" w:color="FFE598"/>
          <w:right w:val="single" w:sz="4" w:space="0" w:color="FFE598"/>
        </w:tcBorders>
      </w:tcPr>
    </w:tblStylePr>
  </w:style>
  <w:style w:type="table" w:customStyle="1" w:styleId="Bordered-Accent5">
    <w:name w:val="Bordered - Accent 5"/>
    <w:basedOn w:val="a9"/>
    <w:uiPriority w:val="99"/>
    <w:rsid w:val="00F55DDA"/>
    <w:tblPr>
      <w:tblStyleRowBandSize w:val="1"/>
      <w:tblStyleColBandSize w:val="1"/>
      <w:tblBorders>
        <w:top w:val="single" w:sz="4" w:space="0" w:color="B3C5E7"/>
        <w:left w:val="single" w:sz="4" w:space="0" w:color="B3C5E7"/>
        <w:bottom w:val="single" w:sz="4" w:space="0" w:color="B3C5E7"/>
        <w:right w:val="single" w:sz="4" w:space="0" w:color="B3C5E7"/>
        <w:insideH w:val="single" w:sz="4" w:space="0" w:color="B3C5E7"/>
        <w:insideV w:val="single" w:sz="4" w:space="0" w:color="B3C5E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/>
          <w:left w:val="single" w:sz="4" w:space="0" w:color="B3C5E7"/>
          <w:bottom w:val="single" w:sz="4" w:space="0" w:color="B3C5E7"/>
          <w:right w:val="single" w:sz="4" w:space="0" w:color="B3C5E7"/>
        </w:tcBorders>
      </w:tcPr>
    </w:tblStylePr>
  </w:style>
  <w:style w:type="table" w:customStyle="1" w:styleId="Bordered-Accent6">
    <w:name w:val="Bordered - Accent 6"/>
    <w:basedOn w:val="a9"/>
    <w:uiPriority w:val="99"/>
    <w:rsid w:val="00F55DDA"/>
    <w:tblPr>
      <w:tblStyleRowBandSize w:val="1"/>
      <w:tblStyleColBandSize w:val="1"/>
      <w:tblBorders>
        <w:top w:val="single" w:sz="4" w:space="0" w:color="C4DFB2"/>
        <w:left w:val="single" w:sz="4" w:space="0" w:color="C4DFB2"/>
        <w:bottom w:val="single" w:sz="4" w:space="0" w:color="C4DFB2"/>
        <w:right w:val="single" w:sz="4" w:space="0" w:color="C4DFB2"/>
        <w:insideH w:val="single" w:sz="4" w:space="0" w:color="C4DFB2"/>
        <w:insideV w:val="single" w:sz="4" w:space="0" w:color="C4DFB2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/>
          <w:left w:val="single" w:sz="4" w:space="0" w:color="C4DFB2"/>
          <w:bottom w:val="single" w:sz="4" w:space="0" w:color="C4DFB2"/>
          <w:right w:val="single" w:sz="4" w:space="0" w:color="C4DFB2"/>
        </w:tcBorders>
      </w:tcPr>
    </w:tblStylePr>
  </w:style>
  <w:style w:type="character" w:customStyle="1" w:styleId="FootnoteTextChar">
    <w:name w:val="Footnote Text Char"/>
    <w:uiPriority w:val="99"/>
    <w:rsid w:val="00F55DDA"/>
    <w:rPr>
      <w:sz w:val="18"/>
    </w:rPr>
  </w:style>
  <w:style w:type="paragraph" w:styleId="affffffc">
    <w:name w:val="endnote text"/>
    <w:basedOn w:val="a6"/>
    <w:link w:val="affffffd"/>
    <w:uiPriority w:val="99"/>
    <w:semiHidden/>
    <w:unhideWhenUsed/>
    <w:rsid w:val="00F55DDA"/>
    <w:rPr>
      <w:sz w:val="20"/>
    </w:rPr>
  </w:style>
  <w:style w:type="character" w:customStyle="1" w:styleId="affffffd">
    <w:name w:val="Текст концевой сноски Знак"/>
    <w:basedOn w:val="a8"/>
    <w:link w:val="affffffc"/>
    <w:uiPriority w:val="99"/>
    <w:semiHidden/>
    <w:rsid w:val="00F55DDA"/>
    <w:rPr>
      <w:szCs w:val="28"/>
    </w:rPr>
  </w:style>
  <w:style w:type="character" w:styleId="affffffe">
    <w:name w:val="endnote reference"/>
    <w:basedOn w:val="a8"/>
    <w:uiPriority w:val="99"/>
    <w:semiHidden/>
    <w:unhideWhenUsed/>
    <w:rsid w:val="00F55DDA"/>
    <w:rPr>
      <w:vertAlign w:val="superscript"/>
    </w:rPr>
  </w:style>
  <w:style w:type="numbering" w:customStyle="1" w:styleId="1111111">
    <w:name w:val="1 / 1.1 / 1.1.11"/>
    <w:basedOn w:val="aa"/>
    <w:next w:val="111111"/>
    <w:rsid w:val="00F55DDA"/>
    <w:pPr>
      <w:numPr>
        <w:numId w:val="17"/>
      </w:numPr>
    </w:pPr>
  </w:style>
  <w:style w:type="numbering" w:customStyle="1" w:styleId="1ai1">
    <w:name w:val="1 / a / i1"/>
    <w:basedOn w:val="aa"/>
    <w:next w:val="1ai"/>
    <w:rsid w:val="00F55DDA"/>
    <w:pPr>
      <w:numPr>
        <w:numId w:val="18"/>
      </w:numPr>
    </w:pPr>
  </w:style>
  <w:style w:type="numbering" w:customStyle="1" w:styleId="11">
    <w:name w:val="Статья / Раздел1"/>
    <w:basedOn w:val="aa"/>
    <w:next w:val="a1"/>
    <w:rsid w:val="00F55DDA"/>
    <w:pPr>
      <w:numPr>
        <w:numId w:val="19"/>
      </w:numPr>
    </w:pPr>
  </w:style>
  <w:style w:type="table" w:customStyle="1" w:styleId="Table111">
    <w:name w:val="Table 111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55">
    <w:name w:val="Сетка таблицы5"/>
    <w:basedOn w:val="a9"/>
    <w:next w:val="afff6"/>
    <w:uiPriority w:val="39"/>
    <w:qFormat/>
    <w:rsid w:val="00F55DD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ai11">
    <w:name w:val="1 / a / i11"/>
    <w:basedOn w:val="aa"/>
    <w:next w:val="1ai"/>
    <w:rsid w:val="00F55DDA"/>
  </w:style>
  <w:style w:type="numbering" w:customStyle="1" w:styleId="11111111">
    <w:name w:val="1 / 1.1 / 1.1.111"/>
    <w:basedOn w:val="aa"/>
    <w:next w:val="111111"/>
    <w:rsid w:val="00F55DDA"/>
  </w:style>
  <w:style w:type="numbering" w:customStyle="1" w:styleId="1ai2">
    <w:name w:val="1 / a / i2"/>
    <w:basedOn w:val="aa"/>
    <w:next w:val="1ai"/>
    <w:rsid w:val="00F55DDA"/>
  </w:style>
  <w:style w:type="numbering" w:customStyle="1" w:styleId="113">
    <w:name w:val="Статья / Раздел11"/>
    <w:basedOn w:val="aa"/>
    <w:next w:val="a1"/>
    <w:rsid w:val="00F55DDA"/>
  </w:style>
  <w:style w:type="table" w:customStyle="1" w:styleId="Table12">
    <w:name w:val="Table 12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Слабое выделение1"/>
    <w:basedOn w:val="a8"/>
    <w:uiPriority w:val="2"/>
    <w:qFormat/>
    <w:rsid w:val="00F55DDA"/>
    <w:rPr>
      <w:i/>
      <w:iCs/>
      <w:color w:val="404040"/>
    </w:rPr>
  </w:style>
  <w:style w:type="paragraph" w:customStyle="1" w:styleId="1f5">
    <w:name w:val="Текст примечания1"/>
    <w:basedOn w:val="a6"/>
    <w:next w:val="affff"/>
    <w:unhideWhenUsed/>
    <w:rsid w:val="00F55DDA"/>
    <w:pPr>
      <w:spacing w:after="120"/>
      <w:ind w:firstLine="567"/>
      <w:contextualSpacing/>
      <w:jc w:val="both"/>
    </w:pPr>
    <w:rPr>
      <w:rFonts w:eastAsia="Calibri"/>
      <w:sz w:val="20"/>
      <w:szCs w:val="20"/>
      <w:lang w:eastAsia="en-US"/>
    </w:rPr>
  </w:style>
  <w:style w:type="paragraph" w:customStyle="1" w:styleId="1f6">
    <w:name w:val="Заголовок оглавления1"/>
    <w:basedOn w:val="10"/>
    <w:next w:val="a6"/>
    <w:uiPriority w:val="39"/>
    <w:semiHidden/>
    <w:qFormat/>
    <w:rsid w:val="00F55DDA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 w:val="0"/>
      <w:color w:val="2F5496"/>
      <w:kern w:val="0"/>
      <w:sz w:val="32"/>
      <w:szCs w:val="32"/>
    </w:rPr>
  </w:style>
  <w:style w:type="character" w:customStyle="1" w:styleId="1f7">
    <w:name w:val="Текст примечания Знак1"/>
    <w:basedOn w:val="a8"/>
    <w:uiPriority w:val="99"/>
    <w:rsid w:val="00F55DDA"/>
  </w:style>
  <w:style w:type="table" w:customStyle="1" w:styleId="114">
    <w:name w:val="Сетка таблицы11"/>
    <w:basedOn w:val="a9"/>
    <w:next w:val="afff6"/>
    <w:rsid w:val="00F55DD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7">
    <w:name w:val="Название объекта Знак"/>
    <w:link w:val="af6"/>
    <w:rsid w:val="00F55DDA"/>
    <w:rPr>
      <w:b/>
      <w:sz w:val="24"/>
      <w:szCs w:val="28"/>
    </w:rPr>
  </w:style>
  <w:style w:type="table" w:customStyle="1" w:styleId="Table13">
    <w:name w:val="Table 13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112">
    <w:name w:val="1 / 1.1 / 1.1.12"/>
    <w:basedOn w:val="aa"/>
    <w:next w:val="111111"/>
    <w:rsid w:val="00F55DDA"/>
  </w:style>
  <w:style w:type="numbering" w:customStyle="1" w:styleId="1ai3">
    <w:name w:val="1 / a / i3"/>
    <w:basedOn w:val="aa"/>
    <w:next w:val="1ai"/>
    <w:rsid w:val="00F55DDA"/>
  </w:style>
  <w:style w:type="numbering" w:customStyle="1" w:styleId="2c">
    <w:name w:val="Статья / Раздел2"/>
    <w:basedOn w:val="aa"/>
    <w:next w:val="a1"/>
    <w:rsid w:val="00F55DDA"/>
  </w:style>
  <w:style w:type="table" w:customStyle="1" w:styleId="Table14">
    <w:name w:val="Table 14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2d">
    <w:name w:val="Заголовок оглавления2"/>
    <w:basedOn w:val="10"/>
    <w:next w:val="a6"/>
    <w:uiPriority w:val="39"/>
    <w:semiHidden/>
    <w:qFormat/>
    <w:rsid w:val="00F55DDA"/>
    <w:pPr>
      <w:keepLines/>
      <w:numPr>
        <w:numId w:val="0"/>
      </w:numPr>
      <w:spacing w:after="0" w:line="259" w:lineRule="auto"/>
      <w:outlineLvl w:val="9"/>
    </w:pPr>
    <w:rPr>
      <w:rFonts w:ascii="Calibri Light" w:hAnsi="Calibri Light"/>
      <w:b w:val="0"/>
      <w:caps w:val="0"/>
      <w:color w:val="2F5496"/>
      <w:kern w:val="0"/>
      <w:sz w:val="32"/>
      <w:szCs w:val="32"/>
    </w:rPr>
  </w:style>
  <w:style w:type="numbering" w:customStyle="1" w:styleId="1ai4">
    <w:name w:val="1 / a / i4"/>
    <w:basedOn w:val="aa"/>
    <w:next w:val="1ai"/>
    <w:rsid w:val="00F55DDA"/>
  </w:style>
  <w:style w:type="table" w:customStyle="1" w:styleId="Table15">
    <w:name w:val="Table 15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16">
    <w:name w:val="Table 16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ai5">
    <w:name w:val="1 / a / i5"/>
    <w:basedOn w:val="aa"/>
    <w:next w:val="1ai"/>
    <w:rsid w:val="00F55DDA"/>
  </w:style>
  <w:style w:type="table" w:customStyle="1" w:styleId="Table17">
    <w:name w:val="Table 17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411">
    <w:name w:val="Сетка таблицы41"/>
    <w:basedOn w:val="a9"/>
    <w:uiPriority w:val="39"/>
    <w:rsid w:val="00F55DDA"/>
    <w:rPr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1">
    <w:name w:val="Сетка таблицы151"/>
    <w:basedOn w:val="a9"/>
    <w:uiPriority w:val="39"/>
    <w:rsid w:val="00F55DDA"/>
    <w:rPr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f8">
    <w:name w:val="Базовая таблица ЦМИ1"/>
    <w:basedOn w:val="a9"/>
    <w:uiPriority w:val="99"/>
    <w:rsid w:val="00F55DDA"/>
    <w:rPr>
      <w:rFonts w:ascii="Calibri" w:eastAsia="Calibri" w:hAnsi="Calibri"/>
      <w:szCs w:val="22"/>
      <w:lang w:eastAsia="en-US"/>
    </w:rPr>
    <w:tblPr>
      <w:tblStyleRow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pPr>
        <w:jc w:val="center"/>
      </w:pPr>
      <w:rPr>
        <w:rFonts w:ascii="Calibri" w:hAnsi="Calibri" w:cs="Times New Roman" w:hint="default"/>
        <w:b/>
        <w:sz w:val="20"/>
        <w:szCs w:val="20"/>
      </w:rPr>
      <w:tblPr/>
      <w:tcPr>
        <w:shd w:val="clear" w:color="auto" w:fill="FFFFFF"/>
      </w:tcPr>
    </w:tblStylePr>
    <w:tblStylePr w:type="band1Horz">
      <w:tblPr/>
      <w:tcPr>
        <w:tcBorders>
          <w:top w:val="single" w:sz="4" w:space="0" w:color="000000"/>
          <w:bottom w:val="single" w:sz="4" w:space="0" w:color="000000"/>
        </w:tcBorders>
        <w:shd w:val="clear" w:color="auto" w:fill="FFFFFF"/>
      </w:tcPr>
    </w:tblStylePr>
  </w:style>
  <w:style w:type="numbering" w:customStyle="1" w:styleId="1">
    <w:name w:val="Нумерация разделов1"/>
    <w:uiPriority w:val="99"/>
    <w:rsid w:val="00F55DDA"/>
    <w:pPr>
      <w:numPr>
        <w:numId w:val="20"/>
      </w:numPr>
    </w:pPr>
  </w:style>
  <w:style w:type="numbering" w:customStyle="1" w:styleId="1111113">
    <w:name w:val="1 / 1.1 / 1.1.13"/>
    <w:basedOn w:val="aa"/>
    <w:next w:val="111111"/>
    <w:rsid w:val="00F55DDA"/>
  </w:style>
  <w:style w:type="numbering" w:customStyle="1" w:styleId="1ai6">
    <w:name w:val="1 / a / i6"/>
    <w:basedOn w:val="aa"/>
    <w:next w:val="1ai"/>
    <w:rsid w:val="00F55DDA"/>
  </w:style>
  <w:style w:type="numbering" w:customStyle="1" w:styleId="36">
    <w:name w:val="Статья / Раздел3"/>
    <w:basedOn w:val="aa"/>
    <w:next w:val="a1"/>
    <w:rsid w:val="00F55DDA"/>
  </w:style>
  <w:style w:type="table" w:customStyle="1" w:styleId="Table18">
    <w:name w:val="Table 18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f9">
    <w:name w:val="рисунков и таблиц1"/>
    <w:uiPriority w:val="99"/>
    <w:rsid w:val="00F55DDA"/>
  </w:style>
  <w:style w:type="table" w:customStyle="1" w:styleId="1110">
    <w:name w:val="Сетка таблицы111"/>
    <w:basedOn w:val="a9"/>
    <w:rsid w:val="00F55DDA"/>
    <w:pPr>
      <w:ind w:firstLine="709"/>
      <w:jc w:val="both"/>
    </w:pPr>
    <w:rPr>
      <w:color w:val="000000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1111114">
    <w:name w:val="1 / 1.1 / 1.1.14"/>
    <w:basedOn w:val="aa"/>
    <w:next w:val="111111"/>
    <w:rsid w:val="00F55DDA"/>
  </w:style>
  <w:style w:type="numbering" w:customStyle="1" w:styleId="1ai7">
    <w:name w:val="1 / a / i7"/>
    <w:basedOn w:val="aa"/>
    <w:next w:val="1ai"/>
    <w:rsid w:val="00F55DDA"/>
  </w:style>
  <w:style w:type="numbering" w:customStyle="1" w:styleId="46">
    <w:name w:val="Статья / Раздел4"/>
    <w:basedOn w:val="aa"/>
    <w:next w:val="a1"/>
    <w:rsid w:val="00F55DDA"/>
  </w:style>
  <w:style w:type="table" w:customStyle="1" w:styleId="Table19">
    <w:name w:val="Table 19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2e">
    <w:name w:val="рисунков и таблиц2"/>
    <w:uiPriority w:val="99"/>
    <w:rsid w:val="00F55DDA"/>
  </w:style>
  <w:style w:type="table" w:customStyle="1" w:styleId="122">
    <w:name w:val="Сетка таблицы12"/>
    <w:basedOn w:val="a9"/>
    <w:rsid w:val="00F55DDA"/>
    <w:pPr>
      <w:ind w:firstLine="709"/>
      <w:jc w:val="both"/>
    </w:pPr>
    <w:rPr>
      <w:color w:val="000000"/>
      <w:sz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110">
    <w:name w:val="Table 110"/>
    <w:basedOn w:val="a9"/>
    <w:next w:val="afff6"/>
    <w:uiPriority w:val="39"/>
    <w:qFormat/>
    <w:rsid w:val="00F55DD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37">
    <w:name w:val="Неразрешенное упоминание3"/>
    <w:basedOn w:val="a8"/>
    <w:uiPriority w:val="99"/>
    <w:semiHidden/>
    <w:unhideWhenUsed/>
    <w:rsid w:val="00F55DDA"/>
    <w:rPr>
      <w:color w:val="605E5C"/>
      <w:shd w:val="clear" w:color="auto" w:fill="E1DFDD"/>
    </w:rPr>
  </w:style>
  <w:style w:type="table" w:styleId="1f3">
    <w:name w:val="Plain Table 1"/>
    <w:basedOn w:val="a9"/>
    <w:uiPriority w:val="41"/>
    <w:rsid w:val="00F55DD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b">
    <w:name w:val="Plain Table 2"/>
    <w:basedOn w:val="a9"/>
    <w:uiPriority w:val="42"/>
    <w:rsid w:val="00F55DD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5">
    <w:name w:val="Plain Table 3"/>
    <w:basedOn w:val="a9"/>
    <w:uiPriority w:val="43"/>
    <w:rsid w:val="00F55DD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5">
    <w:name w:val="Plain Table 4"/>
    <w:basedOn w:val="a9"/>
    <w:uiPriority w:val="44"/>
    <w:rsid w:val="00F55DD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4">
    <w:name w:val="Plain Table 5"/>
    <w:basedOn w:val="a9"/>
    <w:uiPriority w:val="45"/>
    <w:rsid w:val="00F55DD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9"/>
    <w:uiPriority w:val="46"/>
    <w:rsid w:val="00F55DDA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9"/>
    <w:uiPriority w:val="47"/>
    <w:rsid w:val="00F55DDA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">
    <w:name w:val="Grid Table 3"/>
    <w:basedOn w:val="a9"/>
    <w:uiPriority w:val="48"/>
    <w:rsid w:val="00F55DD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4">
    <w:name w:val="Grid Table 4"/>
    <w:basedOn w:val="a9"/>
    <w:uiPriority w:val="49"/>
    <w:rsid w:val="00F55DD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">
    <w:name w:val="Grid Table 5 Dark"/>
    <w:basedOn w:val="a9"/>
    <w:uiPriority w:val="50"/>
    <w:rsid w:val="00F55DDA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6">
    <w:name w:val="Grid Table 6 Colorful"/>
    <w:basedOn w:val="a9"/>
    <w:uiPriority w:val="51"/>
    <w:rsid w:val="00F55DD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">
    <w:name w:val="Grid Table 7 Colorful"/>
    <w:basedOn w:val="a9"/>
    <w:uiPriority w:val="52"/>
    <w:rsid w:val="00F55DDA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10">
    <w:name w:val="List Table 1 Light"/>
    <w:basedOn w:val="a9"/>
    <w:uiPriority w:val="46"/>
    <w:rsid w:val="00F55DDA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9"/>
    <w:uiPriority w:val="47"/>
    <w:rsid w:val="00F55DDA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30">
    <w:name w:val="List Table 3"/>
    <w:basedOn w:val="a9"/>
    <w:uiPriority w:val="48"/>
    <w:rsid w:val="00F55DDA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40">
    <w:name w:val="List Table 4"/>
    <w:basedOn w:val="a9"/>
    <w:uiPriority w:val="49"/>
    <w:rsid w:val="00F55DDA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50">
    <w:name w:val="List Table 5 Dark"/>
    <w:basedOn w:val="a9"/>
    <w:uiPriority w:val="50"/>
    <w:rsid w:val="00F55DDA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0">
    <w:name w:val="List Table 6 Colorful"/>
    <w:basedOn w:val="a9"/>
    <w:uiPriority w:val="51"/>
    <w:rsid w:val="00F55DDA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70">
    <w:name w:val="List Table 7 Colorful"/>
    <w:basedOn w:val="a9"/>
    <w:uiPriority w:val="52"/>
    <w:rsid w:val="00F55DDA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numbering" w:customStyle="1" w:styleId="1ai8">
    <w:name w:val="1 / a / i8"/>
    <w:basedOn w:val="aa"/>
    <w:next w:val="1ai"/>
    <w:rsid w:val="00B41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11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8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46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.rybkina\AppData\Roaming\Microsoft\Templates\1%20gipvn-&#1088;&#1072;&#1079;&#1076;&#1077;&#1083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FB069B-E2A8-4E32-9E0A-E2B98E8113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 gipvn-раздел</Template>
  <TotalTime>13</TotalTime>
  <Pages>48</Pages>
  <Words>10611</Words>
  <Characters>60486</Characters>
  <Application>Microsoft Office Word</Application>
  <DocSecurity>0</DocSecurity>
  <Lines>504</Lines>
  <Paragraphs>141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ОАО институт Гипровостокнефть</Company>
  <LinksUpToDate>false</LinksUpToDate>
  <CharactersWithSpaces>70956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Rybkina Galina</dc:creator>
  <cp:keywords/>
  <dc:description/>
  <cp:lastModifiedBy>Кочнева Наталья Сергеевна</cp:lastModifiedBy>
  <cp:revision>4</cp:revision>
  <cp:lastPrinted>2023-09-22T08:40:00Z</cp:lastPrinted>
  <dcterms:created xsi:type="dcterms:W3CDTF">2024-12-19T14:16:00Z</dcterms:created>
  <dcterms:modified xsi:type="dcterms:W3CDTF">2024-12-19T14:31:00Z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Книга">
    <vt:lpwstr>Книга 2</vt:lpwstr>
  </property>
  <property fmtid="{D5CDD505-2E9C-101B-9397-08002B2CF9AE}" pid="3" name="Часть">
    <vt:lpwstr>Часть 1</vt:lpwstr>
  </property>
  <property fmtid="{D5CDD505-2E9C-101B-9397-08002B2CF9AE}" pid="4" name="Том">
    <vt:lpwstr>Том 5</vt:lpwstr>
  </property>
  <property fmtid="{D5CDD505-2E9C-101B-9397-08002B2CF9AE}" pid="5" name="Редакция">
    <vt:lpwstr>Редакция 1</vt:lpwstr>
  </property>
  <property fmtid="{D5CDD505-2E9C-101B-9397-08002B2CF9AE}" pid="6" name="Комплекс">
    <vt:lpwstr>Комплекс 9781-00</vt:lpwstr>
  </property>
  <property fmtid="{D5CDD505-2E9C-101B-9397-08002B2CF9AE}" pid="7" name="НазвТом">
    <vt:lpwstr>Название тома</vt:lpwstr>
  </property>
  <property fmtid="{D5CDD505-2E9C-101B-9397-08002B2CF9AE}" pid="8" name="НазвКниги">
    <vt:lpwstr>Название книги</vt:lpwstr>
  </property>
  <property fmtid="{D5CDD505-2E9C-101B-9397-08002B2CF9AE}" pid="9" name="НазвЧасти">
    <vt:lpwstr>Мониторинг экологического состояния Обской губы в зоне влияния проекта «Ямал СПГ» в 2023-2024 гг.           Отчет по Этапу 4. Итоговый отчет по данным 2023-2024 гг.</vt:lpwstr>
  </property>
  <property fmtid="{D5CDD505-2E9C-101B-9397-08002B2CF9AE}" pid="10" name="Отдел">
    <vt:lpwstr> </vt:lpwstr>
  </property>
  <property fmtid="{D5CDD505-2E9C-101B-9397-08002B2CF9AE}" pid="11" name="Утвердил">
    <vt:lpwstr> </vt:lpwstr>
  </property>
  <property fmtid="{D5CDD505-2E9C-101B-9397-08002B2CF9AE}" pid="12" name="Проверил">
    <vt:lpwstr> </vt:lpwstr>
  </property>
  <property fmtid="{D5CDD505-2E9C-101B-9397-08002B2CF9AE}" pid="13" name="Разработал">
    <vt:lpwstr> </vt:lpwstr>
  </property>
  <property fmtid="{D5CDD505-2E9C-101B-9397-08002B2CF9AE}" pid="14" name="Стадия">
    <vt:lpwstr>Проект</vt:lpwstr>
  </property>
  <property fmtid="{D5CDD505-2E9C-101B-9397-08002B2CF9AE}" pid="15" name="Организация">
    <vt:lpwstr>ООО "ФРЭКОМ"</vt:lpwstr>
  </property>
</Properties>
</file>